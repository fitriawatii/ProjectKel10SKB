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793F9" w14:textId="77777777" w:rsidR="00B370E9" w:rsidRPr="004C4839" w:rsidRDefault="00B370E9">
      <w:pPr>
        <w:rPr>
          <w:rFonts w:ascii="Times New Roman" w:hAnsi="Times New Roman" w:cs="Times New Roman"/>
          <w:sz w:val="24"/>
          <w:szCs w:val="24"/>
        </w:rPr>
      </w:pPr>
    </w:p>
    <w:p w14:paraId="09E4A5FB" w14:textId="77777777" w:rsidR="0078382D" w:rsidRPr="004C4839" w:rsidRDefault="00C16BDD" w:rsidP="0078382D">
      <w:pPr>
        <w:pStyle w:val="Title"/>
        <w:spacing w:line="240" w:lineRule="auto"/>
        <w:ind w:left="0" w:hanging="2"/>
        <w:outlineLvl w:val="9"/>
        <w:rPr>
          <w:rFonts w:ascii="Times New Roman" w:hAnsi="Times New Roman"/>
        </w:rPr>
      </w:pPr>
      <w:r w:rsidRPr="004C4839">
        <w:rPr>
          <w:rFonts w:ascii="Times New Roman" w:hAnsi="Times New Roman"/>
        </w:rPr>
        <w:t>PENGEMBANGAN SISTEM PEMBELAJARAN DIGITAL UNTUK MENINGKATKAN AKSES DAN KUALITAS PENDIDIKAN DI SKB KABUPATEN SUBANG</w:t>
      </w:r>
    </w:p>
    <w:p w14:paraId="23C03EAA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30C73E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5853F0" w14:textId="77777777" w:rsidR="00B370E9" w:rsidRPr="004C4839" w:rsidRDefault="00B370E9" w:rsidP="00B370E9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="00F92860" w:rsidRPr="004C4839">
        <w:rPr>
          <w:rFonts w:ascii="Times New Roman" w:hAnsi="Times New Roman" w:cs="Times New Roman"/>
          <w:b/>
          <w:bCs/>
          <w:i/>
          <w:iCs/>
          <w:sz w:val="24"/>
          <w:szCs w:val="24"/>
        </w:rPr>
        <w:t>DESIGN DOCUMENTATION</w:t>
      </w:r>
    </w:p>
    <w:p w14:paraId="429903CA" w14:textId="77777777" w:rsidR="00B370E9" w:rsidRPr="004C4839" w:rsidRDefault="00B370E9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Version: </w:t>
      </w:r>
      <w:r w:rsidRPr="004C4839">
        <w:rPr>
          <w:rFonts w:ascii="Times New Roman" w:hAnsi="Times New Roman" w:cs="Times New Roman"/>
          <w:b/>
          <w:bCs/>
          <w:sz w:val="24"/>
          <w:szCs w:val="24"/>
        </w:rPr>
        <w:t>&lt;1.0&gt;</w:t>
      </w:r>
    </w:p>
    <w:p w14:paraId="033341EA" w14:textId="77777777" w:rsidR="0078382D" w:rsidRPr="004C4839" w:rsidRDefault="0078382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0746634" w14:textId="77777777" w:rsidR="0078382D" w:rsidRPr="004C4839" w:rsidRDefault="0078382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C81BB92" w14:textId="77777777" w:rsidR="00B370E9" w:rsidRPr="004C4839" w:rsidRDefault="00C16BD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Fitriawati</w:t>
      </w:r>
      <w:proofErr w:type="spellEnd"/>
      <w:r w:rsidR="00104D74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104D74" w:rsidRPr="004C4839">
        <w:rPr>
          <w:rFonts w:ascii="Times New Roman" w:hAnsi="Times New Roman" w:cs="Times New Roman"/>
          <w:b/>
          <w:bCs/>
          <w:sz w:val="24"/>
          <w:szCs w:val="24"/>
          <w:lang w:val="id-ID"/>
        </w:rPr>
        <w:t>101</w:t>
      </w:r>
      <w:r w:rsidRPr="004C4839">
        <w:rPr>
          <w:rFonts w:ascii="Times New Roman" w:hAnsi="Times New Roman" w:cs="Times New Roman"/>
          <w:b/>
          <w:bCs/>
          <w:sz w:val="24"/>
          <w:szCs w:val="24"/>
        </w:rPr>
        <w:t>10020</w:t>
      </w:r>
    </w:p>
    <w:p w14:paraId="4805C959" w14:textId="77777777" w:rsidR="00C16BDD" w:rsidRPr="004C4839" w:rsidRDefault="00C16BD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Siti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Agniatul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Rohmah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– 10110056</w:t>
      </w:r>
    </w:p>
    <w:p w14:paraId="210A382C" w14:textId="77777777" w:rsidR="00C16BDD" w:rsidRPr="004C4839" w:rsidRDefault="00C16BD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Syifa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Nazwa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Aulia – 10110058</w:t>
      </w:r>
    </w:p>
    <w:p w14:paraId="2019A57C" w14:textId="77777777" w:rsidR="00C16BDD" w:rsidRPr="004C4839" w:rsidRDefault="00C16BDD" w:rsidP="00B370E9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2EE540D" w14:textId="77777777" w:rsidR="00B370E9" w:rsidRPr="004C4839" w:rsidRDefault="00B370E9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B2D92" w14:textId="77777777" w:rsidR="00B370E9" w:rsidRPr="004C4839" w:rsidRDefault="00B370E9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01262" w14:textId="77777777" w:rsidR="00B370E9" w:rsidRPr="004C4839" w:rsidRDefault="00B370E9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DF300" w14:textId="77777777" w:rsidR="0078382D" w:rsidRPr="004C4839" w:rsidRDefault="0078382D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1FFFB9" w14:textId="77777777" w:rsidR="0078382D" w:rsidRPr="004C4839" w:rsidRDefault="0078382D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222F1" w14:textId="77777777" w:rsidR="0078382D" w:rsidRPr="004C4839" w:rsidRDefault="0078382D" w:rsidP="00C16BDD">
      <w:pPr>
        <w:tabs>
          <w:tab w:val="left" w:pos="3202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71233D02" w14:textId="77777777" w:rsidR="00B370E9" w:rsidRPr="004C4839" w:rsidRDefault="00B370E9" w:rsidP="00B370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E85E2D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>PROGRAM STUDI SISTEM INFORMASI</w:t>
      </w:r>
    </w:p>
    <w:p w14:paraId="4071C647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JURUSAN </w:t>
      </w:r>
      <w:r w:rsidR="008E5380" w:rsidRPr="004C4839">
        <w:rPr>
          <w:rFonts w:ascii="Times New Roman" w:hAnsi="Times New Roman" w:cs="Times New Roman"/>
          <w:b/>
          <w:bCs/>
          <w:sz w:val="24"/>
          <w:szCs w:val="24"/>
          <w:lang w:val="id-ID"/>
        </w:rPr>
        <w:t>TEKNOLOGI INFORMASI DAN KOMPUTER</w:t>
      </w:r>
    </w:p>
    <w:p w14:paraId="67D07B37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>POLITEKNIK NEGERI SUBANG</w:t>
      </w:r>
    </w:p>
    <w:p w14:paraId="14B958B6" w14:textId="69942BB3" w:rsidR="008E5380" w:rsidRPr="004C4839" w:rsidRDefault="00B370E9" w:rsidP="000F58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78382D" w:rsidRPr="004C4839">
        <w:rPr>
          <w:rFonts w:ascii="Times New Roman" w:hAnsi="Times New Roman" w:cs="Times New Roman"/>
          <w:b/>
          <w:bCs/>
          <w:sz w:val="24"/>
          <w:szCs w:val="24"/>
        </w:rPr>
        <w:t>25</w:t>
      </w:r>
    </w:p>
    <w:p w14:paraId="258CEE86" w14:textId="77777777" w:rsidR="00B370E9" w:rsidRPr="004C4839" w:rsidRDefault="00B370E9" w:rsidP="00B370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ISI</w:t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</w:rPr>
        <w:id w:val="-10884586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AA74B32" w14:textId="3FFECD47" w:rsidR="00B370E9" w:rsidRPr="004C4839" w:rsidRDefault="00B370E9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</w:p>
        <w:p w14:paraId="6BFF9F6D" w14:textId="4058FA34" w:rsidR="0092782B" w:rsidRPr="004C4839" w:rsidRDefault="00BD3638" w:rsidP="00C066DB">
          <w:pPr>
            <w:pStyle w:val="TOC1"/>
            <w:rPr>
              <w:rFonts w:ascii="Times New Roman" w:eastAsiaTheme="minorEastAsia" w:hAnsi="Times New Roman" w:cs="Times New Roman"/>
              <w:noProof/>
            </w:rPr>
          </w:pPr>
          <w:r w:rsidRPr="004C483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4C483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4C483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7577292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_Toc197577292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941BF2" w14:textId="6A5B82A8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3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noProof/>
              </w:rPr>
              <w:t>1.1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Latar Belakang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_Toc197577293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00FCC9" w14:textId="2E2DE03C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4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noProof/>
              </w:rPr>
              <w:t>1.2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Tujuan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_Toc197577294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EE9E1C" w14:textId="6CAEA490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5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noProof/>
              </w:rPr>
              <w:t>1.3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Ruang Lingkup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_Toc197577295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A347202" w14:textId="359F46F2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6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noProof/>
              </w:rPr>
              <w:t>1.4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Definisi, Istilah dan Singkatan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_Toc197577296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06AEC3" w14:textId="31A96CAD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7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noProof/>
              </w:rPr>
              <w:t>1.5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Referensi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_Toc197577297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6B4862" w14:textId="5F7CF5F4" w:rsidR="0092782B" w:rsidRPr="004C4839" w:rsidRDefault="00FC1B1F" w:rsidP="00C066DB">
          <w:pPr>
            <w:pStyle w:val="TOC1"/>
            <w:rPr>
              <w:rFonts w:ascii="Times New Roman" w:eastAsiaTheme="minorEastAsia" w:hAnsi="Times New Roman" w:cs="Times New Roman"/>
              <w:noProof/>
            </w:rPr>
          </w:pPr>
          <w:hyperlink w:anchor="_Toc197577298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DESKRIPSI UMUM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_Toc197577298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C48D66" w14:textId="5A24B8D1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299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Perspektif Produk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_Toc197577299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716BED" w14:textId="3321C96E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0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Software Interface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_Toc197577300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465630" w14:textId="5935ABFE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1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Hadware Interface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_Toc197577301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654946" w14:textId="4EE73E94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2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Manfaat Produk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_Toc197577302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B8FA78" w14:textId="1BB29D27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3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Karakteristik </w:t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User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_Toc197577303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6D809E" w14:textId="711A9614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4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2.6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Batasan-batasan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_Toc197577304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EC21FD" w14:textId="24B760C3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5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2.7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Asumsi dan Ketergantungan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_Toc197577305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E0B2AA" w14:textId="0A891655" w:rsidR="0092782B" w:rsidRPr="004C4839" w:rsidRDefault="00FC1B1F" w:rsidP="00C066DB">
          <w:pPr>
            <w:pStyle w:val="TOC1"/>
            <w:rPr>
              <w:rFonts w:ascii="Times New Roman" w:eastAsiaTheme="minorEastAsia" w:hAnsi="Times New Roman" w:cs="Times New Roman"/>
              <w:noProof/>
            </w:rPr>
          </w:pPr>
          <w:hyperlink w:anchor="_Toc197577306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ARSITEKTUR SISTEM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_Toc197577306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32EFBD" w14:textId="1D6B5B28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7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Fungsional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_Toc197577307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23E02D" w14:textId="7B5DB19F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8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Pendahuluan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_Toc197577308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5C193B" w14:textId="07CDC223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09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Input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_Toc197577309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0C214" w14:textId="613286A3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0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3.1.3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Proses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_Toc197577310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624458" w14:textId="177DAE9B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1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3.1.4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Output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_Toc197577311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E4BDF4" w14:textId="5B8F1069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2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Kebutuhan Non Fungsional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_Toc197577312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583F9C" w14:textId="28965B07" w:rsidR="0092782B" w:rsidRPr="004C4839" w:rsidRDefault="00FC1B1F" w:rsidP="00C066DB">
          <w:pPr>
            <w:pStyle w:val="TOC1"/>
            <w:rPr>
              <w:rFonts w:ascii="Times New Roman" w:eastAsiaTheme="minorEastAsia" w:hAnsi="Times New Roman" w:cs="Times New Roman"/>
              <w:noProof/>
            </w:rPr>
          </w:pPr>
          <w:hyperlink w:anchor="_Toc197577313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PEMODELAN PERANGKAT LUNAK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_Toc197577313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8D3B2F" w14:textId="3E69BD3F" w:rsidR="0092782B" w:rsidRPr="004C4839" w:rsidRDefault="00FC1B1F">
          <w:pPr>
            <w:pStyle w:val="TOC2"/>
            <w:tabs>
              <w:tab w:val="left" w:pos="88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4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Use Case Diagram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_Toc197577314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24491F" w14:textId="55A3BA0D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5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4.1.1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Deskripsi Aktor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_Toc197577315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6851B7" w14:textId="087DEB66" w:rsidR="0092782B" w:rsidRPr="004C4839" w:rsidRDefault="00FC1B1F" w:rsidP="0092782B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6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4.1.2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Deskripsi </w:t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Usecase</w:t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Diagram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_Toc197577316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013A562" w14:textId="11978783" w:rsidR="0092782B" w:rsidRPr="004C4839" w:rsidRDefault="00FC1B1F">
          <w:pPr>
            <w:pStyle w:val="TOC3"/>
            <w:tabs>
              <w:tab w:val="left" w:pos="1320"/>
              <w:tab w:val="right" w:leader="dot" w:pos="8402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197577319" w:history="1"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4.1.3</w:t>
            </w:r>
            <w:r w:rsidR="0092782B" w:rsidRPr="004C4839">
              <w:rPr>
                <w:rFonts w:ascii="Times New Roman" w:eastAsiaTheme="minorEastAsia" w:hAnsi="Times New Roman" w:cs="Times New Roman"/>
                <w:noProof/>
              </w:rPr>
              <w:tab/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Scenario </w:t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i/>
                <w:iCs/>
                <w:noProof/>
              </w:rPr>
              <w:t>Use Case</w:t>
            </w:r>
            <w:r w:rsidR="0092782B" w:rsidRPr="004C4839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Diagram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instrText xml:space="preserve"> PAGEREF _Toc197577319 \h </w:instrTex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165AE6" w:rsidRPr="004C4839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="0092782B" w:rsidRPr="004C4839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E828C7" w14:textId="671FDAE5" w:rsidR="00C16BDD" w:rsidRPr="004C4839" w:rsidRDefault="00BD3638" w:rsidP="00951A23">
          <w:pPr>
            <w:rPr>
              <w:rFonts w:ascii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1803DE75" w14:textId="446FA993" w:rsidR="002A2311" w:rsidRPr="004C4839" w:rsidRDefault="00F92860" w:rsidP="006340A8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97577292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</w:t>
      </w:r>
      <w:r w:rsidR="00951A23"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NDAHULUAN</w:t>
      </w:r>
      <w:bookmarkEnd w:id="0"/>
    </w:p>
    <w:p w14:paraId="686195A1" w14:textId="77777777" w:rsidR="002A2311" w:rsidRPr="004C4839" w:rsidRDefault="002A2311" w:rsidP="006340A8">
      <w:pPr>
        <w:pStyle w:val="Heading2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97577293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Latar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Belakang</w:t>
      </w:r>
      <w:bookmarkEnd w:id="1"/>
      <w:proofErr w:type="spellEnd"/>
    </w:p>
    <w:p w14:paraId="02B63E2C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  <w:t xml:space="preserve">Pendidikan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Indonesia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berakhlak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mulia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berkarakter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produktif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saing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kemakmuran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rakyat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Negara. Karena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Nasional No. 20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2003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3 </w:t>
      </w:r>
      <w:sdt>
        <w:sdtPr>
          <w:rPr>
            <w:rFonts w:ascii="Times New Roman" w:hAnsi="Times New Roman" w:cs="Times New Roman"/>
            <w:color w:val="000000"/>
            <w:sz w:val="24"/>
            <w:szCs w:val="24"/>
          </w:rPr>
          <w:tag w:val="MENDELEY_CITATION_v3_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"/>
          <w:id w:val="-747882976"/>
          <w:placeholder>
            <w:docPart w:val="682BA914698D4165802400F3F02E3CCF"/>
          </w:placeholder>
        </w:sdtPr>
        <w:sdtEndPr/>
        <w:sdtContent>
          <w:r w:rsidRPr="004C4839">
            <w:rPr>
              <w:rFonts w:ascii="Times New Roman" w:hAnsi="Times New Roman" w:cs="Times New Roman"/>
              <w:color w:val="000000"/>
              <w:sz w:val="24"/>
              <w:szCs w:val="24"/>
            </w:rPr>
            <w:t>[1]</w:t>
          </w:r>
        </w:sdtContent>
      </w:sdt>
    </w:p>
    <w:p w14:paraId="247BDB0E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normaltextrun"/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Seiring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perkembangan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teknologi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inovasi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dunia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menjadi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sebuah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kebutuhan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kualitas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Penerapan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teknologi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terbukti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mampu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minat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siswa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menyediakan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pengalaman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lebih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interaktif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menarik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mudah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diakses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Pemanfaatan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teknologi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memungkinkan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siswa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secara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mandiri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mendapatkan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materi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lebih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variatif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serta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keterlibatan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mereka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belajar-mengajar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.</w:t>
      </w:r>
    </w:p>
    <w:p w14:paraId="3E8F5CFD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normaltextrun"/>
          <w:rFonts w:ascii="Times New Roman" w:eastAsiaTheme="majorEastAsia" w:hAnsi="Times New Roman" w:cs="Times New Roman"/>
          <w:sz w:val="24"/>
          <w:szCs w:val="24"/>
        </w:rPr>
      </w:pPr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ab/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Sanggar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Kegiatan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(SKB)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sebagai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satuan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non formal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melaksanakan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non formal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seperti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program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keterampilan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dapat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dijadikan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sebagai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pilihan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bagi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ingin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mengganti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menambah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atau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melengkapi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mereka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Salah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satunya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adalah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program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diselenggarakan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oleh SKB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yaitu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A,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B,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C. Pendidikan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adalah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salah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satu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non formal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bertujuan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sebagai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pengganti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formal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bagi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putus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sekolah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karena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berbagai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alasan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tertentu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Adapun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meliputi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kelompok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(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)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A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setara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SD/MI,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B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setara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SMP/MTs,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Paket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C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setara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SMA/MA. Pendidikan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adalah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berlangsung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luar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persekolahan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namun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kompetensi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lulusannya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dianggap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setara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kompetensi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lulusan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formal (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persekolahan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)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setelah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melalui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ujian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kesetaraan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.</w:t>
      </w:r>
      <w:sdt>
        <w:sdtPr>
          <w:rPr>
            <w:rStyle w:val="normaltextrun"/>
            <w:rFonts w:ascii="Times New Roman" w:eastAsiaTheme="majorEastAsia" w:hAnsi="Times New Roman" w:cs="Times New Roman"/>
            <w:color w:val="000000"/>
            <w:sz w:val="24"/>
            <w:szCs w:val="24"/>
          </w:rPr>
          <w:tag w:val="MENDELEY_CITATION_v3_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"/>
          <w:id w:val="177396998"/>
          <w:placeholder>
            <w:docPart w:val="682BA914698D4165802400F3F02E3CCF"/>
          </w:placeholder>
        </w:sdtPr>
        <w:sdtEndPr>
          <w:rPr>
            <w:rStyle w:val="normaltextrun"/>
          </w:rPr>
        </w:sdtEndPr>
        <w:sdtContent>
          <w:r w:rsidRPr="004C4839">
            <w:rPr>
              <w:rStyle w:val="normaltextrun"/>
              <w:rFonts w:ascii="Times New Roman" w:eastAsiaTheme="majorEastAsia" w:hAnsi="Times New Roman" w:cs="Times New Roman"/>
              <w:color w:val="000000"/>
              <w:sz w:val="24"/>
              <w:szCs w:val="24"/>
            </w:rPr>
            <w:t>[2]</w:t>
          </w:r>
        </w:sdtContent>
      </w:sdt>
    </w:p>
    <w:p w14:paraId="1CEF2988" w14:textId="77777777" w:rsidR="002A2311" w:rsidRPr="004C4839" w:rsidRDefault="002A2311" w:rsidP="00E12136">
      <w:pPr>
        <w:spacing w:after="0" w:line="276" w:lineRule="auto"/>
        <w:ind w:left="709"/>
        <w:jc w:val="both"/>
        <w:rPr>
          <w:rStyle w:val="eop"/>
          <w:rFonts w:ascii="Times New Roman" w:hAnsi="Times New Roman" w:cs="Times New Roman"/>
          <w:sz w:val="24"/>
          <w:szCs w:val="24"/>
        </w:rPr>
      </w:pPr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lastRenderedPageBreak/>
        <w:tab/>
      </w:r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ab/>
        <w:t xml:space="preserve">Pendidikan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memegang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peranan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penting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mencetak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generasi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cerdas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kompetitif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Namun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dunia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di Indonesia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masih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menghadapi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berbagai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tantangan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mulai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dari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keterbatasan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berkualitas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sehingga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rendahnya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minat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siswa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Banyak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siswa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kurang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termotivasi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karena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metode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masih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konvensional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kurang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menarik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. Hal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menyebabkan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rendahnya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partisipasi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hasil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>belum</w:t>
      </w:r>
      <w:proofErr w:type="spellEnd"/>
      <w:r w:rsidRPr="004C4839">
        <w:rPr>
          <w:rStyle w:val="normaltextrun"/>
          <w:rFonts w:ascii="Times New Roman" w:eastAsiaTheme="majorEastAsia" w:hAnsi="Times New Roman" w:cs="Times New Roman"/>
          <w:sz w:val="24"/>
          <w:szCs w:val="24"/>
        </w:rPr>
        <w:t xml:space="preserve"> optimal.</w:t>
      </w:r>
      <w:r w:rsidRPr="004C4839">
        <w:rPr>
          <w:rStyle w:val="eop"/>
          <w:rFonts w:ascii="Times New Roman" w:hAnsi="Times New Roman" w:cs="Times New Roman"/>
          <w:sz w:val="24"/>
          <w:szCs w:val="24"/>
        </w:rPr>
        <w:t> </w:t>
      </w:r>
    </w:p>
    <w:p w14:paraId="1E191529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eop"/>
          <w:rFonts w:ascii="Times New Roman" w:hAnsi="Times New Roman" w:cs="Times New Roman"/>
          <w:sz w:val="24"/>
          <w:szCs w:val="24"/>
        </w:rPr>
      </w:pPr>
      <w:r w:rsidRPr="004C4839">
        <w:rPr>
          <w:rStyle w:val="eop"/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Saat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belum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maupun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masih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fisik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Google Form.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Selain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KBM (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Mengajar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masih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grup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WhatsApp,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kurang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efektif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lain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promosi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 SKB juga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masih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minim,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banyak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belum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jenis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layanan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ada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kurang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diminati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tidak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menjangkau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sasaran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>.</w:t>
      </w:r>
    </w:p>
    <w:p w14:paraId="434D75B3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eop"/>
          <w:rFonts w:ascii="Times New Roman" w:hAnsi="Times New Roman" w:cs="Times New Roman"/>
          <w:sz w:val="24"/>
          <w:szCs w:val="24"/>
        </w:rPr>
      </w:pPr>
      <w:r w:rsidRPr="004C4839">
        <w:rPr>
          <w:rStyle w:val="eop"/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sebuah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tidak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tetapi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Subang.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adanya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efektif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mudah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satu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solusi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Subang".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Inovasi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khusus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lembaga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nonformal,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tujuan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mutu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minat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promosi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kepada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khalayak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luas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>.</w:t>
      </w:r>
    </w:p>
    <w:p w14:paraId="0DA92986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eop"/>
          <w:rFonts w:ascii="Times New Roman" w:hAnsi="Times New Roman" w:cs="Times New Roman"/>
          <w:sz w:val="24"/>
          <w:szCs w:val="24"/>
        </w:rPr>
      </w:pPr>
      <w:r w:rsidRPr="004C4839">
        <w:rPr>
          <w:rStyle w:val="eop"/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sebuah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tidak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tetapi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lastRenderedPageBreak/>
        <w:t>mampu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mempromosikan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Subang.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adanya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efektif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mudah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ditawarkan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satu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solusi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diusulkan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Subang".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Inovasi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khusus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lembaga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nonformal,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tujuan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memperluas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mutu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>.</w:t>
      </w:r>
    </w:p>
    <w:p w14:paraId="2DAAB6D3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Style w:val="eop"/>
          <w:rFonts w:ascii="Times New Roman" w:hAnsi="Times New Roman" w:cs="Times New Roman"/>
          <w:sz w:val="24"/>
          <w:szCs w:val="24"/>
        </w:rPr>
      </w:pPr>
      <w:r w:rsidRPr="004C4839">
        <w:rPr>
          <w:rStyle w:val="eop"/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minat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penyampaian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promosi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program-program SKB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kepada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khalayak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Style w:val="eop"/>
          <w:rFonts w:ascii="Times New Roman" w:hAnsi="Times New Roman" w:cs="Times New Roman"/>
          <w:sz w:val="24"/>
          <w:szCs w:val="24"/>
        </w:rPr>
        <w:t>luas</w:t>
      </w:r>
      <w:proofErr w:type="spellEnd"/>
      <w:r w:rsidRPr="004C4839">
        <w:rPr>
          <w:rStyle w:val="eop"/>
          <w:rFonts w:ascii="Times New Roman" w:hAnsi="Times New Roman" w:cs="Times New Roman"/>
          <w:sz w:val="24"/>
          <w:szCs w:val="24"/>
        </w:rPr>
        <w:t>.</w:t>
      </w:r>
    </w:p>
    <w:p w14:paraId="09347886" w14:textId="77777777" w:rsidR="002A2311" w:rsidRPr="004C4839" w:rsidRDefault="002A2311" w:rsidP="00E12136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00652D" w14:textId="77777777" w:rsidR="002A2311" w:rsidRPr="004C4839" w:rsidRDefault="002A2311" w:rsidP="006340A8">
      <w:pPr>
        <w:pStyle w:val="Heading2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" w:name="_Toc197577294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Tujuan</w:t>
      </w:r>
      <w:bookmarkEnd w:id="2"/>
      <w:proofErr w:type="spellEnd"/>
    </w:p>
    <w:p w14:paraId="5336478A" w14:textId="77777777" w:rsidR="002A2311" w:rsidRPr="004C4839" w:rsidRDefault="002A2311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64634AF4" w14:textId="77777777" w:rsidR="002A2311" w:rsidRPr="004C4839" w:rsidRDefault="002A2311" w:rsidP="0040793E">
      <w:pPr>
        <w:pStyle w:val="ListParagraph"/>
        <w:numPr>
          <w:ilvl w:val="0"/>
          <w:numId w:val="66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Sanggar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(SKB)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pemanfaatan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503F59F7" w14:textId="77777777" w:rsidR="002A2311" w:rsidRPr="004C4839" w:rsidRDefault="002A2311" w:rsidP="0040793E">
      <w:pPr>
        <w:pStyle w:val="ListParagraph"/>
        <w:numPr>
          <w:ilvl w:val="0"/>
          <w:numId w:val="66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minat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296B4514" w14:textId="77777777" w:rsidR="002A2311" w:rsidRPr="004C4839" w:rsidRDefault="002A2311" w:rsidP="0040793E">
      <w:pPr>
        <w:pStyle w:val="ListParagraph"/>
        <w:numPr>
          <w:ilvl w:val="0"/>
          <w:numId w:val="66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formal.</w:t>
      </w:r>
    </w:p>
    <w:p w14:paraId="1345DCC5" w14:textId="77777777" w:rsidR="002A2311" w:rsidRPr="004C4839" w:rsidRDefault="002A2311" w:rsidP="0040793E">
      <w:pPr>
        <w:pStyle w:val="ListParagraph"/>
        <w:numPr>
          <w:ilvl w:val="0"/>
          <w:numId w:val="66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proofErr w:type="gramStart"/>
      <w:r w:rsidRPr="004C4839">
        <w:rPr>
          <w:rFonts w:ascii="Times New Roman" w:hAnsi="Times New Roman" w:cs="Times New Roman"/>
          <w:sz w:val="24"/>
          <w:szCs w:val="24"/>
        </w:rPr>
        <w:t>, .</w:t>
      </w:r>
      <w:proofErr w:type="gramEnd"/>
    </w:p>
    <w:p w14:paraId="7A33367F" w14:textId="77777777" w:rsidR="002A2311" w:rsidRPr="004C4839" w:rsidRDefault="002A2311" w:rsidP="0040793E">
      <w:pPr>
        <w:pStyle w:val="ListParagraph"/>
        <w:numPr>
          <w:ilvl w:val="0"/>
          <w:numId w:val="66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program-program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SKB.</w:t>
      </w:r>
    </w:p>
    <w:p w14:paraId="19BEAA8A" w14:textId="77777777" w:rsidR="002A2311" w:rsidRPr="004C4839" w:rsidRDefault="002A2311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A1221C" w14:textId="77777777" w:rsidR="002A2311" w:rsidRPr="004C4839" w:rsidRDefault="002A2311" w:rsidP="006340A8">
      <w:pPr>
        <w:pStyle w:val="Heading2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97577295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Ruang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Lingkup</w:t>
      </w:r>
      <w:bookmarkEnd w:id="3"/>
      <w:proofErr w:type="spellEnd"/>
    </w:p>
    <w:p w14:paraId="3AA66BEE" w14:textId="77777777" w:rsidR="002A2311" w:rsidRPr="004C4839" w:rsidRDefault="002A2311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antaranya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1D87688C" w14:textId="77777777" w:rsidR="002A2311" w:rsidRPr="004C4839" w:rsidRDefault="002A2311" w:rsidP="0040793E">
      <w:pPr>
        <w:pStyle w:val="ListParagraph"/>
        <w:numPr>
          <w:ilvl w:val="0"/>
          <w:numId w:val="67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6EC28997" w14:textId="77777777" w:rsidR="002A2311" w:rsidRPr="004C4839" w:rsidRDefault="002A2311" w:rsidP="0040793E">
      <w:pPr>
        <w:pStyle w:val="ListParagraph"/>
        <w:numPr>
          <w:ilvl w:val="0"/>
          <w:numId w:val="67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format,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PDF, video,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82551AE" w14:textId="77777777" w:rsidR="002A2311" w:rsidRPr="004C4839" w:rsidRDefault="002A2311" w:rsidP="0040793E">
      <w:pPr>
        <w:pStyle w:val="ListParagraph"/>
        <w:numPr>
          <w:ilvl w:val="0"/>
          <w:numId w:val="67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ABB4260" w14:textId="77777777" w:rsidR="002A2311" w:rsidRPr="004C4839" w:rsidRDefault="002A2311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EE1F43" w14:textId="77777777" w:rsidR="002A2311" w:rsidRPr="004C4839" w:rsidRDefault="002A2311" w:rsidP="006340A8">
      <w:pPr>
        <w:pStyle w:val="Heading2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Toc197577296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Definisi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Istilah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Singkatan</w:t>
      </w:r>
      <w:bookmarkEnd w:id="4"/>
      <w:proofErr w:type="spellEnd"/>
    </w:p>
    <w:tbl>
      <w:tblPr>
        <w:tblStyle w:val="TableGrid"/>
        <w:tblW w:w="7654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5811"/>
      </w:tblGrid>
      <w:tr w:rsidR="002A2311" w:rsidRPr="004C4839" w14:paraId="161A35B6" w14:textId="77777777" w:rsidTr="0066619F">
        <w:tc>
          <w:tcPr>
            <w:tcW w:w="1843" w:type="dxa"/>
          </w:tcPr>
          <w:p w14:paraId="663224A1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SRS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2CB425C8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4C483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i/>
                <w:sz w:val="24"/>
                <w:szCs w:val="24"/>
              </w:rPr>
              <w:t>Requrement</w:t>
            </w:r>
            <w:proofErr w:type="spellEnd"/>
            <w:r w:rsidRPr="004C483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Specification </w:t>
            </w:r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Spesifikasi</w:t>
            </w:r>
            <w:proofErr w:type="spellEnd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Kebutuhan</w:t>
            </w:r>
            <w:proofErr w:type="spellEnd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Perangkat</w:t>
            </w:r>
            <w:proofErr w:type="spellEnd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Lunak</w:t>
            </w:r>
            <w:proofErr w:type="spellEnd"/>
            <w:r w:rsidRPr="004C4839">
              <w:rPr>
                <w:rFonts w:ascii="Times New Roman" w:hAnsi="Times New Roman" w:cs="Times New Roman"/>
                <w:bCs/>
                <w:sz w:val="24"/>
                <w:szCs w:val="24"/>
              </w:rPr>
              <w:t>).</w:t>
            </w:r>
          </w:p>
        </w:tc>
      </w:tr>
      <w:tr w:rsidR="002A2311" w:rsidRPr="004C4839" w14:paraId="003F1FC7" w14:textId="77777777" w:rsidTr="0066619F">
        <w:tc>
          <w:tcPr>
            <w:tcW w:w="1843" w:type="dxa"/>
          </w:tcPr>
          <w:p w14:paraId="068B489C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286D32B5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PHP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singkatan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PHP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(Hypertext Preprocessor)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script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server-side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web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disisipkan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HTML.</w:t>
            </w: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tag w:val="MENDELEY_CITATION_v3_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"/>
                <w:id w:val="-533579526"/>
                <w:placeholder>
                  <w:docPart w:val="DFE9441973FC491B9FB7A81258F0627A"/>
                </w:placeholder>
              </w:sdtPr>
              <w:sdtEndPr/>
              <w:sdtContent>
                <w:r w:rsidRPr="004C4839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[3]</w:t>
                </w:r>
              </w:sdtContent>
            </w:sdt>
          </w:p>
        </w:tc>
      </w:tr>
      <w:tr w:rsidR="002A2311" w:rsidRPr="004C4839" w14:paraId="794BC198" w14:textId="77777777" w:rsidTr="0066619F">
        <w:tc>
          <w:tcPr>
            <w:tcW w:w="1843" w:type="dxa"/>
          </w:tcPr>
          <w:p w14:paraId="10B2B67D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330F9ECC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MySQL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(MY Structure Query Language)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sekian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DBMS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Oracle, MSSQL,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Postagre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SQL,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MySQL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manajemen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SQL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yang paling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digemari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dikalangan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programmer 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sangat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stabil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media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penyimpanan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server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memenajemen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terhitung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yang paling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digemari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paling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0BBC4770" w14:textId="77777777" w:rsidTr="0066619F">
        <w:tc>
          <w:tcPr>
            <w:tcW w:w="1843" w:type="dxa"/>
          </w:tcPr>
          <w:p w14:paraId="6A4ECD31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6C22BD12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web page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format HTML (Hyper Text Markup Language),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hampir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selalu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diaksesmelalui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HTTP,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menyampaikan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server website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pemakai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web browser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statis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maupun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bangunan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saling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dimana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masing-masing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dihubungkan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jaringan-jaringan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tag w:val="MENDELEY_CITATION_v3_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"/>
                <w:id w:val="577258174"/>
                <w:placeholder>
                  <w:docPart w:val="040B68A63C9946928CF654179DDF2EC8"/>
                </w:placeholder>
              </w:sdtPr>
              <w:sdtEndPr/>
              <w:sdtContent>
                <w:r w:rsidRPr="004C4839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[4]</w:t>
                </w:r>
              </w:sdtContent>
            </w:sdt>
          </w:p>
        </w:tc>
      </w:tr>
      <w:tr w:rsidR="002A2311" w:rsidRPr="004C4839" w14:paraId="40588F5D" w14:textId="77777777" w:rsidTr="0066619F">
        <w:tc>
          <w:tcPr>
            <w:tcW w:w="1843" w:type="dxa"/>
          </w:tcPr>
          <w:p w14:paraId="510D5CBE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Framework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08ABC2B0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Framework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re-use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programmer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scrip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2280F3F2" w14:textId="77777777" w:rsidTr="0066619F">
        <w:tc>
          <w:tcPr>
            <w:tcW w:w="1843" w:type="dxa"/>
          </w:tcPr>
          <w:p w14:paraId="2080A9D2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02FF9843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Laravel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framework 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PHP yang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open-source,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diciptakan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Taylor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Otwell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diperuntukkan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MVC.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Struktrur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MVC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MVC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umumnya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routing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menjembatani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request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 dan controller.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controller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request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sdt>
              <w:sdtPr>
                <w:rPr>
                  <w:rFonts w:ascii="Times New Roman" w:hAnsi="Times New Roman" w:cs="Times New Roman"/>
                  <w:color w:val="000000"/>
                  <w:sz w:val="24"/>
                  <w:szCs w:val="24"/>
                </w:rPr>
                <w:tag w:val="MENDELEY_CITATION_v3_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"/>
                <w:id w:val="-650984608"/>
                <w:placeholder>
                  <w:docPart w:val="28AD401276EF42678B6BCA790A5257B8"/>
                </w:placeholder>
              </w:sdtPr>
              <w:sdtEndPr/>
              <w:sdtContent>
                <w:r w:rsidRPr="004C4839">
                  <w:rPr>
                    <w:rFonts w:ascii="Times New Roman" w:hAnsi="Times New Roman" w:cs="Times New Roman"/>
                    <w:color w:val="000000"/>
                    <w:sz w:val="24"/>
                    <w:szCs w:val="24"/>
                  </w:rPr>
                  <w:t>[5]</w:t>
                </w:r>
              </w:sdtContent>
            </w:sdt>
          </w:p>
        </w:tc>
      </w:tr>
      <w:tr w:rsidR="002A2311" w:rsidRPr="004C4839" w14:paraId="5AFEF3E9" w14:textId="77777777" w:rsidTr="0066619F">
        <w:tc>
          <w:tcPr>
            <w:tcW w:w="1843" w:type="dxa"/>
          </w:tcPr>
          <w:p w14:paraId="481B47D5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599F9AB5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HTML (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HyperText</w:t>
            </w:r>
            <w:proofErr w:type="spellEnd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Markup Language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tanda-tanda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(tag)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kode-kode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ditafsirkan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browser agar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dasarnya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HTML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bukanlah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markup language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penandaan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yg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banyaknya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tag,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menyatakan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browser.</w:t>
            </w:r>
            <w:sdt>
              <w:sdtPr>
                <w:rPr>
                  <w:rFonts w:ascii="Times New Roman" w:hAnsi="Times New Roman" w:cs="Times New Roman"/>
                  <w:i/>
                  <w:iCs/>
                  <w:color w:val="000000"/>
                  <w:sz w:val="24"/>
                  <w:szCs w:val="24"/>
                </w:rPr>
                <w:tag w:val="MENDELEY_CITATION_v3_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"/>
                <w:id w:val="-1357729596"/>
                <w:placeholder>
                  <w:docPart w:val="479D4080BCEC471987660C29514528D8"/>
                </w:placeholder>
              </w:sdtPr>
              <w:sdtEndPr/>
              <w:sdtContent>
                <w:r w:rsidRPr="004C4839">
                  <w:rPr>
                    <w:rFonts w:ascii="Times New Roman" w:hAnsi="Times New Roman" w:cs="Times New Roman"/>
                    <w:i/>
                    <w:iCs/>
                    <w:color w:val="000000"/>
                    <w:sz w:val="24"/>
                    <w:szCs w:val="24"/>
                  </w:rPr>
                  <w:t>[6]</w:t>
                </w:r>
              </w:sdtContent>
            </w:sdt>
          </w:p>
        </w:tc>
      </w:tr>
      <w:tr w:rsidR="002A2311" w:rsidRPr="004C4839" w14:paraId="01955C15" w14:textId="77777777" w:rsidTr="0066619F">
        <w:tc>
          <w:tcPr>
            <w:tcW w:w="1843" w:type="dxa"/>
          </w:tcPr>
          <w:p w14:paraId="01E0098A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Xampp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0ADAA916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XAMPP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software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tertdapat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server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MySQL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PHP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server apache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platform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OS X, Windows, Linux, Mac, dan Solaris.</w:t>
            </w:r>
            <w:sdt>
              <w:sdtPr>
                <w:rPr>
                  <w:rFonts w:ascii="Times New Roman" w:hAnsi="Times New Roman" w:cs="Times New Roman"/>
                  <w:i/>
                  <w:iCs/>
                  <w:color w:val="000000"/>
                  <w:sz w:val="24"/>
                  <w:szCs w:val="24"/>
                </w:rPr>
                <w:tag w:val="MENDELEY_CITATION_v3_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"/>
                <w:id w:val="1603067272"/>
                <w:placeholder>
                  <w:docPart w:val="8CD3F1F20EB1450AA1C76F87B40B7A95"/>
                </w:placeholder>
              </w:sdtPr>
              <w:sdtEndPr/>
              <w:sdtContent>
                <w:r w:rsidRPr="004C4839">
                  <w:rPr>
                    <w:rFonts w:ascii="Times New Roman" w:hAnsi="Times New Roman" w:cs="Times New Roman"/>
                    <w:i/>
                    <w:iCs/>
                    <w:color w:val="000000"/>
                    <w:sz w:val="24"/>
                    <w:szCs w:val="24"/>
                  </w:rPr>
                  <w:t>[7]</w:t>
                </w:r>
              </w:sdtContent>
            </w:sdt>
          </w:p>
        </w:tc>
      </w:tr>
      <w:tr w:rsidR="002A2311" w:rsidRPr="004C4839" w14:paraId="42C315E8" w14:textId="77777777" w:rsidTr="0066619F">
        <w:tc>
          <w:tcPr>
            <w:tcW w:w="1843" w:type="dxa"/>
          </w:tcPr>
          <w:p w14:paraId="59FA46BE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CSS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7178CFA6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CSS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web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berfungi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website agar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terstruktur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0F309D86" w14:textId="77777777" w:rsidTr="0066619F">
        <w:tc>
          <w:tcPr>
            <w:tcW w:w="1843" w:type="dxa"/>
          </w:tcPr>
          <w:p w14:paraId="512C2FD6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Java Script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2733F451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Javascript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berbentuk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kumpulan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scrip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fungsinya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sepanjang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sejarah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internet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scrip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Bahasa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pemrograman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mengijinkan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pengeksekusian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artinya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browser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server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web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1641D7CB" w14:textId="77777777" w:rsidTr="0066619F">
        <w:tc>
          <w:tcPr>
            <w:tcW w:w="1843" w:type="dxa"/>
          </w:tcPr>
          <w:p w14:paraId="5717C5D7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460DB0BB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Sanggar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18E0802B" w14:textId="77777777" w:rsidTr="0066619F">
        <w:tc>
          <w:tcPr>
            <w:tcW w:w="1843" w:type="dxa"/>
          </w:tcPr>
          <w:p w14:paraId="770042C3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KBM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600E1FA2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7C9B832E" w14:textId="77777777" w:rsidTr="0066619F">
        <w:tc>
          <w:tcPr>
            <w:tcW w:w="1843" w:type="dxa"/>
          </w:tcPr>
          <w:p w14:paraId="77A19DD3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PAUD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0E30AE4D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Pendidikan Anak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Dini.</w:t>
            </w:r>
          </w:p>
        </w:tc>
      </w:tr>
      <w:tr w:rsidR="002A2311" w:rsidRPr="004C4839" w14:paraId="77CB1F80" w14:textId="77777777" w:rsidTr="0066619F">
        <w:tc>
          <w:tcPr>
            <w:tcW w:w="1843" w:type="dxa"/>
          </w:tcPr>
          <w:p w14:paraId="7504794A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SD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47ADF635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Dasar.</w:t>
            </w:r>
          </w:p>
        </w:tc>
      </w:tr>
      <w:tr w:rsidR="002A2311" w:rsidRPr="004C4839" w14:paraId="3DE56EDB" w14:textId="77777777" w:rsidTr="0066619F">
        <w:tc>
          <w:tcPr>
            <w:tcW w:w="1843" w:type="dxa"/>
          </w:tcPr>
          <w:p w14:paraId="46845FF2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5F6196DC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Madrasah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Ibtidaiyah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6C67268E" w14:textId="77777777" w:rsidTr="0066619F">
        <w:tc>
          <w:tcPr>
            <w:tcW w:w="1843" w:type="dxa"/>
          </w:tcPr>
          <w:p w14:paraId="25DAA7D8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SMP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5065CC9B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62FE8221" w14:textId="77777777" w:rsidTr="0066619F">
        <w:tc>
          <w:tcPr>
            <w:tcW w:w="1843" w:type="dxa"/>
          </w:tcPr>
          <w:p w14:paraId="4C3F0408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MTs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288A76DB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Madrasah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Tsanawiyah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A2311" w:rsidRPr="004C4839" w14:paraId="67A536EC" w14:textId="77777777" w:rsidTr="0066619F">
        <w:tc>
          <w:tcPr>
            <w:tcW w:w="1843" w:type="dxa"/>
          </w:tcPr>
          <w:p w14:paraId="58D30C45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SMA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>:</w:t>
            </w:r>
          </w:p>
        </w:tc>
        <w:tc>
          <w:tcPr>
            <w:tcW w:w="5811" w:type="dxa"/>
          </w:tcPr>
          <w:p w14:paraId="338A9C91" w14:textId="77777777" w:rsidR="002A2311" w:rsidRPr="004C4839" w:rsidRDefault="002A2311" w:rsidP="00E12136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Keatas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838EA2E" w14:textId="77777777" w:rsidR="002A2311" w:rsidRPr="004C4839" w:rsidRDefault="002A2311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7CB682" w14:textId="77777777" w:rsidR="002A2311" w:rsidRPr="004C4839" w:rsidRDefault="002A2311" w:rsidP="006340A8">
      <w:pPr>
        <w:pStyle w:val="Heading2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5" w:name="_Toc197577297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Referensi</w:t>
      </w:r>
      <w:bookmarkEnd w:id="5"/>
      <w:proofErr w:type="spellEnd"/>
    </w:p>
    <w:sdt>
      <w:sdtPr>
        <w:rPr>
          <w:rFonts w:ascii="Times New Roman" w:hAnsi="Times New Roman" w:cs="Times New Roman"/>
          <w:bCs/>
          <w:color w:val="000000"/>
          <w:sz w:val="24"/>
          <w:szCs w:val="24"/>
        </w:rPr>
        <w:tag w:val="MENDELEY_BIBLIOGRAPHY"/>
        <w:id w:val="-900367638"/>
        <w:placeholder>
          <w:docPart w:val="3E77E201046542C2B001732A6A18F520"/>
        </w:placeholder>
      </w:sdtPr>
      <w:sdtEndPr>
        <w:rPr>
          <w:bCs w:val="0"/>
          <w:color w:val="auto"/>
        </w:rPr>
      </w:sdtEndPr>
      <w:sdtContent>
        <w:p w14:paraId="5D7810D4" w14:textId="042CA1CF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[1]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A. A.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Miska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Peran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Pamong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Belajar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Dalam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Penyelengaraan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Pembelajaran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Pada Pendidikan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Kesetaraan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Di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Satuan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Pendidikan Nonformal (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Spnf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)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Sanggar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Kegiatan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Belajar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(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Skb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)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Biringkanaya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Kota Makassar,” 2022.</w:t>
          </w:r>
        </w:p>
        <w:p w14:paraId="622A8B07" w14:textId="7994F99E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[2]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R.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Syaputra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and S.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Shomedran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Penyelenggaraan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Program Pendidikan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Kesetaraan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Pada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Satuan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Pendidikan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NonFormal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SKB Kota Palembang,”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Aksara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: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Jurnal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Ilmu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Pendidikan Nonformal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vol. 9, no. 1, pp. 17–34, 2023.</w:t>
          </w:r>
        </w:p>
        <w:p w14:paraId="1524689B" w14:textId="77777777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[3]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R.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Hermiati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A.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Asnawati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and I.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Kanedi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Pembuatan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E-Commerce Pada Raja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Komputer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Menggunakan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Bahasa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Pemrograman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Php Dan Database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Mysql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,”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jurnal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media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infotama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vol. 17, no. 1, 2021.</w:t>
          </w:r>
        </w:p>
        <w:p w14:paraId="30CDCCB7" w14:textId="77777777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[4]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A.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Noviantoro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A. B.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Silviana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R. R.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Fitriani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and H. P.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Permatasari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Rancangan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Dan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Implementasi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Aplikasi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Sewa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Lapangan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Badminton Wilayah Depok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Berbasis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Web,”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Jurnal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Teknik Dan Science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vol. 1, no. 2, pp. 88–103, 2022.</w:t>
          </w:r>
        </w:p>
        <w:p w14:paraId="62334A1E" w14:textId="77777777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lastRenderedPageBreak/>
            <w:t>[5]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D. P. Sari, R.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Wijanarko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and J. X. M. Tengah,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Implementasi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framework Laravel pada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sistem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informasi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penyewaan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kamera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(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studi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kasus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di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Rumah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Kamera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Semarang),” </w:t>
          </w:r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J. Inform. dan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Rekayasa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Perangkat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Lunak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vol. 2, no. 1, p. 32, 2020.</w:t>
          </w:r>
        </w:p>
        <w:p w14:paraId="64AF3F3B" w14:textId="77777777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[6]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 xml:space="preserve">F.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Sinlae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, I. Maulana, F.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Setiyansyah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and M. Ihsan,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Pengenalan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Pemrograman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Web: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Pembuatan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Aplikasi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Web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Sederhana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Dengan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PHP dan MYSQL,”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Jurnal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Siber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Multi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Disiplin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vol. 2, no. 2, pp. 68–82, 2024.</w:t>
          </w:r>
        </w:p>
        <w:p w14:paraId="1E4B05B6" w14:textId="4FFDE27E" w:rsidR="002F1309" w:rsidRPr="004C4839" w:rsidRDefault="002F1309" w:rsidP="002F1309">
          <w:pPr>
            <w:autoSpaceDE w:val="0"/>
            <w:autoSpaceDN w:val="0"/>
            <w:spacing w:line="276" w:lineRule="auto"/>
            <w:ind w:left="720" w:hanging="720"/>
            <w:jc w:val="both"/>
            <w:rPr>
              <w:rFonts w:ascii="Times New Roman" w:eastAsia="Times New Roman" w:hAnsi="Times New Roman" w:cs="Times New Roman"/>
              <w:sz w:val="24"/>
              <w:szCs w:val="24"/>
            </w:rPr>
          </w:pP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[7]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ab/>
            <w:t>A. B. Putra, “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Perancangan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dan Pembangunan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Sistem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Informasi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E-Learning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Berbasis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Web (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Studi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Kasus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 Pada Madrasah Aliyah Kare </w:t>
          </w:r>
          <w:proofErr w:type="spellStart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Madiun</w:t>
          </w:r>
          <w:proofErr w:type="spellEnd"/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 xml:space="preserve">),” in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Prosiding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Seminar Nasional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Teknologi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Informasi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dan </w:t>
          </w:r>
          <w:proofErr w:type="spellStart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>Komunikasi</w:t>
          </w:r>
          <w:proofErr w:type="spellEnd"/>
          <w:r w:rsidRPr="004C4839">
            <w:rPr>
              <w:rFonts w:ascii="Times New Roman" w:eastAsia="Times New Roman" w:hAnsi="Times New Roman" w:cs="Times New Roman"/>
              <w:i/>
              <w:iCs/>
              <w:sz w:val="24"/>
              <w:szCs w:val="24"/>
            </w:rPr>
            <w:t xml:space="preserve"> (SENATIK)</w:t>
          </w:r>
          <w:r w:rsidRPr="004C4839">
            <w:rPr>
              <w:rFonts w:ascii="Times New Roman" w:eastAsia="Times New Roman" w:hAnsi="Times New Roman" w:cs="Times New Roman"/>
              <w:sz w:val="24"/>
              <w:szCs w:val="24"/>
            </w:rPr>
            <w:t>, 2019, pp. 81–85. </w:t>
          </w:r>
        </w:p>
      </w:sdtContent>
    </w:sdt>
    <w:p w14:paraId="0AC95229" w14:textId="77777777" w:rsidR="002A2311" w:rsidRPr="004C4839" w:rsidRDefault="002A2311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944429" w14:textId="3C07D281" w:rsidR="00CD6CBD" w:rsidRPr="004C4839" w:rsidRDefault="005B0E94" w:rsidP="006340A8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6" w:name="_Toc197577298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DESKRIPSI UMUM</w:t>
      </w:r>
      <w:bookmarkEnd w:id="6"/>
    </w:p>
    <w:p w14:paraId="51BAEFFF" w14:textId="77777777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7" w:name="_Toc197577299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Perspektif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7"/>
      <w:proofErr w:type="spellEnd"/>
    </w:p>
    <w:p w14:paraId="0B95D924" w14:textId="77777777" w:rsidR="00CD6CBD" w:rsidRPr="004C4839" w:rsidRDefault="00CD6CBD" w:rsidP="00E1213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PAUD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Paket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A, B, dan C di SKB.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EB7E2D8" w14:textId="77777777" w:rsidR="00CD6CBD" w:rsidRPr="004C4839" w:rsidRDefault="00CD6CBD" w:rsidP="00E1213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ramah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(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friendly</w:t>
      </w:r>
      <w:r w:rsidRPr="004C483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mengunjungi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F8624C0" w14:textId="77777777" w:rsidR="00CD6CBD" w:rsidRPr="004C4839" w:rsidRDefault="00CD6CBD" w:rsidP="00E12136">
      <w:pPr>
        <w:pStyle w:val="ListParagraph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modern,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SKB.</w:t>
      </w:r>
    </w:p>
    <w:p w14:paraId="183CC101" w14:textId="77777777" w:rsidR="00CD6CBD" w:rsidRPr="004C4839" w:rsidRDefault="00CD6CBD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093480" w14:textId="20E72393" w:rsidR="00EC0B55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8" w:name="_Toc197577300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Software Interface</w:t>
      </w:r>
      <w:bookmarkEnd w:id="8"/>
    </w:p>
    <w:p w14:paraId="3A769FD6" w14:textId="0CE44FEF" w:rsidR="00EC0B55" w:rsidRPr="004C4839" w:rsidRDefault="00EC0B55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bookmarkStart w:id="9" w:name="_Hlk197556428"/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di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SKb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Subang.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lain:</w:t>
      </w:r>
    </w:p>
    <w:p w14:paraId="73DEA164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E27290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(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User)</w:t>
      </w:r>
      <w:r w:rsidRPr="004C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platform</w:t>
      </w:r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Google Chrome</w:t>
      </w:r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Website.</w:t>
      </w:r>
    </w:p>
    <w:p w14:paraId="1051D442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>Data</w:t>
      </w:r>
    </w:p>
    <w:p w14:paraId="2E48A891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>Database: MySQL</w:t>
      </w:r>
    </w:p>
    <w:p w14:paraId="34778C2E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Thesaurus</w:t>
      </w:r>
      <w:r w:rsidRPr="004C4839">
        <w:rPr>
          <w:rFonts w:ascii="Times New Roman" w:hAnsi="Times New Roman" w:cs="Times New Roman"/>
          <w:sz w:val="24"/>
          <w:szCs w:val="24"/>
        </w:rPr>
        <w:t>: Bahasa Indonesia</w:t>
      </w:r>
    </w:p>
    <w:p w14:paraId="6949A1D1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Web</w:t>
      </w:r>
    </w:p>
    <w:p w14:paraId="48D1B85A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: PHP, HTML, CSS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9A1DFA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Framework</w:t>
      </w:r>
      <w:r w:rsidRPr="004C4839">
        <w:rPr>
          <w:rFonts w:ascii="Times New Roman" w:hAnsi="Times New Roman" w:cs="Times New Roman"/>
          <w:sz w:val="24"/>
          <w:szCs w:val="24"/>
        </w:rPr>
        <w:t>: Laravel</w:t>
      </w:r>
    </w:p>
    <w:p w14:paraId="237CCC06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>Browser</w:t>
      </w:r>
    </w:p>
    <w:p w14:paraId="05ABD19C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browser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Google Chrome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Website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mobile</w:t>
      </w:r>
    </w:p>
    <w:p w14:paraId="2B94EF77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Antarmuka</w:t>
      </w:r>
      <w:proofErr w:type="spellEnd"/>
    </w:p>
    <w:p w14:paraId="0BB37F00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Figma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Canva</w:t>
      </w:r>
    </w:p>
    <w:p w14:paraId="001BE384" w14:textId="77777777" w:rsidR="00EC0B55" w:rsidRPr="004C4839" w:rsidRDefault="00EC0B55" w:rsidP="0040793E">
      <w:pPr>
        <w:pStyle w:val="ListParagraph"/>
        <w:numPr>
          <w:ilvl w:val="2"/>
          <w:numId w:val="68"/>
        </w:numPr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48F4017D" w14:textId="77777777" w:rsidR="00EC0B55" w:rsidRPr="004C4839" w:rsidRDefault="00EC0B55" w:rsidP="00E12136">
      <w:pPr>
        <w:pStyle w:val="ListParagraph"/>
        <w:spacing w:after="0" w:line="276" w:lineRule="auto"/>
        <w:ind w:left="184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53E9FDA4" w14:textId="77777777" w:rsidR="00EC0B55" w:rsidRPr="004C4839" w:rsidRDefault="00EC0B55" w:rsidP="0040793E">
      <w:pPr>
        <w:pStyle w:val="ListParagraph"/>
        <w:numPr>
          <w:ilvl w:val="0"/>
          <w:numId w:val="69"/>
        </w:numPr>
        <w:spacing w:after="0" w:line="276" w:lineRule="auto"/>
        <w:ind w:left="2552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Visual Studio Code</w:t>
      </w:r>
    </w:p>
    <w:p w14:paraId="52B44DA6" w14:textId="77777777" w:rsidR="00EC0B55" w:rsidRPr="004C4839" w:rsidRDefault="00EC0B55" w:rsidP="0040793E">
      <w:pPr>
        <w:pStyle w:val="ListParagraph"/>
        <w:numPr>
          <w:ilvl w:val="0"/>
          <w:numId w:val="69"/>
        </w:numPr>
        <w:spacing w:after="0" w:line="276" w:lineRule="auto"/>
        <w:ind w:left="2552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Microsoft Word </w:t>
      </w:r>
    </w:p>
    <w:p w14:paraId="6A13C7AC" w14:textId="77777777" w:rsidR="00EC0B55" w:rsidRPr="004C4839" w:rsidRDefault="00EC0B55" w:rsidP="0040793E">
      <w:pPr>
        <w:pStyle w:val="ListParagraph"/>
        <w:numPr>
          <w:ilvl w:val="0"/>
          <w:numId w:val="69"/>
        </w:numPr>
        <w:spacing w:after="0" w:line="276" w:lineRule="auto"/>
        <w:ind w:left="2552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Microsoft Excel</w:t>
      </w:r>
    </w:p>
    <w:p w14:paraId="13E000AE" w14:textId="77777777" w:rsidR="00EC0B55" w:rsidRPr="004C4839" w:rsidRDefault="00EC0B55" w:rsidP="0040793E">
      <w:pPr>
        <w:pStyle w:val="ListParagraph"/>
        <w:numPr>
          <w:ilvl w:val="0"/>
          <w:numId w:val="69"/>
        </w:numPr>
        <w:spacing w:after="0" w:line="276" w:lineRule="auto"/>
        <w:ind w:left="255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i/>
          <w:iCs/>
          <w:sz w:val="24"/>
          <w:szCs w:val="24"/>
        </w:rPr>
        <w:t>StarUML</w:t>
      </w:r>
      <w:proofErr w:type="spellEnd"/>
    </w:p>
    <w:bookmarkEnd w:id="9"/>
    <w:p w14:paraId="5E4C917F" w14:textId="77777777" w:rsidR="00EC0B55" w:rsidRPr="004C4839" w:rsidRDefault="00EC0B55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913DD" w14:textId="5717A42D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0" w:name="_Toc197577301"/>
      <w:proofErr w:type="spellStart"/>
      <w:r w:rsidRPr="004C483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Hadware</w:t>
      </w:r>
      <w:proofErr w:type="spellEnd"/>
      <w:r w:rsidRPr="004C483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Interface</w:t>
      </w:r>
      <w:bookmarkEnd w:id="10"/>
    </w:p>
    <w:p w14:paraId="0C715316" w14:textId="48865882" w:rsidR="00EC0B55" w:rsidRPr="004C4839" w:rsidRDefault="00EC0B55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bookmarkStart w:id="11" w:name="_Hlk197556498"/>
      <w:r w:rsidRPr="004C4839">
        <w:rPr>
          <w:rFonts w:ascii="Times New Roman" w:hAnsi="Times New Roman" w:cs="Times New Roman"/>
          <w:i/>
          <w:iCs/>
          <w:sz w:val="24"/>
          <w:szCs w:val="24"/>
        </w:rPr>
        <w:tab/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ab/>
        <w:t>Hardware interface</w:t>
      </w:r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28D2664" w14:textId="77777777" w:rsidR="00EC0B55" w:rsidRPr="004C4839" w:rsidRDefault="00EC0B55" w:rsidP="0040793E">
      <w:pPr>
        <w:pStyle w:val="ListParagraph"/>
        <w:numPr>
          <w:ilvl w:val="3"/>
          <w:numId w:val="70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Keyboard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menginputkan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simbol-simbol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C06BB65" w14:textId="77777777" w:rsidR="00EC0B55" w:rsidRPr="004C4839" w:rsidRDefault="00EC0B55" w:rsidP="0040793E">
      <w:pPr>
        <w:pStyle w:val="ListParagraph"/>
        <w:numPr>
          <w:ilvl w:val="3"/>
          <w:numId w:val="70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Mouse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4FEF48" w14:textId="77777777" w:rsidR="00EC0B55" w:rsidRPr="004C4839" w:rsidRDefault="00EC0B55" w:rsidP="0040793E">
      <w:pPr>
        <w:pStyle w:val="ListParagraph"/>
        <w:numPr>
          <w:ilvl w:val="3"/>
          <w:numId w:val="70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Monitor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9B4B9D" w14:textId="77777777" w:rsidR="00EC0B55" w:rsidRPr="004C4839" w:rsidRDefault="00EC0B55" w:rsidP="0040793E">
      <w:pPr>
        <w:pStyle w:val="ListParagraph"/>
        <w:numPr>
          <w:ilvl w:val="3"/>
          <w:numId w:val="70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lastRenderedPageBreak/>
        <w:t>Komputer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/Laptop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digunakan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oleh admin,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pendidik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masyarakat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i/>
          <w:sz w:val="24"/>
          <w:szCs w:val="24"/>
        </w:rPr>
        <w:t xml:space="preserve"> browser.</w:t>
      </w:r>
    </w:p>
    <w:p w14:paraId="22B09131" w14:textId="77777777" w:rsidR="00EC0B55" w:rsidRPr="004C4839" w:rsidRDefault="00EC0B55" w:rsidP="0040793E">
      <w:pPr>
        <w:pStyle w:val="ListParagraph"/>
        <w:numPr>
          <w:ilvl w:val="3"/>
          <w:numId w:val="70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sz w:val="24"/>
          <w:szCs w:val="24"/>
        </w:rPr>
        <w:t xml:space="preserve">Smartphone/Tablet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memungkinkan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mobile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iCs/>
          <w:sz w:val="24"/>
          <w:szCs w:val="24"/>
        </w:rPr>
        <w:t>.</w:t>
      </w:r>
    </w:p>
    <w:bookmarkEnd w:id="11"/>
    <w:p w14:paraId="41023328" w14:textId="77777777" w:rsidR="00EC0B55" w:rsidRPr="004C4839" w:rsidRDefault="00EC0B55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7BC9D9" w14:textId="6DB18540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2" w:name="_Toc197577302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Manfaat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Produk</w:t>
      </w:r>
      <w:bookmarkEnd w:id="12"/>
      <w:proofErr w:type="spellEnd"/>
    </w:p>
    <w:p w14:paraId="3389A758" w14:textId="3AF9CB0A" w:rsidR="00EC0B55" w:rsidRPr="004C4839" w:rsidRDefault="00EC0B55" w:rsidP="00E12136">
      <w:pPr>
        <w:pStyle w:val="ListParagraph"/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dibangunnya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42E5988F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7D1A8BA0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7E6B659E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79265F32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  <w:t xml:space="preserve">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501F0AA8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</w:p>
    <w:p w14:paraId="51E8B4DC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6F2FFD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2F90F579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di mana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internet.</w:t>
      </w:r>
    </w:p>
    <w:p w14:paraId="6725E065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331E80CC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43FE07C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1193CEBD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6E6EEC65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Kertas</w:t>
      </w:r>
      <w:proofErr w:type="spellEnd"/>
    </w:p>
    <w:p w14:paraId="4DE5153C" w14:textId="3CE7EA09" w:rsidR="00EC0B55" w:rsidRPr="004C4839" w:rsidRDefault="00EC0B55" w:rsidP="0066619F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lastRenderedPageBreak/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digitalisasi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pelestarian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280A41A0" w14:textId="77777777" w:rsidR="0066619F" w:rsidRPr="004C4839" w:rsidRDefault="0066619F" w:rsidP="0066619F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</w:p>
    <w:p w14:paraId="686C7C61" w14:textId="77777777" w:rsidR="00EC0B55" w:rsidRPr="004C4839" w:rsidRDefault="00EC0B55" w:rsidP="0040793E">
      <w:pPr>
        <w:pStyle w:val="ListParagraph"/>
        <w:numPr>
          <w:ilvl w:val="4"/>
          <w:numId w:val="68"/>
        </w:numPr>
        <w:spacing w:line="276" w:lineRule="auto"/>
        <w:ind w:left="1701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24EC906C" w14:textId="77777777" w:rsidR="00EC0B55" w:rsidRPr="004C4839" w:rsidRDefault="00EC0B55" w:rsidP="00E12136">
      <w:pPr>
        <w:pStyle w:val="ListParagraph"/>
        <w:spacing w:line="276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forum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dinamis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partisipatif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4E51CF47" w14:textId="77777777" w:rsidR="00EC0B55" w:rsidRPr="004C4839" w:rsidRDefault="00EC0B55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FB4506" w14:textId="06E6AE6C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bookmarkStart w:id="13" w:name="_Toc197577303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Karakteristik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b/>
          <w:bCs/>
          <w:i/>
          <w:iCs/>
          <w:color w:val="auto"/>
          <w:sz w:val="24"/>
          <w:szCs w:val="24"/>
        </w:rPr>
        <w:t>User</w:t>
      </w:r>
      <w:bookmarkEnd w:id="13"/>
    </w:p>
    <w:p w14:paraId="485CA015" w14:textId="77777777" w:rsidR="00EC0B55" w:rsidRPr="004C4839" w:rsidRDefault="00EC0B55" w:rsidP="0040793E">
      <w:pPr>
        <w:pStyle w:val="ListParagraph"/>
        <w:numPr>
          <w:ilvl w:val="3"/>
          <w:numId w:val="75"/>
        </w:numPr>
        <w:spacing w:after="0" w:line="276" w:lineRule="auto"/>
        <w:ind w:left="1134" w:hanging="42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14" w:name="_Hlk197556603"/>
      <w:r w:rsidRPr="004C4839">
        <w:rPr>
          <w:rFonts w:ascii="Times New Roman" w:hAnsi="Times New Roman" w:cs="Times New Roman"/>
          <w:sz w:val="24"/>
          <w:szCs w:val="24"/>
        </w:rPr>
        <w:t>Masyarakat</w:t>
      </w:r>
    </w:p>
    <w:p w14:paraId="2476338D" w14:textId="520863C1" w:rsidR="00EC0B55" w:rsidRPr="004C4839" w:rsidRDefault="00EC0B55" w:rsidP="00E12136">
      <w:pPr>
        <w:pStyle w:val="ListParagraph"/>
        <w:spacing w:line="276" w:lineRule="auto"/>
        <w:ind w:left="1134" w:hanging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seputar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Sanggar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(SKB).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SKB.</w:t>
      </w:r>
    </w:p>
    <w:p w14:paraId="65A46D9B" w14:textId="77777777" w:rsidR="00EC0B55" w:rsidRPr="004C4839" w:rsidRDefault="00EC0B55" w:rsidP="0040793E">
      <w:pPr>
        <w:pStyle w:val="ListParagraph"/>
        <w:numPr>
          <w:ilvl w:val="3"/>
          <w:numId w:val="75"/>
        </w:numPr>
        <w:spacing w:line="276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14:paraId="700DB4CA" w14:textId="3789484E" w:rsidR="00EC0B55" w:rsidRPr="004C4839" w:rsidRDefault="00EC0B55" w:rsidP="00E12136">
      <w:pPr>
        <w:pStyle w:val="ListParagraph"/>
        <w:spacing w:line="276" w:lineRule="auto"/>
        <w:ind w:left="1134" w:hanging="851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terdaftar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program SKB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login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dashboard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pribadi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dashboard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mengunduh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mengikuti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ujian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perkembangan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berdasarkan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diberikan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oleh tutor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58DD8F49" w14:textId="77777777" w:rsidR="00EC0B55" w:rsidRPr="004C4839" w:rsidRDefault="00EC0B55" w:rsidP="0040793E">
      <w:pPr>
        <w:pStyle w:val="ListParagraph"/>
        <w:numPr>
          <w:ilvl w:val="3"/>
          <w:numId w:val="75"/>
        </w:numPr>
        <w:spacing w:line="276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Cs/>
          <w:color w:val="000000"/>
          <w:sz w:val="24"/>
          <w:szCs w:val="24"/>
          <w:lang w:val="nl-NL"/>
        </w:rPr>
        <w:t>Pamong belajar/Tutor</w:t>
      </w:r>
    </w:p>
    <w:p w14:paraId="46CEBE8F" w14:textId="669DF010" w:rsidR="00EC0B55" w:rsidRPr="004C4839" w:rsidRDefault="00EC0B55" w:rsidP="00E12136">
      <w:pPr>
        <w:pStyle w:val="ListParagraph"/>
        <w:spacing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tutor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ajar,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tutor juga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konstruktif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4714207" w14:textId="77777777" w:rsidR="00EC0B55" w:rsidRPr="004C4839" w:rsidRDefault="00EC0B55" w:rsidP="0040793E">
      <w:pPr>
        <w:pStyle w:val="ListParagraph"/>
        <w:numPr>
          <w:ilvl w:val="3"/>
          <w:numId w:val="75"/>
        </w:numPr>
        <w:spacing w:line="276" w:lineRule="auto"/>
        <w:ind w:left="1134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BE0F45" w14:textId="2A78C9E0" w:rsidR="00EC0B55" w:rsidRPr="004C4839" w:rsidRDefault="00EC0B55" w:rsidP="0066619F">
      <w:pPr>
        <w:pStyle w:val="ListParagraph"/>
        <w:spacing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bertanggung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bookmarkEnd w:id="14"/>
    </w:p>
    <w:p w14:paraId="76E56B6B" w14:textId="77777777" w:rsidR="0066619F" w:rsidRPr="004C4839" w:rsidRDefault="0066619F" w:rsidP="0066619F">
      <w:pPr>
        <w:pStyle w:val="ListParagraph"/>
        <w:spacing w:line="276" w:lineRule="auto"/>
        <w:ind w:left="1134" w:hanging="283"/>
        <w:jc w:val="both"/>
        <w:rPr>
          <w:rFonts w:ascii="Times New Roman" w:hAnsi="Times New Roman" w:cs="Times New Roman"/>
          <w:sz w:val="24"/>
          <w:szCs w:val="24"/>
        </w:rPr>
      </w:pPr>
    </w:p>
    <w:p w14:paraId="6893E40C" w14:textId="64C3BB93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5" w:name="_Toc197577304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Batasan-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batasan</w:t>
      </w:r>
      <w:bookmarkEnd w:id="15"/>
      <w:proofErr w:type="spellEnd"/>
    </w:p>
    <w:p w14:paraId="4A1532FA" w14:textId="0A444044" w:rsidR="00EC0B55" w:rsidRPr="004C4839" w:rsidRDefault="00EC0B55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bookmarkStart w:id="16" w:name="_Hlk197556918"/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Batasan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Pengembanggan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SRS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2A517C3C" w14:textId="77777777" w:rsidR="00EC0B55" w:rsidRPr="004C4839" w:rsidRDefault="00EC0B55" w:rsidP="0040793E">
      <w:pPr>
        <w:pStyle w:val="ListParagraph"/>
        <w:numPr>
          <w:ilvl w:val="0"/>
          <w:numId w:val="71"/>
        </w:numPr>
        <w:spacing w:after="0"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Terbatas</w:t>
      </w:r>
      <w:proofErr w:type="spellEnd"/>
    </w:p>
    <w:p w14:paraId="1317D45B" w14:textId="77622646" w:rsidR="00EC0B55" w:rsidRPr="004C4839" w:rsidRDefault="00EC0B55" w:rsidP="00E12136">
      <w:pPr>
        <w:spacing w:after="0"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mengizinkan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SKB.</w:t>
      </w:r>
    </w:p>
    <w:p w14:paraId="143A5046" w14:textId="77777777" w:rsidR="00EC0B55" w:rsidRPr="004C4839" w:rsidRDefault="00EC0B55" w:rsidP="0040793E">
      <w:pPr>
        <w:pStyle w:val="ListParagraph"/>
        <w:numPr>
          <w:ilvl w:val="0"/>
          <w:numId w:val="71"/>
        </w:numPr>
        <w:spacing w:after="0"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</w:p>
    <w:p w14:paraId="1C263D29" w14:textId="0B6346C4" w:rsidR="00EC0B55" w:rsidRPr="004C4839" w:rsidRDefault="00EC0B55" w:rsidP="00E12136">
      <w:pPr>
        <w:spacing w:after="0" w:line="276" w:lineRule="auto"/>
        <w:ind w:left="1843" w:hanging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bergabung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2051C6C" w14:textId="77777777" w:rsidR="00EC0B55" w:rsidRPr="004C4839" w:rsidRDefault="00EC0B55" w:rsidP="0040793E">
      <w:pPr>
        <w:pStyle w:val="ListParagraph"/>
        <w:numPr>
          <w:ilvl w:val="0"/>
          <w:numId w:val="71"/>
        </w:numPr>
        <w:spacing w:after="0"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19201C80" w14:textId="7A9E8014" w:rsidR="00EC0B55" w:rsidRPr="004C4839" w:rsidRDefault="00EC0B55" w:rsidP="00E12136">
      <w:pPr>
        <w:pStyle w:val="ListParagraph"/>
        <w:spacing w:after="0" w:line="276" w:lineRule="auto"/>
        <w:ind w:left="1843" w:hanging="709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Karena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</w:t>
      </w:r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internet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internet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optimal.</w:t>
      </w:r>
    </w:p>
    <w:bookmarkEnd w:id="16"/>
    <w:p w14:paraId="43FFDEDA" w14:textId="77777777" w:rsidR="00EC0B55" w:rsidRPr="004C4839" w:rsidRDefault="00EC0B55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237136" w14:textId="3F17E3E9" w:rsidR="00CD6CBD" w:rsidRPr="004C4839" w:rsidRDefault="00CD6CBD" w:rsidP="0040793E">
      <w:pPr>
        <w:pStyle w:val="Heading2"/>
        <w:numPr>
          <w:ilvl w:val="0"/>
          <w:numId w:val="75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7" w:name="_Toc197577305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Asumsi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Ketergantungan</w:t>
      </w:r>
      <w:bookmarkEnd w:id="17"/>
      <w:proofErr w:type="spellEnd"/>
    </w:p>
    <w:p w14:paraId="1AB9236E" w14:textId="1E2C6E75" w:rsidR="00EC0B55" w:rsidRPr="004C4839" w:rsidRDefault="00EC0B55" w:rsidP="00E12136">
      <w:pPr>
        <w:spacing w:line="276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Hlk197556955"/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website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4B90F4D3" w14:textId="77777777" w:rsidR="00EC0B55" w:rsidRPr="004C4839" w:rsidRDefault="00EC0B55" w:rsidP="0040793E">
      <w:pPr>
        <w:pStyle w:val="ListParagraph"/>
        <w:numPr>
          <w:ilvl w:val="1"/>
          <w:numId w:val="72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diharuskan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mengoperasikan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mapun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website.</w:t>
      </w:r>
    </w:p>
    <w:p w14:paraId="130D0F88" w14:textId="77777777" w:rsidR="00EC0B55" w:rsidRPr="004C4839" w:rsidRDefault="00EC0B55" w:rsidP="0040793E">
      <w:pPr>
        <w:pStyle w:val="ListParagraph"/>
        <w:numPr>
          <w:ilvl w:val="1"/>
          <w:numId w:val="72"/>
        </w:numPr>
        <w:spacing w:line="276" w:lineRule="auto"/>
        <w:ind w:left="1843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lastRenderedPageBreak/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website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internet</w:t>
      </w:r>
      <w:r w:rsidRPr="004C4839">
        <w:rPr>
          <w:rFonts w:ascii="Times New Roman" w:hAnsi="Times New Roman" w:cs="Times New Roman"/>
          <w:sz w:val="24"/>
          <w:szCs w:val="24"/>
        </w:rPr>
        <w:t>.</w:t>
      </w:r>
    </w:p>
    <w:bookmarkEnd w:id="18"/>
    <w:p w14:paraId="128F338B" w14:textId="77777777" w:rsidR="00EC0B55" w:rsidRPr="004C4839" w:rsidRDefault="00EC0B55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33DAF1" w14:textId="2E63092C" w:rsidR="00F47B06" w:rsidRPr="004C4839" w:rsidRDefault="005B0E94" w:rsidP="006340A8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9" w:name="_Toc197577306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ARSITEKTUR SISTEM</w:t>
      </w:r>
      <w:bookmarkEnd w:id="19"/>
    </w:p>
    <w:p w14:paraId="12950368" w14:textId="77777777" w:rsidR="00F47B06" w:rsidRPr="004C4839" w:rsidRDefault="00F47B06" w:rsidP="0040793E">
      <w:pPr>
        <w:pStyle w:val="Heading2"/>
        <w:numPr>
          <w:ilvl w:val="0"/>
          <w:numId w:val="76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0" w:name="_Toc197577307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0"/>
      <w:proofErr w:type="spellEnd"/>
    </w:p>
    <w:p w14:paraId="79B0735C" w14:textId="77777777" w:rsidR="00F47B06" w:rsidRPr="004C4839" w:rsidRDefault="00F47B06" w:rsidP="0040793E">
      <w:pPr>
        <w:pStyle w:val="Heading3"/>
        <w:numPr>
          <w:ilvl w:val="0"/>
          <w:numId w:val="77"/>
        </w:numPr>
        <w:ind w:left="1276" w:hanging="567"/>
        <w:jc w:val="both"/>
        <w:rPr>
          <w:rFonts w:ascii="Times New Roman" w:hAnsi="Times New Roman" w:cs="Times New Roman"/>
          <w:b/>
          <w:bCs/>
          <w:color w:val="auto"/>
        </w:rPr>
      </w:pPr>
      <w:bookmarkStart w:id="21" w:name="_Toc197577308"/>
      <w:proofErr w:type="spellStart"/>
      <w:r w:rsidRPr="004C4839">
        <w:rPr>
          <w:rFonts w:ascii="Times New Roman" w:hAnsi="Times New Roman" w:cs="Times New Roman"/>
          <w:b/>
          <w:bCs/>
          <w:color w:val="auto"/>
        </w:rPr>
        <w:t>Pendahuluan</w:t>
      </w:r>
      <w:bookmarkEnd w:id="21"/>
      <w:proofErr w:type="spellEnd"/>
    </w:p>
    <w:p w14:paraId="014694AD" w14:textId="77777777" w:rsidR="00F47B06" w:rsidRPr="004C4839" w:rsidRDefault="00F47B06" w:rsidP="00E12136">
      <w:pPr>
        <w:pStyle w:val="ListParagraph"/>
        <w:spacing w:after="0" w:line="276" w:lineRule="auto"/>
        <w:ind w:left="1276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dipenuhi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kata lain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mencangkup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input, proses, dan output.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p w14:paraId="0BC254E4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login.</w:t>
      </w:r>
    </w:p>
    <w:p w14:paraId="393F7078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51CA6F11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5E13BBA3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6123B99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user, </w:t>
      </w:r>
      <w:proofErr w:type="spellStart"/>
      <w:proofErr w:type="gram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proofErr w:type="gramEnd"/>
      <w:r w:rsidRPr="004C4839">
        <w:rPr>
          <w:rFonts w:ascii="Times New Roman" w:hAnsi="Times New Roman" w:cs="Times New Roman"/>
          <w:sz w:val="24"/>
          <w:szCs w:val="24"/>
        </w:rPr>
        <w:t xml:space="preserve"> SKB,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74853F2F" w14:textId="77777777" w:rsidR="00F47B06" w:rsidRPr="004C4839" w:rsidRDefault="00F47B06" w:rsidP="0040793E">
      <w:pPr>
        <w:pStyle w:val="ListParagraph"/>
        <w:numPr>
          <w:ilvl w:val="1"/>
          <w:numId w:val="73"/>
        </w:numPr>
        <w:spacing w:after="0" w:line="276" w:lineRule="auto"/>
        <w:ind w:left="2268" w:hanging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6D5EFC7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5C68F4" w14:textId="77777777" w:rsidR="00F47B06" w:rsidRPr="004C4839" w:rsidRDefault="00F47B06" w:rsidP="0040793E">
      <w:pPr>
        <w:pStyle w:val="Heading3"/>
        <w:numPr>
          <w:ilvl w:val="0"/>
          <w:numId w:val="77"/>
        </w:numPr>
        <w:ind w:left="1276" w:hanging="567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22" w:name="_Toc197577309"/>
      <w:r w:rsidRPr="004C4839">
        <w:rPr>
          <w:rFonts w:ascii="Times New Roman" w:hAnsi="Times New Roman" w:cs="Times New Roman"/>
          <w:b/>
          <w:bCs/>
          <w:i/>
          <w:iCs/>
          <w:color w:val="auto"/>
        </w:rPr>
        <w:t>Input</w:t>
      </w:r>
      <w:bookmarkEnd w:id="22"/>
    </w:p>
    <w:p w14:paraId="1C33334E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r w:rsidRPr="004C4839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tbl>
      <w:tblPr>
        <w:tblStyle w:val="TableGrid"/>
        <w:tblW w:w="6782" w:type="dxa"/>
        <w:tblInd w:w="1271" w:type="dxa"/>
        <w:tblLook w:val="04A0" w:firstRow="1" w:lastRow="0" w:firstColumn="1" w:lastColumn="0" w:noHBand="0" w:noVBand="1"/>
      </w:tblPr>
      <w:tblGrid>
        <w:gridCol w:w="2716"/>
        <w:gridCol w:w="4066"/>
      </w:tblGrid>
      <w:tr w:rsidR="00F47B06" w:rsidRPr="004C4839" w14:paraId="6645C23B" w14:textId="77777777" w:rsidTr="001108A5">
        <w:tc>
          <w:tcPr>
            <w:tcW w:w="2716" w:type="dxa"/>
          </w:tcPr>
          <w:p w14:paraId="734408E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lengkap</w:t>
            </w:r>
            <w:proofErr w:type="spellEnd"/>
          </w:p>
        </w:tc>
        <w:tc>
          <w:tcPr>
            <w:tcW w:w="4066" w:type="dxa"/>
          </w:tcPr>
          <w:p w14:paraId="14178B4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lengkap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calon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</w:p>
        </w:tc>
      </w:tr>
      <w:tr w:rsidR="00F47B06" w:rsidRPr="004C4839" w14:paraId="0DA227F6" w14:textId="77777777" w:rsidTr="001108A5">
        <w:tc>
          <w:tcPr>
            <w:tcW w:w="2716" w:type="dxa"/>
          </w:tcPr>
          <w:p w14:paraId="1D39432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lastRenderedPageBreak/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kelamin</w:t>
            </w:r>
            <w:proofErr w:type="spellEnd"/>
          </w:p>
        </w:tc>
        <w:tc>
          <w:tcPr>
            <w:tcW w:w="4066" w:type="dxa"/>
          </w:tcPr>
          <w:p w14:paraId="38D2E4D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kelamin</w:t>
            </w:r>
            <w:proofErr w:type="spellEnd"/>
            <w:r w:rsidRPr="004C4839">
              <w:t xml:space="preserve"> (</w:t>
            </w:r>
            <w:proofErr w:type="spellStart"/>
            <w:r w:rsidRPr="004C4839">
              <w:t>laki-laki</w:t>
            </w:r>
            <w:proofErr w:type="spellEnd"/>
            <w:r w:rsidRPr="004C4839">
              <w:t>/</w:t>
            </w:r>
            <w:proofErr w:type="spellStart"/>
            <w:r w:rsidRPr="004C4839">
              <w:t>perempuan</w:t>
            </w:r>
            <w:proofErr w:type="spellEnd"/>
            <w:r w:rsidRPr="004C4839">
              <w:t>)</w:t>
            </w:r>
          </w:p>
        </w:tc>
      </w:tr>
      <w:tr w:rsidR="00F47B06" w:rsidRPr="004C4839" w14:paraId="4E11CBF7" w14:textId="77777777" w:rsidTr="001108A5">
        <w:tc>
          <w:tcPr>
            <w:tcW w:w="2716" w:type="dxa"/>
          </w:tcPr>
          <w:p w14:paraId="20E3B4A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NISN</w:t>
            </w:r>
          </w:p>
        </w:tc>
        <w:tc>
          <w:tcPr>
            <w:tcW w:w="4066" w:type="dxa"/>
          </w:tcPr>
          <w:p w14:paraId="5A962B8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induk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nasional</w:t>
            </w:r>
            <w:proofErr w:type="spellEnd"/>
          </w:p>
        </w:tc>
      </w:tr>
      <w:tr w:rsidR="00F47B06" w:rsidRPr="004C4839" w14:paraId="6C9A64F4" w14:textId="77777777" w:rsidTr="001108A5">
        <w:tc>
          <w:tcPr>
            <w:tcW w:w="2716" w:type="dxa"/>
          </w:tcPr>
          <w:p w14:paraId="1BCA935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NIK</w:t>
            </w:r>
          </w:p>
        </w:tc>
        <w:tc>
          <w:tcPr>
            <w:tcW w:w="4066" w:type="dxa"/>
          </w:tcPr>
          <w:p w14:paraId="4583CE9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induk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kependudukan</w:t>
            </w:r>
            <w:proofErr w:type="spellEnd"/>
          </w:p>
        </w:tc>
      </w:tr>
      <w:tr w:rsidR="00F47B06" w:rsidRPr="004C4839" w14:paraId="1706DAA0" w14:textId="77777777" w:rsidTr="001108A5">
        <w:tc>
          <w:tcPr>
            <w:tcW w:w="2716" w:type="dxa"/>
          </w:tcPr>
          <w:p w14:paraId="7A1FD18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tempat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tanggal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</w:p>
        </w:tc>
        <w:tc>
          <w:tcPr>
            <w:tcW w:w="4066" w:type="dxa"/>
          </w:tcPr>
          <w:p w14:paraId="31B5659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tempat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tanggal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</w:p>
        </w:tc>
      </w:tr>
      <w:tr w:rsidR="00F47B06" w:rsidRPr="004C4839" w14:paraId="4E9F2AC2" w14:textId="77777777" w:rsidTr="001108A5">
        <w:tc>
          <w:tcPr>
            <w:tcW w:w="2716" w:type="dxa"/>
          </w:tcPr>
          <w:p w14:paraId="7CFDE94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agama</w:t>
            </w:r>
          </w:p>
        </w:tc>
        <w:tc>
          <w:tcPr>
            <w:tcW w:w="4066" w:type="dxa"/>
          </w:tcPr>
          <w:p w14:paraId="33EAB7E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agama </w:t>
            </w:r>
            <w:proofErr w:type="spellStart"/>
            <w:r w:rsidRPr="004C4839">
              <w:t>sesuai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kepercayaan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masing-masing</w:t>
            </w:r>
            <w:proofErr w:type="spellEnd"/>
          </w:p>
        </w:tc>
      </w:tr>
      <w:tr w:rsidR="00F47B06" w:rsidRPr="004C4839" w14:paraId="181915B6" w14:textId="77777777" w:rsidTr="001108A5">
        <w:tc>
          <w:tcPr>
            <w:tcW w:w="2716" w:type="dxa"/>
          </w:tcPr>
          <w:p w14:paraId="4B3833A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</w:p>
        </w:tc>
        <w:tc>
          <w:tcPr>
            <w:tcW w:w="4066" w:type="dxa"/>
          </w:tcPr>
          <w:p w14:paraId="4621C1E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domisili</w:t>
            </w:r>
            <w:proofErr w:type="spellEnd"/>
          </w:p>
        </w:tc>
      </w:tr>
      <w:tr w:rsidR="00F47B06" w:rsidRPr="004C4839" w14:paraId="62CCE059" w14:textId="77777777" w:rsidTr="001108A5">
        <w:tc>
          <w:tcPr>
            <w:tcW w:w="2716" w:type="dxa"/>
          </w:tcPr>
          <w:p w14:paraId="1562A99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dusun</w:t>
            </w:r>
            <w:proofErr w:type="spellEnd"/>
          </w:p>
        </w:tc>
        <w:tc>
          <w:tcPr>
            <w:tcW w:w="4066" w:type="dxa"/>
          </w:tcPr>
          <w:p w14:paraId="0510710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dusun</w:t>
            </w:r>
            <w:proofErr w:type="spellEnd"/>
          </w:p>
        </w:tc>
      </w:tr>
      <w:tr w:rsidR="00F47B06" w:rsidRPr="004C4839" w14:paraId="4E60F903" w14:textId="77777777" w:rsidTr="001108A5">
        <w:tc>
          <w:tcPr>
            <w:tcW w:w="2716" w:type="dxa"/>
          </w:tcPr>
          <w:p w14:paraId="68C7A91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kelurahan</w:t>
            </w:r>
            <w:proofErr w:type="spellEnd"/>
            <w:r w:rsidRPr="004C4839">
              <w:t>/</w:t>
            </w:r>
            <w:proofErr w:type="spellStart"/>
            <w:r w:rsidRPr="004C4839">
              <w:t>dusun</w:t>
            </w:r>
            <w:proofErr w:type="spellEnd"/>
          </w:p>
        </w:tc>
        <w:tc>
          <w:tcPr>
            <w:tcW w:w="4066" w:type="dxa"/>
          </w:tcPr>
          <w:p w14:paraId="4EAFEE9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kelurahan</w:t>
            </w:r>
            <w:proofErr w:type="spellEnd"/>
            <w:r w:rsidRPr="004C4839">
              <w:t>/</w:t>
            </w:r>
            <w:proofErr w:type="spellStart"/>
            <w:r w:rsidRPr="004C4839">
              <w:t>desa</w:t>
            </w:r>
            <w:proofErr w:type="spellEnd"/>
          </w:p>
        </w:tc>
      </w:tr>
      <w:tr w:rsidR="00F47B06" w:rsidRPr="004C4839" w14:paraId="42E9C595" w14:textId="77777777" w:rsidTr="001108A5">
        <w:tc>
          <w:tcPr>
            <w:tcW w:w="2716" w:type="dxa"/>
          </w:tcPr>
          <w:p w14:paraId="793DBFF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kecamatan</w:t>
            </w:r>
            <w:proofErr w:type="spellEnd"/>
          </w:p>
        </w:tc>
        <w:tc>
          <w:tcPr>
            <w:tcW w:w="4066" w:type="dxa"/>
          </w:tcPr>
          <w:p w14:paraId="50FADC7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kecamatan</w:t>
            </w:r>
            <w:proofErr w:type="spellEnd"/>
          </w:p>
        </w:tc>
      </w:tr>
      <w:tr w:rsidR="00F47B06" w:rsidRPr="004C4839" w14:paraId="59547AC6" w14:textId="77777777" w:rsidTr="001108A5">
        <w:tc>
          <w:tcPr>
            <w:tcW w:w="2716" w:type="dxa"/>
          </w:tcPr>
          <w:p w14:paraId="1D4DCFF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kabupaten</w:t>
            </w:r>
            <w:proofErr w:type="spellEnd"/>
            <w:r w:rsidRPr="004C4839">
              <w:t>/</w:t>
            </w:r>
            <w:proofErr w:type="spellStart"/>
            <w:r w:rsidRPr="004C4839">
              <w:t>kota</w:t>
            </w:r>
            <w:proofErr w:type="spellEnd"/>
          </w:p>
        </w:tc>
        <w:tc>
          <w:tcPr>
            <w:tcW w:w="4066" w:type="dxa"/>
          </w:tcPr>
          <w:p w14:paraId="4D30846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kabupaten</w:t>
            </w:r>
            <w:proofErr w:type="spellEnd"/>
            <w:r w:rsidRPr="004C4839">
              <w:t>/</w:t>
            </w:r>
            <w:proofErr w:type="spellStart"/>
            <w:r w:rsidRPr="004C4839">
              <w:t>kota</w:t>
            </w:r>
            <w:proofErr w:type="spellEnd"/>
          </w:p>
        </w:tc>
      </w:tr>
      <w:tr w:rsidR="00F47B06" w:rsidRPr="004C4839" w14:paraId="0DD1345D" w14:textId="77777777" w:rsidTr="001108A5">
        <w:tc>
          <w:tcPr>
            <w:tcW w:w="2716" w:type="dxa"/>
          </w:tcPr>
          <w:p w14:paraId="18F6D47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provinsi</w:t>
            </w:r>
            <w:proofErr w:type="spellEnd"/>
          </w:p>
        </w:tc>
        <w:tc>
          <w:tcPr>
            <w:tcW w:w="4066" w:type="dxa"/>
          </w:tcPr>
          <w:p w14:paraId="5041F7E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provinsi</w:t>
            </w:r>
            <w:proofErr w:type="spellEnd"/>
          </w:p>
        </w:tc>
      </w:tr>
      <w:tr w:rsidR="00F47B06" w:rsidRPr="004C4839" w14:paraId="7BA8E27F" w14:textId="77777777" w:rsidTr="001108A5">
        <w:tc>
          <w:tcPr>
            <w:tcW w:w="2716" w:type="dxa"/>
          </w:tcPr>
          <w:p w14:paraId="2DD2918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proofErr w:type="gramStart"/>
            <w:r w:rsidRPr="004C4839">
              <w:t>no.hp</w:t>
            </w:r>
            <w:proofErr w:type="spellEnd"/>
            <w:proofErr w:type="gramEnd"/>
            <w:r w:rsidRPr="004C4839">
              <w:t>/</w:t>
            </w:r>
            <w:proofErr w:type="spellStart"/>
            <w:r w:rsidRPr="004C4839">
              <w:t>wa</w:t>
            </w:r>
            <w:proofErr w:type="spellEnd"/>
          </w:p>
        </w:tc>
        <w:tc>
          <w:tcPr>
            <w:tcW w:w="4066" w:type="dxa"/>
          </w:tcPr>
          <w:p w14:paraId="0225B54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telepon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bisa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dihubungi</w:t>
            </w:r>
            <w:proofErr w:type="spellEnd"/>
          </w:p>
        </w:tc>
      </w:tr>
      <w:tr w:rsidR="00F47B06" w:rsidRPr="004C4839" w14:paraId="194EA884" w14:textId="77777777" w:rsidTr="001108A5">
        <w:tc>
          <w:tcPr>
            <w:tcW w:w="2716" w:type="dxa"/>
          </w:tcPr>
          <w:p w14:paraId="190623B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email</w:t>
            </w:r>
          </w:p>
        </w:tc>
        <w:tc>
          <w:tcPr>
            <w:tcW w:w="4066" w:type="dxa"/>
          </w:tcPr>
          <w:p w14:paraId="1B9409F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  <w:r w:rsidRPr="004C4839">
              <w:t xml:space="preserve"> email </w:t>
            </w:r>
            <w:proofErr w:type="spellStart"/>
            <w:r w:rsidRPr="004C4839">
              <w:t>aktif</w:t>
            </w:r>
            <w:proofErr w:type="spellEnd"/>
          </w:p>
        </w:tc>
      </w:tr>
      <w:tr w:rsidR="00F47B06" w:rsidRPr="004C4839" w14:paraId="01769E26" w14:textId="77777777" w:rsidTr="001108A5">
        <w:tc>
          <w:tcPr>
            <w:tcW w:w="2716" w:type="dxa"/>
          </w:tcPr>
          <w:p w14:paraId="79A37F6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ayah/</w:t>
            </w:r>
            <w:proofErr w:type="spellStart"/>
            <w:r w:rsidRPr="004C4839">
              <w:t>wali</w:t>
            </w:r>
            <w:proofErr w:type="spellEnd"/>
          </w:p>
        </w:tc>
        <w:tc>
          <w:tcPr>
            <w:tcW w:w="4066" w:type="dxa"/>
          </w:tcPr>
          <w:p w14:paraId="105AAB9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ayah/</w:t>
            </w:r>
            <w:proofErr w:type="spellStart"/>
            <w:r w:rsidRPr="004C4839">
              <w:t>wali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calon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</w:p>
        </w:tc>
      </w:tr>
      <w:tr w:rsidR="00F47B06" w:rsidRPr="004C4839" w14:paraId="0B73585C" w14:textId="77777777" w:rsidTr="001108A5">
        <w:tc>
          <w:tcPr>
            <w:tcW w:w="2716" w:type="dxa"/>
          </w:tcPr>
          <w:p w14:paraId="3E9DD1C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NIK ayah/</w:t>
            </w:r>
            <w:proofErr w:type="spellStart"/>
            <w:r w:rsidRPr="004C4839">
              <w:t>wali</w:t>
            </w:r>
            <w:proofErr w:type="spellEnd"/>
          </w:p>
        </w:tc>
        <w:tc>
          <w:tcPr>
            <w:tcW w:w="4066" w:type="dxa"/>
          </w:tcPr>
          <w:p w14:paraId="47866F9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NIK ayah/</w:t>
            </w:r>
            <w:proofErr w:type="spellStart"/>
            <w:r w:rsidRPr="004C4839">
              <w:t>wali</w:t>
            </w:r>
            <w:proofErr w:type="spellEnd"/>
          </w:p>
        </w:tc>
      </w:tr>
      <w:tr w:rsidR="00F47B06" w:rsidRPr="004C4839" w14:paraId="3D06B28C" w14:textId="77777777" w:rsidTr="001108A5">
        <w:tc>
          <w:tcPr>
            <w:tcW w:w="2716" w:type="dxa"/>
          </w:tcPr>
          <w:p w14:paraId="631181D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tahun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  <w:r w:rsidRPr="004C4839">
              <w:t xml:space="preserve"> ayah</w:t>
            </w:r>
          </w:p>
        </w:tc>
        <w:tc>
          <w:tcPr>
            <w:tcW w:w="4066" w:type="dxa"/>
          </w:tcPr>
          <w:p w14:paraId="31AFB6D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tahun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  <w:r w:rsidRPr="004C4839">
              <w:t xml:space="preserve"> ayah/</w:t>
            </w:r>
            <w:proofErr w:type="spellStart"/>
            <w:r w:rsidRPr="004C4839">
              <w:t>wali</w:t>
            </w:r>
            <w:proofErr w:type="spellEnd"/>
          </w:p>
        </w:tc>
      </w:tr>
      <w:tr w:rsidR="00F47B06" w:rsidRPr="004C4839" w14:paraId="2DCD4CC0" w14:textId="77777777" w:rsidTr="001108A5">
        <w:tc>
          <w:tcPr>
            <w:tcW w:w="2716" w:type="dxa"/>
          </w:tcPr>
          <w:p w14:paraId="44FC672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pekerjaan</w:t>
            </w:r>
            <w:proofErr w:type="spellEnd"/>
            <w:r w:rsidRPr="004C4839">
              <w:t xml:space="preserve"> ayah</w:t>
            </w:r>
          </w:p>
        </w:tc>
        <w:tc>
          <w:tcPr>
            <w:tcW w:w="4066" w:type="dxa"/>
          </w:tcPr>
          <w:p w14:paraId="220ED34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pekerjaan</w:t>
            </w:r>
            <w:proofErr w:type="spellEnd"/>
            <w:r w:rsidRPr="004C4839">
              <w:t xml:space="preserve"> ayah/</w:t>
            </w:r>
            <w:proofErr w:type="spellStart"/>
            <w:r w:rsidRPr="004C4839">
              <w:t>wali</w:t>
            </w:r>
            <w:proofErr w:type="spellEnd"/>
          </w:p>
        </w:tc>
      </w:tr>
      <w:tr w:rsidR="00F47B06" w:rsidRPr="004C4839" w14:paraId="6B64A418" w14:textId="77777777" w:rsidTr="001108A5">
        <w:tc>
          <w:tcPr>
            <w:tcW w:w="2716" w:type="dxa"/>
          </w:tcPr>
          <w:p w14:paraId="38062D6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penghasilan</w:t>
            </w:r>
            <w:proofErr w:type="spellEnd"/>
            <w:r w:rsidRPr="004C4839">
              <w:t xml:space="preserve"> ayah</w:t>
            </w:r>
          </w:p>
        </w:tc>
        <w:tc>
          <w:tcPr>
            <w:tcW w:w="4066" w:type="dxa"/>
          </w:tcPr>
          <w:p w14:paraId="600999F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penghasilan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bulanan</w:t>
            </w:r>
            <w:proofErr w:type="spellEnd"/>
            <w:r w:rsidRPr="004C4839">
              <w:t xml:space="preserve"> ayah/</w:t>
            </w:r>
            <w:proofErr w:type="spellStart"/>
            <w:r w:rsidRPr="004C4839">
              <w:t>wali</w:t>
            </w:r>
            <w:proofErr w:type="spellEnd"/>
          </w:p>
        </w:tc>
      </w:tr>
      <w:tr w:rsidR="00F47B06" w:rsidRPr="004C4839" w14:paraId="33097E5A" w14:textId="77777777" w:rsidTr="001108A5">
        <w:tc>
          <w:tcPr>
            <w:tcW w:w="2716" w:type="dxa"/>
          </w:tcPr>
          <w:p w14:paraId="0EF8273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  <w:tc>
          <w:tcPr>
            <w:tcW w:w="4066" w:type="dxa"/>
          </w:tcPr>
          <w:p w14:paraId="6105B54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kandung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calon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47B06" w:rsidRPr="004C4839" w14:paraId="76C7D5F7" w14:textId="77777777" w:rsidTr="001108A5">
        <w:tc>
          <w:tcPr>
            <w:tcW w:w="2716" w:type="dxa"/>
          </w:tcPr>
          <w:p w14:paraId="0E4116B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NIK </w:t>
            </w:r>
            <w:proofErr w:type="spellStart"/>
            <w:r w:rsidRPr="004C4839">
              <w:t>ibu</w:t>
            </w:r>
            <w:proofErr w:type="spellEnd"/>
          </w:p>
        </w:tc>
        <w:tc>
          <w:tcPr>
            <w:tcW w:w="4066" w:type="dxa"/>
          </w:tcPr>
          <w:p w14:paraId="72104F8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NIK </w:t>
            </w:r>
            <w:proofErr w:type="spellStart"/>
            <w:r w:rsidRPr="004C4839">
              <w:t>ibu</w:t>
            </w:r>
            <w:proofErr w:type="spellEnd"/>
          </w:p>
        </w:tc>
      </w:tr>
      <w:tr w:rsidR="00F47B06" w:rsidRPr="004C4839" w14:paraId="6DD6E2F8" w14:textId="77777777" w:rsidTr="001108A5">
        <w:tc>
          <w:tcPr>
            <w:tcW w:w="2716" w:type="dxa"/>
          </w:tcPr>
          <w:p w14:paraId="6B68628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tahun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  <w:tc>
          <w:tcPr>
            <w:tcW w:w="4066" w:type="dxa"/>
          </w:tcPr>
          <w:p w14:paraId="1E98FAB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tahun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</w:tr>
      <w:tr w:rsidR="00F47B06" w:rsidRPr="004C4839" w14:paraId="3DBD7493" w14:textId="77777777" w:rsidTr="001108A5">
        <w:tc>
          <w:tcPr>
            <w:tcW w:w="2716" w:type="dxa"/>
          </w:tcPr>
          <w:p w14:paraId="67CE2F8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pekerjaan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  <w:tc>
          <w:tcPr>
            <w:tcW w:w="4066" w:type="dxa"/>
          </w:tcPr>
          <w:p w14:paraId="6C02AD4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pekerjaan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</w:tr>
      <w:tr w:rsidR="00F47B06" w:rsidRPr="004C4839" w14:paraId="3C491CCD" w14:textId="77777777" w:rsidTr="001108A5">
        <w:tc>
          <w:tcPr>
            <w:tcW w:w="2716" w:type="dxa"/>
          </w:tcPr>
          <w:p w14:paraId="282DFCD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penghasilan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  <w:tc>
          <w:tcPr>
            <w:tcW w:w="4066" w:type="dxa"/>
          </w:tcPr>
          <w:p w14:paraId="0749FBA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penghasilan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bulanan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ibu</w:t>
            </w:r>
            <w:proofErr w:type="spellEnd"/>
          </w:p>
        </w:tc>
      </w:tr>
      <w:tr w:rsidR="00F47B06" w:rsidRPr="004C4839" w14:paraId="7D3711E1" w14:textId="77777777" w:rsidTr="001108A5">
        <w:tc>
          <w:tcPr>
            <w:tcW w:w="2716" w:type="dxa"/>
          </w:tcPr>
          <w:p w14:paraId="5BE2AF1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tinggi</w:t>
            </w:r>
            <w:proofErr w:type="spellEnd"/>
            <w:r w:rsidRPr="004C4839">
              <w:t xml:space="preserve"> badan</w:t>
            </w:r>
          </w:p>
        </w:tc>
        <w:tc>
          <w:tcPr>
            <w:tcW w:w="4066" w:type="dxa"/>
          </w:tcPr>
          <w:p w14:paraId="22644EF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tinggi</w:t>
            </w:r>
            <w:proofErr w:type="spellEnd"/>
            <w:r w:rsidRPr="004C4839">
              <w:t xml:space="preserve"> badan </w:t>
            </w:r>
            <w:proofErr w:type="spellStart"/>
            <w:r w:rsidRPr="004C4839">
              <w:t>calon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(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cm)</w:t>
            </w:r>
          </w:p>
        </w:tc>
      </w:tr>
      <w:tr w:rsidR="00F47B06" w:rsidRPr="004C4839" w14:paraId="3354B6EE" w14:textId="77777777" w:rsidTr="001108A5">
        <w:tc>
          <w:tcPr>
            <w:tcW w:w="2716" w:type="dxa"/>
          </w:tcPr>
          <w:p w14:paraId="44B5DA0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lastRenderedPageBreak/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berat</w:t>
            </w:r>
            <w:proofErr w:type="spellEnd"/>
            <w:r w:rsidRPr="004C4839">
              <w:t xml:space="preserve"> badan</w:t>
            </w:r>
          </w:p>
        </w:tc>
        <w:tc>
          <w:tcPr>
            <w:tcW w:w="4066" w:type="dxa"/>
          </w:tcPr>
          <w:p w14:paraId="0F79162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berat</w:t>
            </w:r>
            <w:proofErr w:type="spellEnd"/>
            <w:r w:rsidRPr="004C4839">
              <w:t xml:space="preserve"> badan </w:t>
            </w:r>
            <w:proofErr w:type="spellStart"/>
            <w:r w:rsidRPr="004C4839">
              <w:t>calon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(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kg) </w:t>
            </w:r>
          </w:p>
        </w:tc>
      </w:tr>
      <w:tr w:rsidR="00F47B06" w:rsidRPr="004C4839" w14:paraId="16FE9326" w14:textId="77777777" w:rsidTr="001108A5">
        <w:tc>
          <w:tcPr>
            <w:tcW w:w="2716" w:type="dxa"/>
          </w:tcPr>
          <w:p w14:paraId="53FAA89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jarak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SKB</w:t>
            </w:r>
          </w:p>
        </w:tc>
        <w:tc>
          <w:tcPr>
            <w:tcW w:w="4066" w:type="dxa"/>
          </w:tcPr>
          <w:p w14:paraId="5222AAC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jarak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rumah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SKB (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km)</w:t>
            </w:r>
          </w:p>
        </w:tc>
      </w:tr>
      <w:tr w:rsidR="00F47B06" w:rsidRPr="004C4839" w14:paraId="4A78B66E" w14:textId="77777777" w:rsidTr="001108A5">
        <w:tc>
          <w:tcPr>
            <w:tcW w:w="2716" w:type="dxa"/>
          </w:tcPr>
          <w:p w14:paraId="3F5FE02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tempuh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SKB</w:t>
            </w:r>
          </w:p>
        </w:tc>
        <w:tc>
          <w:tcPr>
            <w:tcW w:w="4066" w:type="dxa"/>
          </w:tcPr>
          <w:p w14:paraId="5C26758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perkiraan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tempuh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SKB</w:t>
            </w:r>
          </w:p>
        </w:tc>
      </w:tr>
      <w:tr w:rsidR="00F47B06" w:rsidRPr="004C4839" w14:paraId="75DC35DD" w14:textId="77777777" w:rsidTr="001108A5">
        <w:tc>
          <w:tcPr>
            <w:tcW w:w="2716" w:type="dxa"/>
          </w:tcPr>
          <w:p w14:paraId="13FB7EBE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anak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>-</w:t>
            </w:r>
          </w:p>
        </w:tc>
        <w:tc>
          <w:tcPr>
            <w:tcW w:w="4066" w:type="dxa"/>
          </w:tcPr>
          <w:p w14:paraId="3239FE4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urutan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anak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keluarga</w:t>
            </w:r>
            <w:proofErr w:type="spellEnd"/>
          </w:p>
        </w:tc>
      </w:tr>
      <w:tr w:rsidR="00F47B06" w:rsidRPr="004C4839" w14:paraId="12DE9DE0" w14:textId="77777777" w:rsidTr="001108A5">
        <w:tc>
          <w:tcPr>
            <w:tcW w:w="2716" w:type="dxa"/>
          </w:tcPr>
          <w:p w14:paraId="1C0B643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jumlah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saudara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kandung</w:t>
            </w:r>
            <w:proofErr w:type="spellEnd"/>
          </w:p>
        </w:tc>
        <w:tc>
          <w:tcPr>
            <w:tcW w:w="4066" w:type="dxa"/>
          </w:tcPr>
          <w:p w14:paraId="7C10281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jumlah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saudara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kandung</w:t>
            </w:r>
            <w:proofErr w:type="spellEnd"/>
          </w:p>
        </w:tc>
      </w:tr>
      <w:tr w:rsidR="00F47B06" w:rsidRPr="004C4839" w14:paraId="0CF2215B" w14:textId="77777777" w:rsidTr="001108A5">
        <w:tc>
          <w:tcPr>
            <w:tcW w:w="2716" w:type="dxa"/>
          </w:tcPr>
          <w:p w14:paraId="015B51C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prestasi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saat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sekolah</w:t>
            </w:r>
            <w:proofErr w:type="spellEnd"/>
          </w:p>
        </w:tc>
        <w:tc>
          <w:tcPr>
            <w:tcW w:w="4066" w:type="dxa"/>
          </w:tcPr>
          <w:p w14:paraId="275BEF2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mencatat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prestasi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akademik</w:t>
            </w:r>
            <w:proofErr w:type="spellEnd"/>
            <w:r w:rsidRPr="004C4839">
              <w:t>/</w:t>
            </w:r>
            <w:proofErr w:type="spellStart"/>
            <w:r w:rsidRPr="004C4839">
              <w:t>nonakademik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saat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sekolah</w:t>
            </w:r>
            <w:proofErr w:type="spellEnd"/>
          </w:p>
        </w:tc>
      </w:tr>
      <w:tr w:rsidR="00F47B06" w:rsidRPr="004C4839" w14:paraId="44393537" w14:textId="77777777" w:rsidTr="001108A5">
        <w:tc>
          <w:tcPr>
            <w:tcW w:w="2716" w:type="dxa"/>
          </w:tcPr>
          <w:p w14:paraId="3FF666E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pilihan</w:t>
            </w:r>
            <w:proofErr w:type="spellEnd"/>
            <w:r w:rsidRPr="004C4839">
              <w:t xml:space="preserve"> program </w:t>
            </w:r>
            <w:proofErr w:type="spellStart"/>
            <w:r w:rsidRPr="004C4839">
              <w:t>paket</w:t>
            </w:r>
            <w:proofErr w:type="spellEnd"/>
          </w:p>
        </w:tc>
        <w:tc>
          <w:tcPr>
            <w:tcW w:w="4066" w:type="dxa"/>
          </w:tcPr>
          <w:p w14:paraId="6AD68F0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paket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pendidikan</w:t>
            </w:r>
            <w:proofErr w:type="spellEnd"/>
            <w:r w:rsidRPr="004C4839">
              <w:t xml:space="preserve"> </w:t>
            </w:r>
          </w:p>
        </w:tc>
      </w:tr>
      <w:tr w:rsidR="00F47B06" w:rsidRPr="004C4839" w14:paraId="66C69E40" w14:textId="77777777" w:rsidTr="001108A5">
        <w:tc>
          <w:tcPr>
            <w:tcW w:w="2716" w:type="dxa"/>
          </w:tcPr>
          <w:p w14:paraId="61BB51A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submit</w:t>
            </w:r>
          </w:p>
        </w:tc>
        <w:tc>
          <w:tcPr>
            <w:tcW w:w="4066" w:type="dxa"/>
          </w:tcPr>
          <w:p w14:paraId="6A374E6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mengirimkan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formulir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</w:p>
        </w:tc>
      </w:tr>
      <w:tr w:rsidR="00F47B06" w:rsidRPr="004C4839" w14:paraId="776A5079" w14:textId="77777777" w:rsidTr="001108A5">
        <w:tc>
          <w:tcPr>
            <w:tcW w:w="2716" w:type="dxa"/>
          </w:tcPr>
          <w:p w14:paraId="6CB1F43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 </w:t>
            </w:r>
            <w:proofErr w:type="spellStart"/>
            <w:r w:rsidRPr="004C4839">
              <w:t>dokumen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persyaratan</w:t>
            </w:r>
            <w:proofErr w:type="spellEnd"/>
          </w:p>
        </w:tc>
        <w:tc>
          <w:tcPr>
            <w:tcW w:w="4066" w:type="dxa"/>
          </w:tcPr>
          <w:p w14:paraId="01F38CB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mengunggah</w:t>
            </w:r>
            <w:proofErr w:type="spellEnd"/>
            <w:r w:rsidRPr="004C4839">
              <w:t xml:space="preserve"> scan/</w:t>
            </w:r>
            <w:proofErr w:type="spellStart"/>
            <w:r w:rsidRPr="004C4839">
              <w:t>foto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KTP, KK, dan ijazah </w:t>
            </w:r>
            <w:proofErr w:type="spellStart"/>
            <w:r w:rsidRPr="004C4839">
              <w:t>terakhir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dilegarisir</w:t>
            </w:r>
            <w:proofErr w:type="spellEnd"/>
          </w:p>
        </w:tc>
      </w:tr>
    </w:tbl>
    <w:p w14:paraId="449E25CC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21CECFD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login</w:t>
      </w:r>
    </w:p>
    <w:tbl>
      <w:tblPr>
        <w:tblStyle w:val="TableGrid"/>
        <w:tblW w:w="6782" w:type="dxa"/>
        <w:tblInd w:w="1271" w:type="dxa"/>
        <w:tblLook w:val="04A0" w:firstRow="1" w:lastRow="0" w:firstColumn="1" w:lastColumn="0" w:noHBand="0" w:noVBand="1"/>
      </w:tblPr>
      <w:tblGrid>
        <w:gridCol w:w="2721"/>
        <w:gridCol w:w="4061"/>
      </w:tblGrid>
      <w:tr w:rsidR="00F47B06" w:rsidRPr="004C4839" w14:paraId="2F6F86BE" w14:textId="77777777" w:rsidTr="001108A5">
        <w:trPr>
          <w:trHeight w:val="195"/>
        </w:trPr>
        <w:tc>
          <w:tcPr>
            <w:tcW w:w="2721" w:type="dxa"/>
          </w:tcPr>
          <w:p w14:paraId="2ABC4C4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Username</w:t>
            </w:r>
          </w:p>
        </w:tc>
        <w:tc>
          <w:tcPr>
            <w:tcW w:w="4061" w:type="dxa"/>
          </w:tcPr>
          <w:p w14:paraId="14C6F34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username </w:t>
            </w:r>
            <w:proofErr w:type="spellStart"/>
            <w:r w:rsidRPr="004C4839">
              <w:t>akun</w:t>
            </w:r>
            <w:proofErr w:type="spellEnd"/>
          </w:p>
        </w:tc>
      </w:tr>
      <w:tr w:rsidR="00F47B06" w:rsidRPr="004C4839" w14:paraId="1A45DB48" w14:textId="77777777" w:rsidTr="001108A5">
        <w:tc>
          <w:tcPr>
            <w:tcW w:w="2721" w:type="dxa"/>
          </w:tcPr>
          <w:p w14:paraId="6490F75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Password</w:t>
            </w:r>
          </w:p>
        </w:tc>
        <w:tc>
          <w:tcPr>
            <w:tcW w:w="4061" w:type="dxa"/>
          </w:tcPr>
          <w:p w14:paraId="286DE06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password</w:t>
            </w:r>
          </w:p>
        </w:tc>
      </w:tr>
      <w:tr w:rsidR="00F47B06" w:rsidRPr="004C4839" w14:paraId="3CB6DC7C" w14:textId="77777777" w:rsidTr="001108A5">
        <w:tc>
          <w:tcPr>
            <w:tcW w:w="2721" w:type="dxa"/>
          </w:tcPr>
          <w:p w14:paraId="04FA1E2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Login</w:t>
            </w:r>
          </w:p>
        </w:tc>
        <w:tc>
          <w:tcPr>
            <w:tcW w:w="4061" w:type="dxa"/>
          </w:tcPr>
          <w:p w14:paraId="0A64164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login</w:t>
            </w:r>
          </w:p>
        </w:tc>
      </w:tr>
    </w:tbl>
    <w:p w14:paraId="4E355A36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FD2A94C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r w:rsidRPr="004C4839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80"/>
        <w:gridCol w:w="4066"/>
      </w:tblGrid>
      <w:tr w:rsidR="00F47B06" w:rsidRPr="004C4839" w14:paraId="4BAD44C7" w14:textId="77777777" w:rsidTr="001108A5">
        <w:tc>
          <w:tcPr>
            <w:tcW w:w="2880" w:type="dxa"/>
          </w:tcPr>
          <w:p w14:paraId="7FB5C71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bookmarkStart w:id="23" w:name="_Hlk197557851"/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judul</w:t>
            </w:r>
            <w:proofErr w:type="spellEnd"/>
          </w:p>
        </w:tc>
        <w:tc>
          <w:tcPr>
            <w:tcW w:w="4066" w:type="dxa"/>
          </w:tcPr>
          <w:p w14:paraId="7BA3883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judul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55E254D0" w14:textId="77777777" w:rsidTr="001108A5">
        <w:tc>
          <w:tcPr>
            <w:tcW w:w="2880" w:type="dxa"/>
          </w:tcPr>
          <w:p w14:paraId="513452F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deskripsi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</w:p>
        </w:tc>
        <w:tc>
          <w:tcPr>
            <w:tcW w:w="4066" w:type="dxa"/>
          </w:tcPr>
          <w:p w14:paraId="5F5EE0C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deskripsi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343FECF3" w14:textId="77777777" w:rsidTr="001108A5">
        <w:tc>
          <w:tcPr>
            <w:tcW w:w="2880" w:type="dxa"/>
          </w:tcPr>
          <w:p w14:paraId="66DC889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unggahan</w:t>
            </w:r>
            <w:proofErr w:type="spellEnd"/>
            <w:r w:rsidRPr="004C4839">
              <w:t xml:space="preserve"> file</w:t>
            </w:r>
          </w:p>
        </w:tc>
        <w:tc>
          <w:tcPr>
            <w:tcW w:w="4066" w:type="dxa"/>
          </w:tcPr>
          <w:p w14:paraId="3570678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unggahan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7B0BED63" w14:textId="77777777" w:rsidTr="001108A5">
        <w:tc>
          <w:tcPr>
            <w:tcW w:w="2880" w:type="dxa"/>
          </w:tcPr>
          <w:p w14:paraId="1371F06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</w:p>
        </w:tc>
        <w:tc>
          <w:tcPr>
            <w:tcW w:w="4066" w:type="dxa"/>
          </w:tcPr>
          <w:p w14:paraId="151FABB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  <w:r w:rsidRPr="004C4839">
              <w:t xml:space="preserve"> deadline/ </w:t>
            </w:r>
            <w:proofErr w:type="spellStart"/>
            <w:r w:rsidRPr="004C4839">
              <w:t>tenggat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6482F62A" w14:textId="77777777" w:rsidTr="001108A5">
        <w:tc>
          <w:tcPr>
            <w:tcW w:w="2880" w:type="dxa"/>
          </w:tcPr>
          <w:p w14:paraId="139EE19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kelas</w:t>
            </w:r>
            <w:proofErr w:type="spellEnd"/>
          </w:p>
        </w:tc>
        <w:tc>
          <w:tcPr>
            <w:tcW w:w="4066" w:type="dxa"/>
          </w:tcPr>
          <w:p w14:paraId="5141CDD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kelas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sesuai</w:t>
            </w:r>
            <w:proofErr w:type="spellEnd"/>
          </w:p>
        </w:tc>
      </w:tr>
      <w:tr w:rsidR="00F47B06" w:rsidRPr="004C4839" w14:paraId="1651547D" w14:textId="77777777" w:rsidTr="001108A5">
        <w:tc>
          <w:tcPr>
            <w:tcW w:w="2880" w:type="dxa"/>
          </w:tcPr>
          <w:p w14:paraId="0F2A9E8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upload/</w:t>
            </w:r>
            <w:proofErr w:type="spellStart"/>
            <w:r w:rsidRPr="004C4839">
              <w:t>simpan</w:t>
            </w:r>
            <w:proofErr w:type="spellEnd"/>
          </w:p>
        </w:tc>
        <w:tc>
          <w:tcPr>
            <w:tcW w:w="4066" w:type="dxa"/>
          </w:tcPr>
          <w:p w14:paraId="7110386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upload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simpan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</w:p>
        </w:tc>
      </w:tr>
      <w:tr w:rsidR="00F47B06" w:rsidRPr="004C4839" w14:paraId="0475C0CD" w14:textId="77777777" w:rsidTr="001108A5">
        <w:tc>
          <w:tcPr>
            <w:tcW w:w="2880" w:type="dxa"/>
          </w:tcPr>
          <w:p w14:paraId="4922FD6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lastRenderedPageBreak/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</w:p>
        </w:tc>
        <w:tc>
          <w:tcPr>
            <w:tcW w:w="4066" w:type="dxa"/>
          </w:tcPr>
          <w:p w14:paraId="5E5F2E0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sebelumnya</w:t>
            </w:r>
            <w:proofErr w:type="spellEnd"/>
          </w:p>
        </w:tc>
      </w:tr>
      <w:tr w:rsidR="00F47B06" w:rsidRPr="004C4839" w14:paraId="0E4C1C10" w14:textId="77777777" w:rsidTr="001108A5">
        <w:tc>
          <w:tcPr>
            <w:tcW w:w="2880" w:type="dxa"/>
          </w:tcPr>
          <w:p w14:paraId="34722E6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edit</w:t>
            </w:r>
          </w:p>
        </w:tc>
        <w:tc>
          <w:tcPr>
            <w:tcW w:w="4066" w:type="dxa"/>
          </w:tcPr>
          <w:p w14:paraId="1B6BB6A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edit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sebelumnya</w:t>
            </w:r>
            <w:proofErr w:type="spellEnd"/>
          </w:p>
        </w:tc>
      </w:tr>
      <w:bookmarkEnd w:id="23"/>
    </w:tbl>
    <w:p w14:paraId="18DD460A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BD4B842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 xml:space="preserve">Input </w:t>
      </w:r>
      <w:r w:rsidRPr="004C4839">
        <w:rPr>
          <w:rFonts w:ascii="Times New Roman" w:hAnsi="Times New Roman" w:cs="Times New Roman"/>
          <w:sz w:val="24"/>
          <w:szCs w:val="24"/>
        </w:rPr>
        <w:t xml:space="preserve">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80"/>
        <w:gridCol w:w="4066"/>
      </w:tblGrid>
      <w:tr w:rsidR="00F47B06" w:rsidRPr="004C4839" w14:paraId="7465EFAB" w14:textId="77777777" w:rsidTr="001108A5">
        <w:tc>
          <w:tcPr>
            <w:tcW w:w="2880" w:type="dxa"/>
          </w:tcPr>
          <w:p w14:paraId="2AADB8E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judul</w:t>
            </w:r>
            <w:proofErr w:type="spellEnd"/>
          </w:p>
        </w:tc>
        <w:tc>
          <w:tcPr>
            <w:tcW w:w="4066" w:type="dxa"/>
          </w:tcPr>
          <w:p w14:paraId="659A882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judul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20B92AF3" w14:textId="77777777" w:rsidTr="001108A5">
        <w:tc>
          <w:tcPr>
            <w:tcW w:w="2880" w:type="dxa"/>
          </w:tcPr>
          <w:p w14:paraId="05A8797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deskripsi</w:t>
            </w:r>
            <w:proofErr w:type="spellEnd"/>
          </w:p>
        </w:tc>
        <w:tc>
          <w:tcPr>
            <w:tcW w:w="4066" w:type="dxa"/>
          </w:tcPr>
          <w:p w14:paraId="2B48BE4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deskripsi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7BCBF2B0" w14:textId="77777777" w:rsidTr="001108A5">
        <w:tc>
          <w:tcPr>
            <w:tcW w:w="2880" w:type="dxa"/>
          </w:tcPr>
          <w:p w14:paraId="7AB16EB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unggahan</w:t>
            </w:r>
            <w:proofErr w:type="spellEnd"/>
            <w:r w:rsidRPr="004C4839">
              <w:t xml:space="preserve"> file</w:t>
            </w:r>
          </w:p>
        </w:tc>
        <w:tc>
          <w:tcPr>
            <w:tcW w:w="4066" w:type="dxa"/>
          </w:tcPr>
          <w:p w14:paraId="03F226E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unggahan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6293FC1D" w14:textId="77777777" w:rsidTr="001108A5">
        <w:tc>
          <w:tcPr>
            <w:tcW w:w="2880" w:type="dxa"/>
          </w:tcPr>
          <w:p w14:paraId="5A2A4AA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</w:p>
        </w:tc>
        <w:tc>
          <w:tcPr>
            <w:tcW w:w="4066" w:type="dxa"/>
          </w:tcPr>
          <w:p w14:paraId="237F37F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  <w:r w:rsidRPr="004C4839">
              <w:t xml:space="preserve"> deadline/ </w:t>
            </w:r>
            <w:proofErr w:type="spellStart"/>
            <w:r w:rsidRPr="004C4839">
              <w:t>tenggat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757A8B6A" w14:textId="77777777" w:rsidTr="001108A5">
        <w:tc>
          <w:tcPr>
            <w:tcW w:w="2880" w:type="dxa"/>
          </w:tcPr>
          <w:p w14:paraId="623BD38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upload/</w:t>
            </w:r>
            <w:proofErr w:type="spellStart"/>
            <w:r w:rsidRPr="004C4839">
              <w:t>simpan</w:t>
            </w:r>
            <w:proofErr w:type="spellEnd"/>
          </w:p>
        </w:tc>
        <w:tc>
          <w:tcPr>
            <w:tcW w:w="4066" w:type="dxa"/>
          </w:tcPr>
          <w:p w14:paraId="2C2DD61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upload/</w:t>
            </w:r>
            <w:proofErr w:type="spellStart"/>
            <w:r w:rsidRPr="004C4839">
              <w:t>simpan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F47B06" w:rsidRPr="004C4839" w14:paraId="34652750" w14:textId="77777777" w:rsidTr="001108A5">
        <w:tc>
          <w:tcPr>
            <w:tcW w:w="2880" w:type="dxa"/>
          </w:tcPr>
          <w:p w14:paraId="79434CA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</w:p>
        </w:tc>
        <w:tc>
          <w:tcPr>
            <w:tcW w:w="4066" w:type="dxa"/>
          </w:tcPr>
          <w:p w14:paraId="25E0994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sebelumnya</w:t>
            </w:r>
            <w:proofErr w:type="spellEnd"/>
          </w:p>
        </w:tc>
      </w:tr>
      <w:tr w:rsidR="00F47B06" w:rsidRPr="004C4839" w14:paraId="5481A0BA" w14:textId="77777777" w:rsidTr="001108A5">
        <w:tc>
          <w:tcPr>
            <w:tcW w:w="2880" w:type="dxa"/>
          </w:tcPr>
          <w:p w14:paraId="27A1FED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edit</w:t>
            </w:r>
          </w:p>
        </w:tc>
        <w:tc>
          <w:tcPr>
            <w:tcW w:w="4066" w:type="dxa"/>
          </w:tcPr>
          <w:p w14:paraId="0CB9F1E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edit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sebelumnya</w:t>
            </w:r>
            <w:proofErr w:type="spellEnd"/>
          </w:p>
        </w:tc>
      </w:tr>
    </w:tbl>
    <w:p w14:paraId="0BFFE4CD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2F94F28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feedback</w:t>
      </w:r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18"/>
        <w:gridCol w:w="4128"/>
      </w:tblGrid>
      <w:tr w:rsidR="00F47B06" w:rsidRPr="004C4839" w14:paraId="05D0CC62" w14:textId="77777777" w:rsidTr="001108A5">
        <w:tc>
          <w:tcPr>
            <w:tcW w:w="2818" w:type="dxa"/>
          </w:tcPr>
          <w:p w14:paraId="615EA4B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komentar</w:t>
            </w:r>
            <w:proofErr w:type="spellEnd"/>
          </w:p>
        </w:tc>
        <w:tc>
          <w:tcPr>
            <w:tcW w:w="4128" w:type="dxa"/>
          </w:tcPr>
          <w:p w14:paraId="06E1218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/tutor </w:t>
            </w:r>
            <w:proofErr w:type="spellStart"/>
            <w:r w:rsidRPr="004C4839">
              <w:t>memberikan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komentar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terkait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dikumpulkan</w:t>
            </w:r>
            <w:proofErr w:type="spellEnd"/>
            <w:r w:rsidRPr="004C4839">
              <w:t xml:space="preserve"> oleh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47B06" w:rsidRPr="004C4839" w14:paraId="6773EDB3" w14:textId="77777777" w:rsidTr="001108A5">
        <w:tc>
          <w:tcPr>
            <w:tcW w:w="2818" w:type="dxa"/>
          </w:tcPr>
          <w:p w14:paraId="363D7AE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 </w:t>
            </w:r>
          </w:p>
        </w:tc>
        <w:tc>
          <w:tcPr>
            <w:tcW w:w="4128" w:type="dxa"/>
          </w:tcPr>
          <w:p w14:paraId="6F9FFB2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upload </w:t>
            </w:r>
            <w:proofErr w:type="spellStart"/>
            <w:r w:rsidRPr="004C4839">
              <w:t>komentar</w:t>
            </w:r>
            <w:proofErr w:type="spellEnd"/>
          </w:p>
        </w:tc>
      </w:tr>
    </w:tbl>
    <w:p w14:paraId="6572CBB5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FFDDD3B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62"/>
        <w:gridCol w:w="4084"/>
      </w:tblGrid>
      <w:tr w:rsidR="00F47B06" w:rsidRPr="004C4839" w14:paraId="2068A998" w14:textId="77777777" w:rsidTr="001108A5">
        <w:tc>
          <w:tcPr>
            <w:tcW w:w="2862" w:type="dxa"/>
          </w:tcPr>
          <w:p w14:paraId="491D11A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</w:p>
        </w:tc>
        <w:tc>
          <w:tcPr>
            <w:tcW w:w="4084" w:type="dxa"/>
          </w:tcPr>
          <w:p w14:paraId="7B3AF8D3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565E45C5" w14:textId="77777777" w:rsidTr="001108A5">
        <w:tc>
          <w:tcPr>
            <w:tcW w:w="2862" w:type="dxa"/>
          </w:tcPr>
          <w:p w14:paraId="6A3EF84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tanggal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</w:p>
        </w:tc>
        <w:tc>
          <w:tcPr>
            <w:tcW w:w="4084" w:type="dxa"/>
          </w:tcPr>
          <w:p w14:paraId="0CC756E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tanggal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lahir</w:t>
            </w:r>
            <w:proofErr w:type="spellEnd"/>
          </w:p>
        </w:tc>
      </w:tr>
      <w:tr w:rsidR="00F47B06" w:rsidRPr="004C4839" w14:paraId="65D97E2E" w14:textId="77777777" w:rsidTr="001108A5">
        <w:tc>
          <w:tcPr>
            <w:tcW w:w="2862" w:type="dxa"/>
          </w:tcPr>
          <w:p w14:paraId="79A76C9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</w:p>
        </w:tc>
        <w:tc>
          <w:tcPr>
            <w:tcW w:w="4084" w:type="dxa"/>
          </w:tcPr>
          <w:p w14:paraId="26FD7E0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</w:p>
        </w:tc>
      </w:tr>
      <w:tr w:rsidR="00F47B06" w:rsidRPr="004C4839" w14:paraId="59886142" w14:textId="77777777" w:rsidTr="001108A5">
        <w:tc>
          <w:tcPr>
            <w:tcW w:w="2862" w:type="dxa"/>
          </w:tcPr>
          <w:p w14:paraId="63CA932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email</w:t>
            </w:r>
          </w:p>
        </w:tc>
        <w:tc>
          <w:tcPr>
            <w:tcW w:w="4084" w:type="dxa"/>
          </w:tcPr>
          <w:p w14:paraId="6D7C6DA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email</w:t>
            </w:r>
          </w:p>
        </w:tc>
      </w:tr>
      <w:tr w:rsidR="00F47B06" w:rsidRPr="004C4839" w14:paraId="03EB2E4D" w14:textId="77777777" w:rsidTr="001108A5">
        <w:tc>
          <w:tcPr>
            <w:tcW w:w="2862" w:type="dxa"/>
          </w:tcPr>
          <w:p w14:paraId="600811E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program</w:t>
            </w:r>
          </w:p>
        </w:tc>
        <w:tc>
          <w:tcPr>
            <w:tcW w:w="4084" w:type="dxa"/>
          </w:tcPr>
          <w:p w14:paraId="30A34DC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program yang </w:t>
            </w:r>
            <w:proofErr w:type="spellStart"/>
            <w:r w:rsidRPr="004C4839">
              <w:t>dipilih</w:t>
            </w:r>
            <w:proofErr w:type="spellEnd"/>
          </w:p>
        </w:tc>
      </w:tr>
      <w:tr w:rsidR="00F47B06" w:rsidRPr="004C4839" w14:paraId="470723C0" w14:textId="77777777" w:rsidTr="001108A5">
        <w:tc>
          <w:tcPr>
            <w:tcW w:w="2862" w:type="dxa"/>
          </w:tcPr>
          <w:p w14:paraId="705BE82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telepon</w:t>
            </w:r>
            <w:proofErr w:type="spellEnd"/>
          </w:p>
        </w:tc>
        <w:tc>
          <w:tcPr>
            <w:tcW w:w="4084" w:type="dxa"/>
          </w:tcPr>
          <w:p w14:paraId="10E547FB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telepon</w:t>
            </w:r>
            <w:proofErr w:type="spellEnd"/>
          </w:p>
        </w:tc>
      </w:tr>
      <w:tr w:rsidR="00F47B06" w:rsidRPr="004C4839" w14:paraId="6369A3DF" w14:textId="77777777" w:rsidTr="001108A5">
        <w:tc>
          <w:tcPr>
            <w:tcW w:w="2862" w:type="dxa"/>
          </w:tcPr>
          <w:p w14:paraId="77F3661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lastRenderedPageBreak/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</w:p>
        </w:tc>
        <w:tc>
          <w:tcPr>
            <w:tcW w:w="4084" w:type="dxa"/>
          </w:tcPr>
          <w:p w14:paraId="4FA0B5C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5CD86CA2" w14:textId="77777777" w:rsidTr="001108A5">
        <w:tc>
          <w:tcPr>
            <w:tcW w:w="2862" w:type="dxa"/>
          </w:tcPr>
          <w:p w14:paraId="66C09E6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</w:p>
        </w:tc>
        <w:tc>
          <w:tcPr>
            <w:tcW w:w="4084" w:type="dxa"/>
          </w:tcPr>
          <w:p w14:paraId="0689504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40D531B2" w14:textId="77777777" w:rsidTr="001108A5">
        <w:tc>
          <w:tcPr>
            <w:tcW w:w="2862" w:type="dxa"/>
          </w:tcPr>
          <w:p w14:paraId="75CC645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edit</w:t>
            </w:r>
          </w:p>
        </w:tc>
        <w:tc>
          <w:tcPr>
            <w:tcW w:w="4084" w:type="dxa"/>
          </w:tcPr>
          <w:p w14:paraId="3D31F6C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mengedit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49AC6953" w14:textId="77777777" w:rsidTr="001108A5">
        <w:tc>
          <w:tcPr>
            <w:tcW w:w="2862" w:type="dxa"/>
          </w:tcPr>
          <w:p w14:paraId="4DE047B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detail</w:t>
            </w:r>
          </w:p>
        </w:tc>
        <w:tc>
          <w:tcPr>
            <w:tcW w:w="4084" w:type="dxa"/>
          </w:tcPr>
          <w:p w14:paraId="302D01D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detail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47B06" w:rsidRPr="004C4839" w14:paraId="4F52F745" w14:textId="77777777" w:rsidTr="001108A5">
        <w:tc>
          <w:tcPr>
            <w:tcW w:w="2862" w:type="dxa"/>
          </w:tcPr>
          <w:p w14:paraId="7651754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upload/</w:t>
            </w:r>
            <w:proofErr w:type="spellStart"/>
            <w:r w:rsidRPr="004C4839">
              <w:t>simpan</w:t>
            </w:r>
            <w:proofErr w:type="spellEnd"/>
          </w:p>
        </w:tc>
        <w:tc>
          <w:tcPr>
            <w:tcW w:w="4084" w:type="dxa"/>
          </w:tcPr>
          <w:p w14:paraId="2E0D4D1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menyimpan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</w:tbl>
    <w:p w14:paraId="3CE4E756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48B9CD8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64"/>
        <w:gridCol w:w="4082"/>
      </w:tblGrid>
      <w:tr w:rsidR="00F47B06" w:rsidRPr="004C4839" w14:paraId="0ECFEDAC" w14:textId="77777777" w:rsidTr="001108A5">
        <w:tc>
          <w:tcPr>
            <w:tcW w:w="2864" w:type="dxa"/>
          </w:tcPr>
          <w:p w14:paraId="6B0CD2B3" w14:textId="77777777" w:rsidR="00F47B06" w:rsidRPr="004C4839" w:rsidRDefault="00F47B06" w:rsidP="00E12136">
            <w:pPr>
              <w:pStyle w:val="NormalWeb"/>
              <w:spacing w:before="0" w:beforeAutospacing="0"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</w:p>
        </w:tc>
        <w:tc>
          <w:tcPr>
            <w:tcW w:w="4082" w:type="dxa"/>
          </w:tcPr>
          <w:p w14:paraId="65FBFAC3" w14:textId="77777777" w:rsidR="00F47B06" w:rsidRPr="004C4839" w:rsidRDefault="00F47B06" w:rsidP="00E12136">
            <w:pPr>
              <w:pStyle w:val="NormalWeb"/>
              <w:spacing w:before="0" w:beforeAutospacing="0"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nama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</w:p>
        </w:tc>
      </w:tr>
      <w:tr w:rsidR="00F47B06" w:rsidRPr="004C4839" w14:paraId="3A143B55" w14:textId="77777777" w:rsidTr="001108A5">
        <w:tc>
          <w:tcPr>
            <w:tcW w:w="2864" w:type="dxa"/>
          </w:tcPr>
          <w:p w14:paraId="59DDA95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email</w:t>
            </w:r>
          </w:p>
        </w:tc>
        <w:tc>
          <w:tcPr>
            <w:tcW w:w="4082" w:type="dxa"/>
          </w:tcPr>
          <w:p w14:paraId="27B7325F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email</w:t>
            </w:r>
          </w:p>
        </w:tc>
      </w:tr>
      <w:tr w:rsidR="00F47B06" w:rsidRPr="004C4839" w14:paraId="300DCFC6" w14:textId="77777777" w:rsidTr="001108A5">
        <w:tc>
          <w:tcPr>
            <w:tcW w:w="2864" w:type="dxa"/>
          </w:tcPr>
          <w:p w14:paraId="3534F70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telepon</w:t>
            </w:r>
            <w:proofErr w:type="spellEnd"/>
          </w:p>
        </w:tc>
        <w:tc>
          <w:tcPr>
            <w:tcW w:w="4082" w:type="dxa"/>
          </w:tcPr>
          <w:p w14:paraId="4BF5CED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nomor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telepon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F47B06" w:rsidRPr="004C4839" w14:paraId="3C6A26B0" w14:textId="77777777" w:rsidTr="001108A5">
        <w:tc>
          <w:tcPr>
            <w:tcW w:w="2864" w:type="dxa"/>
          </w:tcPr>
          <w:p w14:paraId="1CE8B07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pelajaran</w:t>
            </w:r>
            <w:proofErr w:type="spellEnd"/>
          </w:p>
        </w:tc>
        <w:tc>
          <w:tcPr>
            <w:tcW w:w="4082" w:type="dxa"/>
          </w:tcPr>
          <w:p w14:paraId="25C61D9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pelajran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sesuai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bidangnya</w:t>
            </w:r>
            <w:proofErr w:type="spellEnd"/>
          </w:p>
        </w:tc>
      </w:tr>
      <w:tr w:rsidR="00F47B06" w:rsidRPr="004C4839" w14:paraId="3F0EACC5" w14:textId="77777777" w:rsidTr="001108A5">
        <w:tc>
          <w:tcPr>
            <w:tcW w:w="2864" w:type="dxa"/>
          </w:tcPr>
          <w:p w14:paraId="4F5AF8F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</w:p>
        </w:tc>
        <w:tc>
          <w:tcPr>
            <w:tcW w:w="4082" w:type="dxa"/>
          </w:tcPr>
          <w:p w14:paraId="700D089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alamat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F47B06" w:rsidRPr="004C4839" w14:paraId="6DC8F6A6" w14:textId="77777777" w:rsidTr="001108A5">
        <w:tc>
          <w:tcPr>
            <w:tcW w:w="2864" w:type="dxa"/>
          </w:tcPr>
          <w:p w14:paraId="3106D26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</w:p>
        </w:tc>
        <w:tc>
          <w:tcPr>
            <w:tcW w:w="4082" w:type="dxa"/>
          </w:tcPr>
          <w:p w14:paraId="6DC305F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50DF6146" w14:textId="77777777" w:rsidTr="001108A5">
        <w:tc>
          <w:tcPr>
            <w:tcW w:w="2864" w:type="dxa"/>
          </w:tcPr>
          <w:p w14:paraId="51AB2C6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</w:p>
        </w:tc>
        <w:tc>
          <w:tcPr>
            <w:tcW w:w="4082" w:type="dxa"/>
          </w:tcPr>
          <w:p w14:paraId="2ED2324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4F1DE35E" w14:textId="77777777" w:rsidTr="001108A5">
        <w:tc>
          <w:tcPr>
            <w:tcW w:w="2864" w:type="dxa"/>
          </w:tcPr>
          <w:p w14:paraId="24A39CF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edit</w:t>
            </w:r>
          </w:p>
        </w:tc>
        <w:tc>
          <w:tcPr>
            <w:tcW w:w="4082" w:type="dxa"/>
          </w:tcPr>
          <w:p w14:paraId="33C95DB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mengedit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03EB3609" w14:textId="77777777" w:rsidTr="001108A5">
        <w:tc>
          <w:tcPr>
            <w:tcW w:w="2864" w:type="dxa"/>
          </w:tcPr>
          <w:p w14:paraId="48A8607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detail</w:t>
            </w:r>
          </w:p>
        </w:tc>
        <w:tc>
          <w:tcPr>
            <w:tcW w:w="4082" w:type="dxa"/>
          </w:tcPr>
          <w:p w14:paraId="7E89B4D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detail data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F47B06" w:rsidRPr="004C4839" w14:paraId="4BA7304C" w14:textId="77777777" w:rsidTr="001108A5">
        <w:tc>
          <w:tcPr>
            <w:tcW w:w="2864" w:type="dxa"/>
          </w:tcPr>
          <w:p w14:paraId="7184A50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upload/</w:t>
            </w:r>
            <w:proofErr w:type="spellStart"/>
            <w:r w:rsidRPr="004C4839">
              <w:t>simpan</w:t>
            </w:r>
            <w:proofErr w:type="spellEnd"/>
          </w:p>
        </w:tc>
        <w:tc>
          <w:tcPr>
            <w:tcW w:w="4082" w:type="dxa"/>
          </w:tcPr>
          <w:p w14:paraId="08BCBCE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menyimpan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</w:p>
        </w:tc>
      </w:tr>
    </w:tbl>
    <w:p w14:paraId="67F4B9A9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283715F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64"/>
        <w:gridCol w:w="4082"/>
      </w:tblGrid>
      <w:tr w:rsidR="00F47B06" w:rsidRPr="004C4839" w14:paraId="59284FCE" w14:textId="77777777" w:rsidTr="001108A5">
        <w:tc>
          <w:tcPr>
            <w:tcW w:w="2864" w:type="dxa"/>
          </w:tcPr>
          <w:p w14:paraId="77A10F5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</w:p>
        </w:tc>
        <w:tc>
          <w:tcPr>
            <w:tcW w:w="4082" w:type="dxa"/>
          </w:tcPr>
          <w:p w14:paraId="78D687E5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akan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diberikan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kepada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47B06" w:rsidRPr="004C4839" w14:paraId="4396B98C" w14:textId="77777777" w:rsidTr="001108A5">
        <w:tc>
          <w:tcPr>
            <w:tcW w:w="2864" w:type="dxa"/>
          </w:tcPr>
          <w:p w14:paraId="7A8A762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komentar</w:t>
            </w:r>
            <w:proofErr w:type="spellEnd"/>
          </w:p>
        </w:tc>
        <w:tc>
          <w:tcPr>
            <w:tcW w:w="4082" w:type="dxa"/>
          </w:tcPr>
          <w:p w14:paraId="2CE40B6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komentar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tetapi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opsional</w:t>
            </w:r>
            <w:proofErr w:type="spellEnd"/>
          </w:p>
        </w:tc>
      </w:tr>
      <w:tr w:rsidR="00F47B06" w:rsidRPr="004C4839" w14:paraId="31AFE779" w14:textId="77777777" w:rsidTr="001108A5">
        <w:tc>
          <w:tcPr>
            <w:tcW w:w="2864" w:type="dxa"/>
          </w:tcPr>
          <w:p w14:paraId="08591A1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upload</w:t>
            </w:r>
          </w:p>
        </w:tc>
        <w:tc>
          <w:tcPr>
            <w:tcW w:w="4082" w:type="dxa"/>
          </w:tcPr>
          <w:p w14:paraId="5D4B6D6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mengumpload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diberikan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kepada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</w:tbl>
    <w:p w14:paraId="444FE081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7647CA5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password</w:t>
      </w:r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64"/>
        <w:gridCol w:w="4082"/>
      </w:tblGrid>
      <w:tr w:rsidR="00F47B06" w:rsidRPr="004C4839" w14:paraId="3E252440" w14:textId="77777777" w:rsidTr="001108A5">
        <w:tc>
          <w:tcPr>
            <w:tcW w:w="2864" w:type="dxa"/>
          </w:tcPr>
          <w:p w14:paraId="750EA03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password lama</w:t>
            </w:r>
          </w:p>
        </w:tc>
        <w:tc>
          <w:tcPr>
            <w:tcW w:w="4082" w:type="dxa"/>
          </w:tcPr>
          <w:p w14:paraId="4D25CC8D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password lama</w:t>
            </w:r>
          </w:p>
        </w:tc>
      </w:tr>
      <w:tr w:rsidR="00F47B06" w:rsidRPr="004C4839" w14:paraId="0D92529A" w14:textId="77777777" w:rsidTr="001108A5">
        <w:tc>
          <w:tcPr>
            <w:tcW w:w="2864" w:type="dxa"/>
          </w:tcPr>
          <w:p w14:paraId="31EC7BB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password </w:t>
            </w:r>
            <w:proofErr w:type="spellStart"/>
            <w:r w:rsidRPr="004C4839">
              <w:t>baru</w:t>
            </w:r>
            <w:proofErr w:type="spellEnd"/>
          </w:p>
        </w:tc>
        <w:tc>
          <w:tcPr>
            <w:tcW w:w="4082" w:type="dxa"/>
          </w:tcPr>
          <w:p w14:paraId="58534531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password </w:t>
            </w:r>
            <w:proofErr w:type="spellStart"/>
            <w:r w:rsidRPr="004C4839">
              <w:t>baru</w:t>
            </w:r>
            <w:proofErr w:type="spellEnd"/>
          </w:p>
        </w:tc>
      </w:tr>
      <w:tr w:rsidR="00F47B06" w:rsidRPr="004C4839" w14:paraId="39C363FE" w14:textId="77777777" w:rsidTr="001108A5">
        <w:tc>
          <w:tcPr>
            <w:tcW w:w="2864" w:type="dxa"/>
          </w:tcPr>
          <w:p w14:paraId="4177A3B4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konfirmasi</w:t>
            </w:r>
            <w:proofErr w:type="spellEnd"/>
            <w:r w:rsidRPr="004C4839">
              <w:t xml:space="preserve"> password </w:t>
            </w:r>
            <w:proofErr w:type="spellStart"/>
            <w:r w:rsidRPr="004C4839">
              <w:t>baru</w:t>
            </w:r>
            <w:proofErr w:type="spellEnd"/>
          </w:p>
        </w:tc>
        <w:tc>
          <w:tcPr>
            <w:tcW w:w="4082" w:type="dxa"/>
          </w:tcPr>
          <w:p w14:paraId="25D00E5A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memasukkan</w:t>
            </w:r>
            <w:proofErr w:type="spellEnd"/>
            <w:r w:rsidRPr="004C4839">
              <w:t xml:space="preserve"> password </w:t>
            </w:r>
            <w:proofErr w:type="spellStart"/>
            <w:r w:rsidRPr="004C4839">
              <w:t>baru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kedua</w:t>
            </w:r>
            <w:proofErr w:type="spellEnd"/>
            <w:r w:rsidRPr="004C4839">
              <w:t xml:space="preserve"> kali</w:t>
            </w:r>
          </w:p>
        </w:tc>
      </w:tr>
      <w:tr w:rsidR="00F47B06" w:rsidRPr="004C4839" w14:paraId="0CB8AB2A" w14:textId="77777777" w:rsidTr="001108A5">
        <w:tc>
          <w:tcPr>
            <w:tcW w:w="2864" w:type="dxa"/>
          </w:tcPr>
          <w:p w14:paraId="17DFE430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ubah</w:t>
            </w:r>
            <w:proofErr w:type="spellEnd"/>
          </w:p>
        </w:tc>
        <w:tc>
          <w:tcPr>
            <w:tcW w:w="4082" w:type="dxa"/>
          </w:tcPr>
          <w:p w14:paraId="0341C1E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mengubah</w:t>
            </w:r>
            <w:proofErr w:type="spellEnd"/>
            <w:r w:rsidRPr="004C4839">
              <w:t xml:space="preserve"> password</w:t>
            </w:r>
          </w:p>
        </w:tc>
      </w:tr>
    </w:tbl>
    <w:p w14:paraId="238B217C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B90577F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Input</w:t>
      </w:r>
      <w:r w:rsidRPr="004C4839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tbl>
      <w:tblPr>
        <w:tblStyle w:val="TableGrid"/>
        <w:tblW w:w="6946" w:type="dxa"/>
        <w:tblInd w:w="1271" w:type="dxa"/>
        <w:tblLook w:val="04A0" w:firstRow="1" w:lastRow="0" w:firstColumn="1" w:lastColumn="0" w:noHBand="0" w:noVBand="1"/>
      </w:tblPr>
      <w:tblGrid>
        <w:gridCol w:w="2864"/>
        <w:gridCol w:w="4082"/>
      </w:tblGrid>
      <w:tr w:rsidR="00F47B06" w:rsidRPr="004C4839" w14:paraId="50ABBB0E" w14:textId="77777777" w:rsidTr="001108A5">
        <w:trPr>
          <w:trHeight w:val="327"/>
        </w:trPr>
        <w:tc>
          <w:tcPr>
            <w:tcW w:w="2864" w:type="dxa"/>
          </w:tcPr>
          <w:p w14:paraId="5B797C56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rentang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tanggal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</w:p>
        </w:tc>
        <w:tc>
          <w:tcPr>
            <w:tcW w:w="4082" w:type="dxa"/>
          </w:tcPr>
          <w:p w14:paraId="5EA3E597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rentang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waktu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dilihat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di </w:t>
            </w:r>
            <w:proofErr w:type="spellStart"/>
            <w:r w:rsidRPr="004C4839">
              <w:t>dowload</w:t>
            </w:r>
            <w:proofErr w:type="spellEnd"/>
          </w:p>
        </w:tc>
      </w:tr>
      <w:tr w:rsidR="00F47B06" w:rsidRPr="004C4839" w14:paraId="077CDFA6" w14:textId="77777777" w:rsidTr="001108A5">
        <w:tc>
          <w:tcPr>
            <w:tcW w:w="2864" w:type="dxa"/>
          </w:tcPr>
          <w:p w14:paraId="6733E2D2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Kolom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</w:t>
            </w:r>
          </w:p>
        </w:tc>
        <w:tc>
          <w:tcPr>
            <w:tcW w:w="4082" w:type="dxa"/>
          </w:tcPr>
          <w:p w14:paraId="4C919138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lapotan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akan</w:t>
            </w:r>
            <w:proofErr w:type="spellEnd"/>
            <w:r w:rsidRPr="004C4839">
              <w:t xml:space="preserve"> di</w:t>
            </w:r>
          </w:p>
        </w:tc>
      </w:tr>
      <w:tr w:rsidR="00F47B06" w:rsidRPr="004C4839" w14:paraId="232F4C4B" w14:textId="77777777" w:rsidTr="001108A5">
        <w:tc>
          <w:tcPr>
            <w:tcW w:w="2864" w:type="dxa"/>
          </w:tcPr>
          <w:p w14:paraId="5C9C8FA9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Tombol</w:t>
            </w:r>
            <w:proofErr w:type="spellEnd"/>
            <w:r w:rsidRPr="004C4839">
              <w:t xml:space="preserve"> download</w:t>
            </w:r>
          </w:p>
        </w:tc>
        <w:tc>
          <w:tcPr>
            <w:tcW w:w="4082" w:type="dxa"/>
          </w:tcPr>
          <w:p w14:paraId="7D40349C" w14:textId="77777777" w:rsidR="00F47B06" w:rsidRPr="004C4839" w:rsidRDefault="00F47B06" w:rsidP="00E12136">
            <w:pPr>
              <w:pStyle w:val="NormalWeb"/>
              <w:spacing w:line="276" w:lineRule="auto"/>
              <w:jc w:val="both"/>
            </w:pP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mendownload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</w:p>
        </w:tc>
      </w:tr>
    </w:tbl>
    <w:p w14:paraId="688EAA64" w14:textId="77777777" w:rsidR="00F47B06" w:rsidRPr="004C4839" w:rsidRDefault="00F47B0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2BB3AA" w14:textId="77777777" w:rsidR="00F47B06" w:rsidRPr="004C4839" w:rsidRDefault="00F47B06" w:rsidP="0040793E">
      <w:pPr>
        <w:pStyle w:val="Heading3"/>
        <w:numPr>
          <w:ilvl w:val="0"/>
          <w:numId w:val="77"/>
        </w:numPr>
        <w:ind w:left="1276" w:hanging="567"/>
        <w:jc w:val="both"/>
        <w:rPr>
          <w:rFonts w:ascii="Times New Roman" w:hAnsi="Times New Roman" w:cs="Times New Roman"/>
          <w:b/>
          <w:bCs/>
          <w:color w:val="auto"/>
        </w:rPr>
      </w:pPr>
      <w:bookmarkStart w:id="24" w:name="_Toc197577310"/>
      <w:r w:rsidRPr="004C4839">
        <w:rPr>
          <w:rFonts w:ascii="Times New Roman" w:hAnsi="Times New Roman" w:cs="Times New Roman"/>
          <w:b/>
          <w:bCs/>
          <w:color w:val="auto"/>
        </w:rPr>
        <w:t>Proses</w:t>
      </w:r>
      <w:bookmarkEnd w:id="24"/>
    </w:p>
    <w:p w14:paraId="5B986BD4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website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program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16D9383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Masyarakat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mendaftar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Admin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valid.</w:t>
      </w:r>
    </w:p>
    <w:p w14:paraId="63C0C6DA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daring,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75999739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tertulis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204B5EF1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  <w:t xml:space="preserve">Admin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lastRenderedPageBreak/>
        <w:t>mengirimkan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pengumuman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686197F" w14:textId="77777777" w:rsidR="00F47B06" w:rsidRPr="004C4839" w:rsidRDefault="00F47B06" w:rsidP="00E12136">
      <w:pPr>
        <w:pStyle w:val="ListParagraph"/>
        <w:ind w:left="1276"/>
        <w:jc w:val="both"/>
        <w:rPr>
          <w:rFonts w:ascii="Times New Roman" w:hAnsi="Times New Roman" w:cs="Times New Roman"/>
          <w:sz w:val="24"/>
          <w:szCs w:val="24"/>
        </w:rPr>
      </w:pPr>
      <w:bookmarkStart w:id="25" w:name="_GoBack"/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capaian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bookmarkEnd w:id="25"/>
    <w:p w14:paraId="618CDDB9" w14:textId="77777777" w:rsidR="00F47B06" w:rsidRPr="004C4839" w:rsidRDefault="00F47B06" w:rsidP="00E12136">
      <w:pPr>
        <w:pStyle w:val="ListParagraph"/>
        <w:ind w:left="12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22F212" w14:textId="77777777" w:rsidR="00F47B06" w:rsidRPr="004C4839" w:rsidRDefault="00F47B06" w:rsidP="0040793E">
      <w:pPr>
        <w:pStyle w:val="Heading3"/>
        <w:numPr>
          <w:ilvl w:val="0"/>
          <w:numId w:val="77"/>
        </w:numPr>
        <w:ind w:left="1276" w:hanging="567"/>
        <w:jc w:val="both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26" w:name="_Toc197577311"/>
      <w:r w:rsidRPr="004C4839">
        <w:rPr>
          <w:rFonts w:ascii="Times New Roman" w:hAnsi="Times New Roman" w:cs="Times New Roman"/>
          <w:b/>
          <w:bCs/>
          <w:i/>
          <w:iCs/>
          <w:color w:val="auto"/>
        </w:rPr>
        <w:t>Output</w:t>
      </w:r>
      <w:bookmarkEnd w:id="26"/>
    </w:p>
    <w:p w14:paraId="7BADA402" w14:textId="77777777" w:rsidR="00F47B06" w:rsidRPr="004C4839" w:rsidRDefault="00F47B06" w:rsidP="00E12136">
      <w:pPr>
        <w:pStyle w:val="ListParagraph"/>
        <w:ind w:left="127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proses login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admin)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4F79CA26" w14:textId="77777777" w:rsidR="00F47B06" w:rsidRPr="004C4839" w:rsidRDefault="00F47B06" w:rsidP="00E12136">
      <w:pPr>
        <w:pStyle w:val="ListParagraph"/>
        <w:ind w:left="127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Setelah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dikumpulkan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dinilai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0E4D0387" w14:textId="77777777" w:rsidR="00F47B06" w:rsidRPr="004C4839" w:rsidRDefault="00F47B06" w:rsidP="00E12136">
      <w:pPr>
        <w:pStyle w:val="ListParagraph"/>
        <w:ind w:left="127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forum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rekap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kolektif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3B8CFEDA" w14:textId="77777777" w:rsidR="00F47B06" w:rsidRPr="004C4839" w:rsidRDefault="00F47B06" w:rsidP="00E12136">
      <w:pPr>
        <w:pStyle w:val="ListParagraph"/>
        <w:ind w:left="1276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2B19BC80" w14:textId="77777777" w:rsidR="00F47B06" w:rsidRPr="004C4839" w:rsidRDefault="00F47B06" w:rsidP="00E12136">
      <w:pPr>
        <w:pStyle w:val="ListParagraph"/>
        <w:ind w:left="1276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Pimpinan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tren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partisipasi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pamong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.</w:t>
      </w:r>
    </w:p>
    <w:p w14:paraId="15614309" w14:textId="2C844F3F" w:rsidR="00F47B06" w:rsidRPr="004C4839" w:rsidRDefault="00F47B0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0FF99" w14:textId="54BA7702" w:rsidR="0066619F" w:rsidRPr="004C4839" w:rsidRDefault="0066619F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746D42" w14:textId="4DB04B10" w:rsidR="0066619F" w:rsidRPr="004C4839" w:rsidRDefault="0066619F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3C8AA3" w14:textId="77777777" w:rsidR="0066619F" w:rsidRPr="004C4839" w:rsidRDefault="0066619F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555D27" w14:textId="77777777" w:rsidR="00F47B06" w:rsidRPr="004C4839" w:rsidRDefault="00F47B06" w:rsidP="0040793E">
      <w:pPr>
        <w:pStyle w:val="Heading2"/>
        <w:numPr>
          <w:ilvl w:val="0"/>
          <w:numId w:val="76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7" w:name="_Toc197577312"/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Kebutuhan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Non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Fungsional</w:t>
      </w:r>
      <w:bookmarkEnd w:id="27"/>
      <w:proofErr w:type="spellEnd"/>
    </w:p>
    <w:p w14:paraId="18E37371" w14:textId="77777777" w:rsidR="00F47B06" w:rsidRPr="004C4839" w:rsidRDefault="00F47B06" w:rsidP="00E12136">
      <w:pPr>
        <w:pStyle w:val="ListParagraph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116"/>
        <w:gridCol w:w="4441"/>
      </w:tblGrid>
      <w:tr w:rsidR="00F47B06" w:rsidRPr="004C4839" w14:paraId="38428E29" w14:textId="77777777" w:rsidTr="001108A5">
        <w:tc>
          <w:tcPr>
            <w:tcW w:w="3116" w:type="dxa"/>
          </w:tcPr>
          <w:p w14:paraId="68D07A75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4441" w:type="dxa"/>
          </w:tcPr>
          <w:p w14:paraId="20F6D47D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Requirements</w:t>
            </w:r>
          </w:p>
        </w:tc>
      </w:tr>
      <w:tr w:rsidR="00F47B06" w:rsidRPr="004C4839" w14:paraId="5ED5DBEA" w14:textId="77777777" w:rsidTr="001108A5">
        <w:tc>
          <w:tcPr>
            <w:tcW w:w="3116" w:type="dxa"/>
          </w:tcPr>
          <w:p w14:paraId="6C54910F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Availability</w:t>
            </w:r>
          </w:p>
        </w:tc>
        <w:tc>
          <w:tcPr>
            <w:tcW w:w="4441" w:type="dxa"/>
          </w:tcPr>
          <w:p w14:paraId="034DE84F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24 jam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nonstop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kecuali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perbaikan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7B06" w:rsidRPr="004C4839" w14:paraId="43D7B123" w14:textId="77777777" w:rsidTr="001108A5">
        <w:tc>
          <w:tcPr>
            <w:tcW w:w="3116" w:type="dxa"/>
          </w:tcPr>
          <w:p w14:paraId="4D628935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Portability</w:t>
            </w:r>
          </w:p>
        </w:tc>
        <w:tc>
          <w:tcPr>
            <w:tcW w:w="4441" w:type="dxa"/>
          </w:tcPr>
          <w:p w14:paraId="5836A7FE" w14:textId="77777777" w:rsidR="00F47B06" w:rsidRPr="004C4839" w:rsidRDefault="00F47B06" w:rsidP="00E12136">
            <w:pPr>
              <w:tabs>
                <w:tab w:val="left" w:pos="1348"/>
              </w:tabs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platform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desktop, laptop, dan mobile.</w:t>
            </w:r>
          </w:p>
        </w:tc>
      </w:tr>
      <w:tr w:rsidR="00F47B06" w:rsidRPr="004C4839" w14:paraId="596E5A60" w14:textId="77777777" w:rsidTr="001108A5">
        <w:tc>
          <w:tcPr>
            <w:tcW w:w="3116" w:type="dxa"/>
          </w:tcPr>
          <w:p w14:paraId="44B35AD7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Ergonomy</w:t>
            </w:r>
            <w:proofErr w:type="spellEnd"/>
          </w:p>
        </w:tc>
        <w:tc>
          <w:tcPr>
            <w:tcW w:w="4441" w:type="dxa"/>
          </w:tcPr>
          <w:p w14:paraId="2FB0BCC1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user-friendly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</w:p>
          <w:p w14:paraId="2A45F901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Kemudahan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antarmuka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intuitif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7B06" w:rsidRPr="004C4839" w14:paraId="703F9BEB" w14:textId="77777777" w:rsidTr="001108A5">
        <w:tc>
          <w:tcPr>
            <w:tcW w:w="3116" w:type="dxa"/>
          </w:tcPr>
          <w:p w14:paraId="798E0BDC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Security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ab/>
            </w:r>
          </w:p>
        </w:tc>
        <w:tc>
          <w:tcPr>
            <w:tcW w:w="4441" w:type="dxa"/>
          </w:tcPr>
          <w:p w14:paraId="5969E1D8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  <w:p w14:paraId="4E09FD1A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perlindungan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47B06" w:rsidRPr="004C4839" w14:paraId="42E2BB71" w14:textId="77777777" w:rsidTr="001108A5">
        <w:tc>
          <w:tcPr>
            <w:tcW w:w="3116" w:type="dxa"/>
          </w:tcPr>
          <w:p w14:paraId="534D7F87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Bahasa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</w:p>
        </w:tc>
        <w:tc>
          <w:tcPr>
            <w:tcW w:w="4441" w:type="dxa"/>
          </w:tcPr>
          <w:p w14:paraId="5F22534E" w14:textId="77777777" w:rsidR="00F47B06" w:rsidRPr="004C4839" w:rsidRDefault="00F47B06" w:rsidP="00E12136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Bahasa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Bahasa Indonesia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memudahkan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lokal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863AA9D" w14:textId="4BE18D3A" w:rsidR="00F47B06" w:rsidRPr="004C4839" w:rsidRDefault="00F47B06" w:rsidP="00E12136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non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pendididkan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di Pendidikan SKB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Subang.</w:t>
      </w:r>
    </w:p>
    <w:p w14:paraId="2AEEFA54" w14:textId="4715B0FE" w:rsidR="005B0E94" w:rsidRPr="004C4839" w:rsidRDefault="005B0E94" w:rsidP="006340A8">
      <w:pPr>
        <w:pStyle w:val="Heading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8" w:name="_Toc197577313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PEMODELAN PERANGKAT LUNAK</w:t>
      </w:r>
      <w:bookmarkEnd w:id="28"/>
    </w:p>
    <w:p w14:paraId="4E2E5F57" w14:textId="013144B9" w:rsidR="00901030" w:rsidRPr="004C4839" w:rsidRDefault="00BE51C5" w:rsidP="0040793E">
      <w:pPr>
        <w:pStyle w:val="Heading2"/>
        <w:numPr>
          <w:ilvl w:val="0"/>
          <w:numId w:val="78"/>
        </w:numPr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29" w:name="_Toc197577314"/>
      <w:r w:rsidRPr="004C4839">
        <w:rPr>
          <w:rFonts w:ascii="Times New Roman" w:hAnsi="Times New Roman" w:cs="Times New Roman"/>
          <w:b/>
          <w:bCs/>
          <w:color w:val="auto"/>
          <w:sz w:val="24"/>
          <w:szCs w:val="24"/>
        </w:rPr>
        <w:t>Use Case Diagram</w:t>
      </w:r>
      <w:bookmarkEnd w:id="29"/>
    </w:p>
    <w:p w14:paraId="3AB3BA3F" w14:textId="5A3BB3DC" w:rsidR="0092782B" w:rsidRPr="004C4839" w:rsidRDefault="006C0FEF" w:rsidP="00E12136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9BAD4B" wp14:editId="2D0CAC53">
            <wp:extent cx="4631228" cy="642326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UseCas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571" cy="642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B2931" w14:textId="7A781A28" w:rsidR="002D1C4C" w:rsidRPr="004C4839" w:rsidRDefault="00BE51C5" w:rsidP="0040793E">
      <w:pPr>
        <w:pStyle w:val="Heading3"/>
        <w:numPr>
          <w:ilvl w:val="0"/>
          <w:numId w:val="79"/>
        </w:numPr>
        <w:ind w:left="1276" w:hanging="567"/>
        <w:jc w:val="both"/>
        <w:rPr>
          <w:rFonts w:ascii="Times New Roman" w:hAnsi="Times New Roman" w:cs="Times New Roman"/>
          <w:b/>
          <w:bCs/>
          <w:color w:val="auto"/>
        </w:rPr>
      </w:pPr>
      <w:bookmarkStart w:id="30" w:name="_Toc197577315"/>
      <w:proofErr w:type="spellStart"/>
      <w:r w:rsidRPr="004C4839">
        <w:rPr>
          <w:rFonts w:ascii="Times New Roman" w:hAnsi="Times New Roman" w:cs="Times New Roman"/>
          <w:b/>
          <w:bCs/>
          <w:color w:val="auto"/>
        </w:rPr>
        <w:lastRenderedPageBreak/>
        <w:t>Deskripsi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color w:val="auto"/>
        </w:rPr>
        <w:t>Aktor</w:t>
      </w:r>
      <w:bookmarkEnd w:id="30"/>
      <w:proofErr w:type="spellEnd"/>
    </w:p>
    <w:tbl>
      <w:tblPr>
        <w:tblW w:w="7513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2676"/>
        <w:gridCol w:w="4270"/>
      </w:tblGrid>
      <w:tr w:rsidR="002D1C4C" w:rsidRPr="004C4839" w14:paraId="32FD3D67" w14:textId="77777777" w:rsidTr="0092782B">
        <w:trPr>
          <w:trHeight w:val="426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1ED892" w14:textId="77777777" w:rsidR="002D1C4C" w:rsidRPr="004C4839" w:rsidRDefault="002D1C4C" w:rsidP="0066619F">
            <w:pPr>
              <w:ind w:left="282" w:hanging="28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76648" w14:textId="77777777" w:rsidR="002D1C4C" w:rsidRPr="004C4839" w:rsidRDefault="002D1C4C" w:rsidP="0066619F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B9AC5" w14:textId="77777777" w:rsidR="002D1C4C" w:rsidRPr="004C4839" w:rsidRDefault="002D1C4C" w:rsidP="0066619F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2D1C4C" w:rsidRPr="004C4839" w14:paraId="581EAA6F" w14:textId="77777777" w:rsidTr="0092782B">
        <w:trPr>
          <w:trHeight w:val="141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9655A" w14:textId="77777777" w:rsidR="002D1C4C" w:rsidRPr="004C4839" w:rsidRDefault="002D1C4C" w:rsidP="0066619F">
            <w:pPr>
              <w:ind w:left="-426" w:firstLine="42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1FDF2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7F4FE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Bertanggung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jawab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menerima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formulir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pendaftaran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dari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masyarakat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membuat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akun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pamong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belajar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didik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mengelola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data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pengguna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informasi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SKB,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jadwal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data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tenaga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pendidik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data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didik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dan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nilai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didik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Admin juga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bertugas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menghasilkan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laporan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aktivitas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dan data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terkait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pembelajaran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4C4839">
              <w:rPr>
                <w:rStyle w:val="eop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2D1C4C" w:rsidRPr="004C4839" w14:paraId="301200DB" w14:textId="77777777" w:rsidTr="0092782B">
        <w:trPr>
          <w:trHeight w:val="1411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7D4F53" w14:textId="77777777" w:rsidR="002D1C4C" w:rsidRPr="004C4839" w:rsidRDefault="002D1C4C" w:rsidP="0066619F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8E551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216D0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Bertanggung jawab untuk mengelola tugas, termasuk pembuatan, penilaian, dan pemberian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nl-NL"/>
              </w:rPr>
              <w:t>feedback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kepada peserta didik. Pamong belajar juga dapat mengubah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nl-NL"/>
              </w:rPr>
              <w:t>password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nl-NL"/>
              </w:rPr>
              <w:t xml:space="preserve"> akun secara mandiri.</w:t>
            </w:r>
          </w:p>
        </w:tc>
      </w:tr>
      <w:tr w:rsidR="002D1C4C" w:rsidRPr="004C4839" w14:paraId="7E06DB43" w14:textId="77777777" w:rsidTr="0092782B">
        <w:trPr>
          <w:trHeight w:val="9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A7F4" w14:textId="0217084F" w:rsidR="002D1C4C" w:rsidRPr="004C4839" w:rsidRDefault="002D1C4C" w:rsidP="0066619F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6619F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FFAD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766FD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Bertanggung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jawab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untuk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mengerjakan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mengumpulkan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tugas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,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menerima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4C4839">
              <w:rPr>
                <w:rStyle w:val="normaltextrun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feedback</w:t>
            </w:r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dan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penilaian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dari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pamong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belajar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.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Peserta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didik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juga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dapat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mengubah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4C4839">
              <w:rPr>
                <w:rStyle w:val="normaltextrun"/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shd w:val="clear" w:color="auto" w:fill="FFFFFF"/>
              </w:rPr>
              <w:t>password</w:t>
            </w:r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akun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secara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proofErr w:type="spellStart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mandiri</w:t>
            </w:r>
            <w:proofErr w:type="spellEnd"/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4C4839">
              <w:rPr>
                <w:rStyle w:val="eop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</w:tr>
      <w:tr w:rsidR="002D1C4C" w:rsidRPr="004C4839" w14:paraId="18F3AE9C" w14:textId="77777777" w:rsidTr="0092782B">
        <w:trPr>
          <w:trHeight w:val="983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69425" w14:textId="48A67373" w:rsidR="002D1C4C" w:rsidRPr="004C4839" w:rsidRDefault="002D1C4C" w:rsidP="0066619F">
            <w:pPr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66619F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E448E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D1C2" w14:textId="77777777" w:rsidR="002D1C4C" w:rsidRPr="004C4839" w:rsidRDefault="002D1C4C" w:rsidP="0066619F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nl-NL"/>
              </w:rPr>
            </w:pPr>
            <w:r w:rsidRPr="004C4839">
              <w:rPr>
                <w:rStyle w:val="normaltextrun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val="nl-NL"/>
              </w:rPr>
              <w:t>Mengakses informasi publik tentang SKB dan mengunduh formulir pendaftaran untuk diajukan kepada admin.</w:t>
            </w:r>
            <w:r w:rsidRPr="004C4839">
              <w:rPr>
                <w:rStyle w:val="eop"/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</w:tc>
      </w:tr>
    </w:tbl>
    <w:p w14:paraId="6C907D2B" w14:textId="77777777" w:rsidR="002D1C4C" w:rsidRPr="004C4839" w:rsidRDefault="002D1C4C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6FA7AC" w14:textId="75F07917" w:rsidR="002D1C4C" w:rsidRPr="004C4839" w:rsidRDefault="00BE51C5" w:rsidP="0040793E">
      <w:pPr>
        <w:pStyle w:val="Heading3"/>
        <w:numPr>
          <w:ilvl w:val="0"/>
          <w:numId w:val="79"/>
        </w:numPr>
        <w:ind w:left="1276" w:hanging="567"/>
        <w:jc w:val="both"/>
        <w:rPr>
          <w:rFonts w:ascii="Times New Roman" w:hAnsi="Times New Roman" w:cs="Times New Roman"/>
          <w:b/>
          <w:bCs/>
          <w:color w:val="auto"/>
        </w:rPr>
      </w:pPr>
      <w:bookmarkStart w:id="31" w:name="_Toc197577316"/>
      <w:proofErr w:type="spellStart"/>
      <w:r w:rsidRPr="004C4839">
        <w:rPr>
          <w:rFonts w:ascii="Times New Roman" w:hAnsi="Times New Roman" w:cs="Times New Roman"/>
          <w:b/>
          <w:bCs/>
          <w:color w:val="auto"/>
        </w:rPr>
        <w:t>De</w:t>
      </w:r>
      <w:r w:rsidR="002D1C4C" w:rsidRPr="004C4839">
        <w:rPr>
          <w:rFonts w:ascii="Times New Roman" w:hAnsi="Times New Roman" w:cs="Times New Roman"/>
          <w:b/>
          <w:bCs/>
          <w:color w:val="auto"/>
        </w:rPr>
        <w:t>sk</w:t>
      </w:r>
      <w:r w:rsidRPr="004C4839">
        <w:rPr>
          <w:rFonts w:ascii="Times New Roman" w:hAnsi="Times New Roman" w:cs="Times New Roman"/>
          <w:b/>
          <w:bCs/>
          <w:color w:val="auto"/>
        </w:rPr>
        <w:t>ripsi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i/>
          <w:iCs/>
          <w:color w:val="auto"/>
        </w:rPr>
        <w:t>Use</w:t>
      </w:r>
      <w:r w:rsidR="002D1C4C" w:rsidRPr="004C4839">
        <w:rPr>
          <w:rFonts w:ascii="Times New Roman" w:hAnsi="Times New Roman" w:cs="Times New Roman"/>
          <w:b/>
          <w:bCs/>
          <w:i/>
          <w:iCs/>
          <w:color w:val="auto"/>
        </w:rPr>
        <w:t>c</w:t>
      </w:r>
      <w:r w:rsidRPr="004C4839">
        <w:rPr>
          <w:rFonts w:ascii="Times New Roman" w:hAnsi="Times New Roman" w:cs="Times New Roman"/>
          <w:b/>
          <w:bCs/>
          <w:i/>
          <w:iCs/>
          <w:color w:val="auto"/>
        </w:rPr>
        <w:t>ase</w:t>
      </w:r>
      <w:proofErr w:type="spellEnd"/>
      <w:r w:rsidRPr="004C4839">
        <w:rPr>
          <w:rFonts w:ascii="Times New Roman" w:hAnsi="Times New Roman" w:cs="Times New Roman"/>
          <w:b/>
          <w:bCs/>
          <w:color w:val="auto"/>
        </w:rPr>
        <w:t xml:space="preserve"> Diagram</w:t>
      </w:r>
      <w:bookmarkEnd w:id="31"/>
    </w:p>
    <w:tbl>
      <w:tblPr>
        <w:tblpPr w:leftFromText="180" w:rightFromText="180" w:bottomFromText="160" w:vertAnchor="text" w:tblpX="814" w:tblpY="1"/>
        <w:tblOverlap w:val="never"/>
        <w:tblW w:w="75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4"/>
        <w:gridCol w:w="2693"/>
        <w:gridCol w:w="4111"/>
      </w:tblGrid>
      <w:tr w:rsidR="002D1C4C" w:rsidRPr="004C4839" w14:paraId="1005B905" w14:textId="77777777" w:rsidTr="0092782B">
        <w:trPr>
          <w:trHeight w:val="299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D2A10" w14:textId="77777777" w:rsidR="002D1C4C" w:rsidRPr="004C4839" w:rsidRDefault="002D1C4C" w:rsidP="0066619F">
            <w:pPr>
              <w:spacing w:line="360" w:lineRule="auto"/>
              <w:ind w:left="-284" w:firstLine="28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36B06" w14:textId="14B5854A" w:rsidR="002D1C4C" w:rsidRPr="004C4839" w:rsidRDefault="002D1C4C" w:rsidP="0066619F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D9C65" w14:textId="77777777" w:rsidR="002D1C4C" w:rsidRPr="004C4839" w:rsidRDefault="002D1C4C" w:rsidP="0066619F">
            <w:pPr>
              <w:spacing w:line="360" w:lineRule="auto"/>
              <w:ind w:hanging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2D1C4C" w:rsidRPr="004C4839" w14:paraId="42FAB2E9" w14:textId="77777777" w:rsidTr="0092782B">
        <w:trPr>
          <w:trHeight w:val="55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79EA0" w14:textId="77777777" w:rsidR="002D1C4C" w:rsidRPr="004C4839" w:rsidRDefault="002D1C4C" w:rsidP="0066619F">
            <w:pPr>
              <w:pStyle w:val="ListParagraph"/>
              <w:numPr>
                <w:ilvl w:val="0"/>
                <w:numId w:val="2"/>
              </w:num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D479A" w14:textId="11FA520F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0B2DE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mengautetinfikasi</w:t>
            </w:r>
            <w:proofErr w:type="spellEnd"/>
            <w:proofErr w:type="gram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="002D1C4C" w:rsidRPr="004C4839" w14:paraId="46E9FD7A" w14:textId="77777777" w:rsidTr="0092782B">
        <w:trPr>
          <w:trHeight w:val="83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5A54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C1F83" w14:textId="2ADF841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193A4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182B1D78" w14:textId="77777777" w:rsidTr="0092782B">
        <w:trPr>
          <w:trHeight w:val="83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17C0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1DFD7" w14:textId="47FF5EAA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3F03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512B1" w14:textId="5EDB8D5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3F03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program yang </w:t>
            </w:r>
            <w:proofErr w:type="spellStart"/>
            <w:r w:rsidR="00BC3F03"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="00BC3F03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Sanggar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2D1C4C" w:rsidRPr="004C4839" w14:paraId="504E2019" w14:textId="77777777" w:rsidTr="0092782B">
        <w:trPr>
          <w:trHeight w:val="613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50F1E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1B974" w14:textId="5EDF63B9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82E3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SKB.</w:t>
            </w:r>
          </w:p>
        </w:tc>
      </w:tr>
      <w:tr w:rsidR="002D1C4C" w:rsidRPr="004C4839" w14:paraId="4DF506C1" w14:textId="77777777" w:rsidTr="0092782B">
        <w:trPr>
          <w:trHeight w:val="827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2C8E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E43CBE" w14:textId="084875E4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FB3A35" w14:textId="77777777" w:rsidR="002D1C4C" w:rsidRPr="004C4839" w:rsidRDefault="002D1C4C" w:rsidP="00E12136">
            <w:pPr>
              <w:pStyle w:val="NormalWeb"/>
              <w:jc w:val="both"/>
            </w:pPr>
            <w:proofErr w:type="spellStart"/>
            <w:r w:rsidRPr="004C4839">
              <w:t>mengisi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formulir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pendaftaran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keperluan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administrasi</w:t>
            </w:r>
            <w:proofErr w:type="spellEnd"/>
            <w:r w:rsidRPr="004C4839">
              <w:t>.</w:t>
            </w:r>
          </w:p>
        </w:tc>
      </w:tr>
      <w:tr w:rsidR="002D1C4C" w:rsidRPr="004C4839" w14:paraId="21D188A8" w14:textId="77777777" w:rsidTr="0092782B">
        <w:trPr>
          <w:trHeight w:val="33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0EB8F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9B7CC" w14:textId="1DD4D051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7B3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09C694C7" w14:textId="77777777" w:rsidTr="0092782B">
        <w:trPr>
          <w:trHeight w:val="56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46B92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FB860" w14:textId="27CA1C4C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="00E53FB8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6109ED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offline.</w:t>
            </w:r>
          </w:p>
        </w:tc>
      </w:tr>
      <w:tr w:rsidR="002D1C4C" w:rsidRPr="004C4839" w14:paraId="784EE3E5" w14:textId="77777777" w:rsidTr="0092782B">
        <w:trPr>
          <w:trHeight w:val="57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65B4E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297DFB" w14:textId="72F43652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B3F7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4DCEA665" w14:textId="77777777" w:rsidTr="0092782B">
        <w:trPr>
          <w:trHeight w:val="571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B644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1FBBD" w14:textId="6954BD6F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33B82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ketentuan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38D81175" w14:textId="77777777" w:rsidTr="0092782B">
        <w:trPr>
          <w:trHeight w:val="5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24510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B03E85" w14:textId="383F23FF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5B47A3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5BB7F32D" w14:textId="77777777" w:rsidTr="0092782B">
        <w:trPr>
          <w:trHeight w:val="5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275CB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DC0BE" w14:textId="1134F8F2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80441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3F03" w:rsidRPr="004C4839" w14:paraId="02A5C1E8" w14:textId="77777777" w:rsidTr="0092782B">
        <w:trPr>
          <w:trHeight w:val="550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21FE" w14:textId="77777777" w:rsidR="00BC3F03" w:rsidRPr="004C4839" w:rsidRDefault="00BC3F03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FB9B4" w14:textId="5C8708A8" w:rsidR="00BC3F03" w:rsidRPr="004C4839" w:rsidRDefault="00BC3F03" w:rsidP="00BC3F03">
            <w:pPr>
              <w:tabs>
                <w:tab w:val="left" w:pos="427"/>
              </w:tabs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42394" w14:textId="292335D4" w:rsidR="00BC3F03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3320C0D9" w14:textId="77777777" w:rsidTr="0092782B">
        <w:trPr>
          <w:trHeight w:val="674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8DCB7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82A60" w14:textId="3D0CA8DC" w:rsidR="002D1C4C" w:rsidRPr="004C4839" w:rsidRDefault="002D1C4C" w:rsidP="00E53FB8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E932C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183501E2" w14:textId="77777777" w:rsidTr="0092782B">
        <w:trPr>
          <w:trHeight w:val="572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311B6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B3488" w14:textId="0E004395" w:rsidR="002D1C4C" w:rsidRPr="004C4839" w:rsidRDefault="0024486C" w:rsidP="0024486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2D1C4C" w:rsidRPr="004C4839">
              <w:rPr>
                <w:rFonts w:ascii="Times New Roman" w:hAnsi="Times New Roman" w:cs="Times New Roman"/>
                <w:sz w:val="24"/>
                <w:szCs w:val="24"/>
              </w:rPr>
              <w:t>ambah</w:t>
            </w:r>
            <w:proofErr w:type="spellEnd"/>
            <w:r w:rsidR="00E53FB8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1C4C"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="00E53FB8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1C4C"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B0ED5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4A2D3A05" w14:textId="77777777" w:rsidTr="0092782B">
        <w:trPr>
          <w:trHeight w:val="44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025C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uppressAutoHyphens/>
              <w:spacing w:after="0" w:line="360" w:lineRule="auto"/>
              <w:jc w:val="both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2" w:name="_Toc197577317"/>
            <w:bookmarkEnd w:id="32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5534C" w14:textId="66930DED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95635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2506BF3F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7BAF1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uppressAutoHyphens/>
              <w:spacing w:after="0" w:line="360" w:lineRule="auto"/>
              <w:jc w:val="both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3" w:name="_Toc197577318"/>
            <w:bookmarkEnd w:id="33"/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8352" w14:textId="371E0D0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BD7B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699064C1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3AA22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029BF3" w14:textId="328A26AC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25A750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398B0AC0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1EE5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C2EC7" w14:textId="78FA6BB3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B5E3D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5CAD2F6B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83142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66BB8" w14:textId="3A029C5A" w:rsidR="002D1C4C" w:rsidRPr="004C4839" w:rsidRDefault="002D1C4C" w:rsidP="00E121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5B44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C3F03" w:rsidRPr="004C4839" w14:paraId="7843C64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6DACD" w14:textId="77777777" w:rsidR="00BC3F03" w:rsidRPr="004C4839" w:rsidRDefault="00BC3F03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4E49B" w14:textId="7C2B03CD" w:rsidR="00BC3F03" w:rsidRPr="004C4839" w:rsidRDefault="00BC3F03" w:rsidP="00E121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2EB25" w14:textId="35FEEEF7" w:rsidR="00BC3F03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0094CDF3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157A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1E1F4" w14:textId="5D0010D8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Nilai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63891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28F31021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8A63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F121" w14:textId="0545ACBA" w:rsidR="002D1C4C" w:rsidRPr="004C4839" w:rsidRDefault="00BC3F03" w:rsidP="00BC3F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="002D1C4C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32EB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1A36A29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E82A8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71125" w14:textId="77777777" w:rsidR="002D1C4C" w:rsidRPr="004C4839" w:rsidRDefault="002D1C4C" w:rsidP="00E121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 Nilai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96F11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50166BA2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926CB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217B5" w14:textId="7CB8D8B3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F44C0C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diizinkan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70741A63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C08B0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55EB74" w14:textId="5A5E374C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69EB9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53933EB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5397C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B04B6" w14:textId="6B7C4A94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90C2F0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6C1A67E5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AB26C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CA4E" w14:textId="1A460628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CC97C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7A2A7101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68DD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8CE82" w14:textId="0B66DFB6" w:rsidR="002D1C4C" w:rsidRPr="004C4839" w:rsidRDefault="002D1C4C" w:rsidP="00080BC1">
            <w:pPr>
              <w:spacing w:line="360" w:lineRule="auto"/>
              <w:ind w:hanging="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74477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56E7E92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E2328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78FAB" w14:textId="04A0FEEB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F80AB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664CE7E0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94103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FC584" w14:textId="2F6040E2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1FFC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335FC5A0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7AC8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B0E8A" w14:textId="1AA5EAD5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9B3B4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69272216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2602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E7FB" w14:textId="3E8BF715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24614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2DDCD447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58139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1D94" w14:textId="1A92C93B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A79C" w14:textId="77777777" w:rsidR="002D1C4C" w:rsidRPr="004C4839" w:rsidRDefault="002D1C4C" w:rsidP="00E12136">
            <w:pPr>
              <w:tabs>
                <w:tab w:val="left" w:pos="1184"/>
              </w:tabs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3761E4C7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88203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054E1" w14:textId="0C3EA5CB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50086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6BB22E4F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286CD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A3E84" w14:textId="5A6B098D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Detail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D11D7" w14:textId="02D9ADA3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80BC1"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detail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5499B7C9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EBA48" w14:textId="77777777" w:rsidR="00080BC1" w:rsidRPr="009333FA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D4F79" w14:textId="0B788525" w:rsidR="00080BC1" w:rsidRPr="009333FA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Kelola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Program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E9D69" w14:textId="4EA869C8" w:rsidR="00080BC1" w:rsidRPr="009333FA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Admin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hanya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melihat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dan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mengelola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pengelompokan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data program</w:t>
            </w:r>
          </w:p>
        </w:tc>
      </w:tr>
      <w:tr w:rsidR="007D6806" w:rsidRPr="004C4839" w14:paraId="553971D6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91C6A" w14:textId="77777777" w:rsidR="007D6806" w:rsidRPr="009333FA" w:rsidRDefault="007D6806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C4C2" w14:textId="6DD77CEF" w:rsidR="007D6806" w:rsidRPr="009333FA" w:rsidRDefault="007D6806" w:rsidP="007D6806">
            <w:pPr>
              <w:spacing w:line="360" w:lineRule="auto"/>
              <w:ind w:hanging="2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Tambah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program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018EF" w14:textId="77777777" w:rsidR="007D6806" w:rsidRPr="009333FA" w:rsidRDefault="007D6806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80BC1" w:rsidRPr="004C4839" w14:paraId="4DCBAB3C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C9F72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D9122" w14:textId="0AF069E9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Program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5B272" w14:textId="73DB6B13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SKB.</w:t>
            </w:r>
          </w:p>
        </w:tc>
      </w:tr>
      <w:tr w:rsidR="00080BC1" w:rsidRPr="004C4839" w14:paraId="7820EC5B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F7C53" w14:textId="77777777" w:rsidR="00080BC1" w:rsidRPr="009333FA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4BB9" w14:textId="4769FC60" w:rsidR="00080BC1" w:rsidRPr="009333FA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Kelola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Kelas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2F4A9" w14:textId="00ED1E00" w:rsidR="00080BC1" w:rsidRPr="009333FA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Admin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mengelola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informasi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kelas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dalam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program yang </w:t>
            </w: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tersedia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</w:p>
        </w:tc>
      </w:tr>
      <w:tr w:rsidR="00080BC1" w:rsidRPr="004C4839" w14:paraId="76D8648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18A5B" w14:textId="77777777" w:rsidR="00080BC1" w:rsidRPr="009333FA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57D42" w14:textId="1C07D6FE" w:rsidR="00080BC1" w:rsidRPr="009333FA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proofErr w:type="spellStart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Tambah</w:t>
            </w:r>
            <w:proofErr w:type="spellEnd"/>
            <w:r w:rsidRPr="009333F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Kelas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094B" w14:textId="77777777" w:rsidR="00080BC1" w:rsidRPr="009333FA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80BC1" w:rsidRPr="004C4839" w14:paraId="596C1C80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D13F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D3600" w14:textId="7816279B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Kelas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D8F37" w14:textId="194C9A01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4497487C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A2D3A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5DF56" w14:textId="45295852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DB35" w14:textId="19FD6385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16F567D2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2167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4C41" w14:textId="4648F279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71961" w14:textId="23A008C0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diajarkan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SKB.</w:t>
            </w:r>
          </w:p>
        </w:tc>
      </w:tr>
      <w:tr w:rsidR="00080BC1" w:rsidRPr="004C4839" w14:paraId="19DA7E9B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4D3F4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18D3" w14:textId="1A8196B1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20C1" w14:textId="4082391B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60F6B3D7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650D8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84F34" w14:textId="37D95017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34479" w14:textId="0BA587C6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diajarkan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5FADEE4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361D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9EB93" w14:textId="1BB6E32D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F35C0" w14:textId="58150CE3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pembaruan</w:t>
            </w:r>
            <w:proofErr w:type="spellEnd"/>
          </w:p>
        </w:tc>
      </w:tr>
      <w:tr w:rsidR="00080BC1" w:rsidRPr="004C4839" w14:paraId="1A35C94F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AB5E4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0D315" w14:textId="697F34B8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E8BCB" w14:textId="44C2ED6D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bagian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program.</w:t>
            </w:r>
          </w:p>
        </w:tc>
      </w:tr>
      <w:tr w:rsidR="00080BC1" w:rsidRPr="004C4839" w14:paraId="61DF25DD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2768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F92FB" w14:textId="74AA0509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664A0" w14:textId="6C2A7066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program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, dan status.</w:t>
            </w:r>
          </w:p>
        </w:tc>
      </w:tr>
      <w:tr w:rsidR="00080BC1" w:rsidRPr="004C4839" w14:paraId="51CDC041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0C205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E4B" w14:textId="33401ACD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71357" w14:textId="2BF908F7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2BF71938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80995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48D44" w14:textId="36D32DA7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C585E" w14:textId="5D0A435C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berlangsung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80BC1" w:rsidRPr="004C4839" w14:paraId="4D8312A3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738AF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63BC3" w14:textId="60CD42C1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F656F" w14:textId="316A6AE4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</w:tr>
      <w:tr w:rsidR="00080BC1" w:rsidRPr="004C4839" w14:paraId="223C22F7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435D" w14:textId="77777777" w:rsidR="00080BC1" w:rsidRPr="004C4839" w:rsidRDefault="00080BC1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B1815" w14:textId="675EA1F7" w:rsidR="00080BC1" w:rsidRPr="004C4839" w:rsidRDefault="00080BC1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7BA8B" w14:textId="609BFA2F" w:rsidR="00080BC1" w:rsidRPr="004C4839" w:rsidRDefault="004C4839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ujian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berlaku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0BF24C5B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7784C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CF28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DF951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calon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D1C4C" w:rsidRPr="004C4839" w14:paraId="1DD34381" w14:textId="77777777" w:rsidTr="0092782B">
        <w:trPr>
          <w:trHeight w:val="438"/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EDD0" w14:textId="77777777" w:rsidR="002D1C4C" w:rsidRPr="004C4839" w:rsidRDefault="002D1C4C" w:rsidP="006340A8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B2B97" w14:textId="77777777" w:rsidR="002D1C4C" w:rsidRPr="004C4839" w:rsidRDefault="002D1C4C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41054" w14:textId="77777777" w:rsidR="002D1C4C" w:rsidRPr="004C4839" w:rsidRDefault="002D1C4C" w:rsidP="00E12136">
            <w:pPr>
              <w:tabs>
                <w:tab w:val="left" w:pos="1111"/>
              </w:tabs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mencetak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dihasilkan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FA85762" w14:textId="77777777" w:rsidR="002D1C4C" w:rsidRPr="004C4839" w:rsidRDefault="002D1C4C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927091" w14:textId="77777777" w:rsidR="002D1C4C" w:rsidRPr="004C4839" w:rsidRDefault="002D1C4C" w:rsidP="00E12136">
      <w:pPr>
        <w:pStyle w:val="Heading3"/>
        <w:ind w:left="1276"/>
        <w:jc w:val="both"/>
        <w:rPr>
          <w:rFonts w:ascii="Times New Roman" w:hAnsi="Times New Roman" w:cs="Times New Roman"/>
          <w:b/>
          <w:bCs/>
          <w:color w:val="auto"/>
        </w:rPr>
      </w:pPr>
    </w:p>
    <w:p w14:paraId="4C176E3F" w14:textId="5AAC6B04" w:rsidR="00DD528F" w:rsidRPr="004C4839" w:rsidRDefault="00BE51C5" w:rsidP="0040793E">
      <w:pPr>
        <w:pStyle w:val="Heading3"/>
        <w:numPr>
          <w:ilvl w:val="0"/>
          <w:numId w:val="79"/>
        </w:numPr>
        <w:ind w:left="1276" w:hanging="567"/>
        <w:jc w:val="both"/>
        <w:rPr>
          <w:rFonts w:ascii="Times New Roman" w:hAnsi="Times New Roman" w:cs="Times New Roman"/>
          <w:b/>
          <w:bCs/>
          <w:color w:val="auto"/>
        </w:rPr>
      </w:pPr>
      <w:bookmarkStart w:id="34" w:name="_Toc197577319"/>
      <w:r w:rsidRPr="004C4839">
        <w:rPr>
          <w:rFonts w:ascii="Times New Roman" w:hAnsi="Times New Roman" w:cs="Times New Roman"/>
          <w:b/>
          <w:bCs/>
          <w:color w:val="auto"/>
        </w:rPr>
        <w:t xml:space="preserve">Scenario </w:t>
      </w:r>
      <w:r w:rsidRPr="004C4839">
        <w:rPr>
          <w:rFonts w:ascii="Times New Roman" w:hAnsi="Times New Roman" w:cs="Times New Roman"/>
          <w:b/>
          <w:bCs/>
          <w:i/>
          <w:iCs/>
          <w:color w:val="auto"/>
        </w:rPr>
        <w:t>Use Case</w:t>
      </w:r>
      <w:r w:rsidRPr="004C4839">
        <w:rPr>
          <w:rFonts w:ascii="Times New Roman" w:hAnsi="Times New Roman" w:cs="Times New Roman"/>
          <w:b/>
          <w:bCs/>
          <w:color w:val="auto"/>
        </w:rPr>
        <w:t xml:space="preserve"> Diagram</w:t>
      </w:r>
      <w:bookmarkEnd w:id="34"/>
    </w:p>
    <w:p w14:paraId="3D3B6A39" w14:textId="68E06691" w:rsidR="0066619F" w:rsidRPr="007D6806" w:rsidRDefault="00DD528F" w:rsidP="007D6806">
      <w:pPr>
        <w:pStyle w:val="ListParagraph"/>
        <w:ind w:left="1276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i/>
          <w:sz w:val="24"/>
          <w:szCs w:val="24"/>
        </w:rPr>
        <w:t>Use</w:t>
      </w:r>
      <w:r w:rsidR="001108A5" w:rsidRPr="004C4839">
        <w:rPr>
          <w:rFonts w:ascii="Times New Roman" w:hAnsi="Times New Roman" w:cs="Times New Roman"/>
          <w:i/>
          <w:sz w:val="24"/>
          <w:szCs w:val="24"/>
        </w:rPr>
        <w:t>c</w:t>
      </w:r>
      <w:r w:rsidRPr="004C4839">
        <w:rPr>
          <w:rFonts w:ascii="Times New Roman" w:hAnsi="Times New Roman" w:cs="Times New Roman"/>
          <w:i/>
          <w:sz w:val="24"/>
          <w:szCs w:val="24"/>
        </w:rPr>
        <w:t>ase</w:t>
      </w:r>
      <w:proofErr w:type="spellEnd"/>
      <w:r w:rsidR="001108A5" w:rsidRPr="004C483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Pendidikan di SKB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Subang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1108A5"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108A5" w:rsidRPr="004C48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66619F" w:rsidRPr="004C4839">
        <w:rPr>
          <w:rFonts w:ascii="Times New Roman" w:hAnsi="Times New Roman" w:cs="Times New Roman"/>
          <w:sz w:val="24"/>
          <w:szCs w:val="24"/>
        </w:rPr>
        <w:t>;</w:t>
      </w:r>
    </w:p>
    <w:p w14:paraId="6330E96B" w14:textId="05A1F70C" w:rsidR="00557946" w:rsidRPr="004C4839" w:rsidRDefault="00557946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Login</w:t>
      </w:r>
    </w:p>
    <w:p w14:paraId="299744C3" w14:textId="4CB398A0" w:rsidR="00C61F65" w:rsidRPr="004C4839" w:rsidRDefault="00C61F65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Login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60"/>
        <w:gridCol w:w="708"/>
        <w:gridCol w:w="851"/>
        <w:gridCol w:w="3403"/>
      </w:tblGrid>
      <w:tr w:rsidR="00546197" w:rsidRPr="004C4839" w14:paraId="61B02970" w14:textId="77777777" w:rsidTr="001108A5"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34704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C341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5BB5CBEB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2898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3B43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FS-01</w:t>
            </w:r>
          </w:p>
        </w:tc>
      </w:tr>
      <w:tr w:rsidR="00546197" w:rsidRPr="004C4839" w14:paraId="15359F76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CCEB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2FBE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Login</w:t>
            </w:r>
          </w:p>
        </w:tc>
      </w:tr>
      <w:tr w:rsidR="00546197" w:rsidRPr="004C4839" w14:paraId="36E724DE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3389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F316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546197" w:rsidRPr="004C4839" w14:paraId="659B526D" w14:textId="77777777" w:rsidTr="001108A5">
        <w:trPr>
          <w:trHeight w:val="728"/>
        </w:trPr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E3A6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4695F" w14:textId="58163FE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skenario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username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password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21D89CB4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6159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DEBB" w14:textId="689E5715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19AD068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0671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35C0" w14:textId="28FEF553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actor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5BAEAD4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9EE7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BDB0B" w14:textId="77777777" w:rsidR="00546197" w:rsidRPr="004C4839" w:rsidRDefault="00546197" w:rsidP="0040793E">
            <w:pPr>
              <w:pStyle w:val="ListParagraph"/>
              <w:numPr>
                <w:ilvl w:val="0"/>
                <w:numId w:val="74"/>
              </w:numPr>
              <w:spacing w:line="278" w:lineRule="auto"/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SKB</w:t>
            </w:r>
          </w:p>
          <w:p w14:paraId="0FAC5954" w14:textId="0E82ABB3" w:rsidR="00C61F65" w:rsidRPr="004C4839" w:rsidRDefault="00C61F65" w:rsidP="0040793E">
            <w:pPr>
              <w:pStyle w:val="ListParagraph"/>
              <w:numPr>
                <w:ilvl w:val="0"/>
                <w:numId w:val="74"/>
              </w:numPr>
              <w:spacing w:line="278" w:lineRule="auto"/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787E060C" w14:textId="7A8A27F0" w:rsidR="00C61F65" w:rsidRPr="004C4839" w:rsidRDefault="00C61F65" w:rsidP="0040793E">
            <w:pPr>
              <w:pStyle w:val="ListParagraph"/>
              <w:numPr>
                <w:ilvl w:val="0"/>
                <w:numId w:val="74"/>
              </w:numPr>
              <w:spacing w:line="278" w:lineRule="auto"/>
              <w:ind w:left="316" w:hanging="28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54F13FB9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F933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F9AC5" w14:textId="1B78E3DE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)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dbuatkan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terlebih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dahulu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mencangkup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pembuatan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4DB22C7" w14:textId="77777777" w:rsidTr="001108A5">
        <w:tc>
          <w:tcPr>
            <w:tcW w:w="48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62672F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15A15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1ADF2F9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5D211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36F7047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Menampilkan halaman login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7236D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16B39BF4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F2EB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12BA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5B23D156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98AA" w14:textId="77777777" w:rsidR="00546197" w:rsidRPr="004C4839" w:rsidRDefault="00546197" w:rsidP="0040793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Mengisi Username dan Password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76E0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C6B86DB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BA3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BD7F" w14:textId="12BC4097" w:rsidR="00546197" w:rsidRPr="004C4839" w:rsidRDefault="00546197" w:rsidP="0040793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memerikasa field kosong pada form login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17830755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1519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47D2E" w14:textId="5B06A544" w:rsidR="00546197" w:rsidRPr="004C4839" w:rsidRDefault="00546197" w:rsidP="0040793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mencocokan data login dengan data yang berada pda database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6DAB7229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D158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D699" w14:textId="77777777" w:rsidR="00546197" w:rsidRPr="004C4839" w:rsidRDefault="00546197" w:rsidP="0040793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melakuka validasi pengguna dan menampikan notifikasi login berhasil</w:t>
            </w:r>
          </w:p>
        </w:tc>
      </w:tr>
      <w:tr w:rsidR="00546197" w:rsidRPr="004C4839" w14:paraId="332D9278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79324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4BCD9" w14:textId="77777777" w:rsidR="00546197" w:rsidRPr="004C4839" w:rsidRDefault="00546197" w:rsidP="0040793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menampilkan halaman utama</w:t>
            </w:r>
          </w:p>
        </w:tc>
      </w:tr>
      <w:tr w:rsidR="00546197" w:rsidRPr="004C4839" w14:paraId="7867AF3D" w14:textId="77777777" w:rsidTr="001108A5"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658E3E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4B2CEF3C" w14:textId="77777777" w:rsidR="00546197" w:rsidRPr="004C4839" w:rsidRDefault="00546197" w:rsidP="0040793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diarahkan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E2BF9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  <w:p w14:paraId="36DDDCAD" w14:textId="35518085" w:rsidR="00546197" w:rsidRPr="004C4839" w:rsidRDefault="00546197" w:rsidP="0040793E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5C51361" w14:textId="77777777" w:rsidTr="001108A5">
        <w:tc>
          <w:tcPr>
            <w:tcW w:w="82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A18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ED4C217" w14:textId="37966036" w:rsidR="00546197" w:rsidRPr="004C4839" w:rsidRDefault="00546197" w:rsidP="006340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Field Username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alert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field Username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326CFB6" w14:textId="77777777" w:rsidR="00546197" w:rsidRPr="004C4839" w:rsidRDefault="00546197" w:rsidP="006340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Field Password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alert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field password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2FB4D6A" w14:textId="4601AC52" w:rsidR="00546197" w:rsidRPr="004C4839" w:rsidRDefault="00546197" w:rsidP="006340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Field Username dan Password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alert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field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D59C40" w14:textId="493CABC4" w:rsidR="00546197" w:rsidRPr="004C4839" w:rsidRDefault="00546197" w:rsidP="006340A8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password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username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password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salah.</w:t>
            </w:r>
          </w:p>
          <w:p w14:paraId="26D7F454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250F0B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8D793C" w14:textId="60A9D731" w:rsidR="00546197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C4839">
        <w:rPr>
          <w:rFonts w:ascii="Times New Roman" w:hAnsi="Times New Roman" w:cs="Times New Roman"/>
          <w:i/>
          <w:iCs/>
          <w:sz w:val="24"/>
          <w:szCs w:val="24"/>
        </w:rPr>
        <w:t>Logout</w:t>
      </w:r>
    </w:p>
    <w:p w14:paraId="6EB1624B" w14:textId="2A62F782" w:rsidR="008E6C0B" w:rsidRPr="004C4839" w:rsidRDefault="008E6C0B" w:rsidP="002F1309">
      <w:pPr>
        <w:pStyle w:val="ListParagraph"/>
        <w:tabs>
          <w:tab w:val="left" w:pos="426"/>
        </w:tabs>
        <w:ind w:left="28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Logout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74D4B11B" w14:textId="77777777" w:rsidTr="001108A5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C3A7B5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AEF2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37E826F5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B5D2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B2C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FS-02</w:t>
            </w:r>
          </w:p>
        </w:tc>
      </w:tr>
      <w:tr w:rsidR="00546197" w:rsidRPr="004C4839" w14:paraId="26CF9F60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B5F9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F14D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Logout</w:t>
            </w:r>
          </w:p>
        </w:tc>
      </w:tr>
      <w:tr w:rsidR="00546197" w:rsidRPr="004C4839" w14:paraId="503E69EE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1F7E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0EE9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546197" w:rsidRPr="004C4839" w14:paraId="5E76E727" w14:textId="77777777" w:rsidTr="001108A5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29D1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135BA" w14:textId="1D7FBC7D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(Admin,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logout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kemudia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="006C69D4"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546197" w:rsidRPr="004C4839" w14:paraId="2310A38B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8EA10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606B" w14:textId="5C773774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59EE4CE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EC79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BB941" w14:textId="486EC48D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657FABEA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C85C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5266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SKB</w:t>
            </w:r>
          </w:p>
        </w:tc>
      </w:tr>
      <w:tr w:rsidR="00546197" w:rsidRPr="004C4839" w14:paraId="6EA7D240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F3101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30C6" w14:textId="28F19AA9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Login: 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="001108A5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69897056" w14:textId="77777777" w:rsidTr="001108A5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739D58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C1E56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708F404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8A772A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AE546B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Aktor sudah melakuka login pada sistem.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D74F4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8B64ABA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6112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B4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6AD32B1C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D9770" w14:textId="77777777" w:rsidR="00546197" w:rsidRPr="004C4839" w:rsidRDefault="00546197" w:rsidP="0040793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logout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783A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35AF70A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9B1E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AD7F0" w14:textId="77777777" w:rsidR="00546197" w:rsidRPr="004C4839" w:rsidRDefault="00546197" w:rsidP="0040793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1F05D8B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4273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D74B" w14:textId="77777777" w:rsidR="00546197" w:rsidRPr="004C4839" w:rsidRDefault="00546197" w:rsidP="0040793E">
            <w:pPr>
              <w:pStyle w:val="ListParagraph"/>
              <w:numPr>
                <w:ilvl w:val="0"/>
                <w:numId w:val="2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logout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menandakan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E4D8586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17CB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AE69B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DB47AB5" w14:textId="77777777" w:rsidTr="001108A5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084EE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lastRenderedPageBreak/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7CC6E87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berakhir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D168F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B2A9D3B" w14:textId="77777777" w:rsidTr="001108A5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46DC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63839CFE" w14:textId="64973BFF" w:rsidR="00546197" w:rsidRPr="004C4839" w:rsidRDefault="00546197" w:rsidP="0040793E">
            <w:pPr>
              <w:pStyle w:val="ListParagraph"/>
              <w:numPr>
                <w:ilvl w:val="0"/>
                <w:numId w:val="2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Menampilkan pesan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logout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gagal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</w:tbl>
    <w:p w14:paraId="591BD801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79B57" w14:textId="081155C6" w:rsidR="00557946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I</w:t>
      </w:r>
      <w:r w:rsidRPr="004C4839">
        <w:rPr>
          <w:rFonts w:ascii="Times New Roman" w:hAnsi="Times New Roman" w:cs="Times New Roman"/>
          <w:sz w:val="24"/>
          <w:szCs w:val="24"/>
        </w:rPr>
        <w:t>nf</w:t>
      </w:r>
      <w:r w:rsidR="0066619F" w:rsidRPr="004C4839">
        <w:rPr>
          <w:rFonts w:ascii="Times New Roman" w:hAnsi="Times New Roman" w:cs="Times New Roman"/>
          <w:sz w:val="24"/>
          <w:szCs w:val="24"/>
        </w:rPr>
        <w:t>o</w:t>
      </w:r>
      <w:r w:rsidRPr="004C4839">
        <w:rPr>
          <w:rFonts w:ascii="Times New Roman" w:hAnsi="Times New Roman" w:cs="Times New Roman"/>
          <w:sz w:val="24"/>
          <w:szCs w:val="24"/>
        </w:rPr>
        <w:t>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="00080BC1" w:rsidRPr="004C4839">
        <w:rPr>
          <w:rFonts w:ascii="Times New Roman" w:hAnsi="Times New Roman" w:cs="Times New Roman"/>
          <w:sz w:val="24"/>
          <w:szCs w:val="24"/>
        </w:rPr>
        <w:t xml:space="preserve">program </w:t>
      </w:r>
      <w:r w:rsidRPr="004C4839">
        <w:rPr>
          <w:rFonts w:ascii="Times New Roman" w:hAnsi="Times New Roman" w:cs="Times New Roman"/>
          <w:sz w:val="24"/>
          <w:szCs w:val="24"/>
        </w:rPr>
        <w:t>SKB</w:t>
      </w:r>
    </w:p>
    <w:p w14:paraId="6B1A11F0" w14:textId="1AE0A95A" w:rsidR="008E6C0B" w:rsidRPr="004C4839" w:rsidRDefault="008E6C0B" w:rsidP="002F1309">
      <w:pPr>
        <w:pStyle w:val="ListParagraph"/>
        <w:ind w:left="284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4.3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="00C558B4" w:rsidRPr="004C4839">
        <w:rPr>
          <w:rFonts w:ascii="Times New Roman" w:hAnsi="Times New Roman" w:cs="Times New Roman"/>
          <w:sz w:val="24"/>
          <w:szCs w:val="24"/>
        </w:rPr>
        <w:t xml:space="preserve">program </w:t>
      </w:r>
      <w:r w:rsidRPr="004C4839">
        <w:rPr>
          <w:rFonts w:ascii="Times New Roman" w:hAnsi="Times New Roman" w:cs="Times New Roman"/>
          <w:sz w:val="24"/>
          <w:szCs w:val="24"/>
        </w:rPr>
        <w:t>SKB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6491E3D5" w14:textId="77777777" w:rsidTr="006C69D4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B33E56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F510C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3296D0E5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430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E964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FS-03</w:t>
            </w:r>
          </w:p>
        </w:tc>
      </w:tr>
      <w:tr w:rsidR="00546197" w:rsidRPr="004C4839" w14:paraId="30BC9D5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8AB2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8EFF" w14:textId="41E7CE13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informasi</w:t>
            </w:r>
            <w:r w:rsidR="00C558B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program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SKB</w:t>
            </w:r>
          </w:p>
        </w:tc>
      </w:tr>
      <w:tr w:rsidR="00546197" w:rsidRPr="004C4839" w14:paraId="081B9340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CB7C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2DE00" w14:textId="6E0C6A45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300D751" w14:textId="77777777" w:rsidTr="006C69D4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CAB4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C95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SKB,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SKB.</w:t>
            </w:r>
          </w:p>
        </w:tc>
      </w:tr>
      <w:tr w:rsidR="00546197" w:rsidRPr="004C4839" w14:paraId="13129C40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112C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E3D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</w:p>
        </w:tc>
      </w:tr>
      <w:tr w:rsidR="00546197" w:rsidRPr="004C4839" w14:paraId="7D5047C9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0F62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104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program,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yanga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8AADFF3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DB9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D79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SKB</w:t>
            </w:r>
          </w:p>
        </w:tc>
      </w:tr>
      <w:tr w:rsidR="00546197" w:rsidRPr="004C4839" w14:paraId="712284F2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E3F5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2905" w14:textId="6D55D316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mengenai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tertarik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585505A7" w14:textId="77777777" w:rsidTr="006C69D4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45339D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7DEC5C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4CBAC9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0C6CCA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75A52B1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C72A25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EA2060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9F34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6C8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7C821567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389B" w14:textId="77777777" w:rsidR="00546197" w:rsidRPr="004C4839" w:rsidRDefault="00546197" w:rsidP="0040793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SKB. 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B4CE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D9C12DA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C084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763CA" w14:textId="62D47559" w:rsidR="00546197" w:rsidRPr="004C4839" w:rsidRDefault="00546197" w:rsidP="0040793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427199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C003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0778D" w14:textId="77777777" w:rsidR="00546197" w:rsidRPr="004C4839" w:rsidRDefault="00546197" w:rsidP="0040793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271C7C9B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86A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2A122" w14:textId="77777777" w:rsidR="00546197" w:rsidRPr="004C4839" w:rsidRDefault="00546197" w:rsidP="0040793E">
            <w:pPr>
              <w:pStyle w:val="ListParagraph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sedetail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EF70428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AE5057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0F0FD18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lanjut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tentang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diterapkan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E597A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ADB11E6" w14:textId="77777777" w:rsidTr="006C69D4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7585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8B5957F" w14:textId="1629A82D" w:rsidR="00546197" w:rsidRPr="004C4839" w:rsidRDefault="00546197" w:rsidP="006340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934D4F8" w14:textId="0BA6B991" w:rsidR="00546197" w:rsidRPr="004C4839" w:rsidRDefault="00546197" w:rsidP="006340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error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CB13D3D" w14:textId="77777777" w:rsidR="00557946" w:rsidRPr="004C4839" w:rsidRDefault="0055794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B9D821" w14:textId="09812957" w:rsidR="00557946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3B1BB603" w14:textId="430F9C49" w:rsidR="008E6C0B" w:rsidRPr="004C4839" w:rsidRDefault="008E6C0B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4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</w:t>
      </w:r>
      <w:r w:rsidR="003D4F16" w:rsidRPr="004C4839">
        <w:rPr>
          <w:rFonts w:ascii="Times New Roman" w:hAnsi="Times New Roman" w:cs="Times New Roman"/>
          <w:sz w:val="24"/>
          <w:szCs w:val="24"/>
        </w:rPr>
        <w:t>taran</w:t>
      </w:r>
      <w:proofErr w:type="spellEnd"/>
      <w:r w:rsidR="003D4F16" w:rsidRPr="004C4839">
        <w:rPr>
          <w:rFonts w:ascii="Times New Roman" w:hAnsi="Times New Roman" w:cs="Times New Roman"/>
          <w:sz w:val="24"/>
          <w:szCs w:val="24"/>
        </w:rPr>
        <w:t xml:space="preserve"> di SKB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4E8001A2" w14:textId="77777777" w:rsidTr="006C69D4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78A9E5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9AC3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5DAAF31A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B8D4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7A612" w14:textId="4E642EA9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</w:tr>
      <w:tr w:rsidR="00546197" w:rsidRPr="004C4839" w14:paraId="6F71AA68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D223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71FF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Pendaftaran</w:t>
            </w:r>
          </w:p>
        </w:tc>
      </w:tr>
      <w:tr w:rsidR="00546197" w:rsidRPr="004C4839" w14:paraId="38D024F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355B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F42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SKB.</w:t>
            </w:r>
          </w:p>
        </w:tc>
      </w:tr>
      <w:tr w:rsidR="00546197" w:rsidRPr="004C4839" w14:paraId="6CB13391" w14:textId="77777777" w:rsidTr="006C69D4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6B74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1E45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SKB.</w:t>
            </w:r>
          </w:p>
        </w:tc>
      </w:tr>
      <w:tr w:rsidR="00546197" w:rsidRPr="004C4839" w14:paraId="198EC5B9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445C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59FC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</w:p>
        </w:tc>
      </w:tr>
      <w:tr w:rsidR="00546197" w:rsidRPr="004C4839" w14:paraId="74D29CC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4016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ADC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546197" w:rsidRPr="004C4839" w14:paraId="69CEAF19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6923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C3F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</w:p>
        </w:tc>
      </w:tr>
      <w:tr w:rsidR="00546197" w:rsidRPr="004C4839" w14:paraId="1FDBF3A7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040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9EB7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546197" w:rsidRPr="004C4839" w14:paraId="02A87F3B" w14:textId="77777777" w:rsidTr="006C69D4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41F0DF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667440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2500791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525BC0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3A9FD0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5BF84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5FAB752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3F2EB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626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02C0205F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9256" w14:textId="72EDE16B" w:rsidR="00546197" w:rsidRPr="004C4839" w:rsidRDefault="00546197" w:rsidP="0040793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Mengakses halaman pendaftaran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5ED5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47BE6CF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67B3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27268" w14:textId="5CB299FD" w:rsidR="00546197" w:rsidRPr="004C4839" w:rsidRDefault="00546197" w:rsidP="0040793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form pendaftaran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3520D765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63AD" w14:textId="2AEDBBA9" w:rsidR="00546197" w:rsidRPr="004C4839" w:rsidRDefault="00546197" w:rsidP="0040793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Mengisi form dan mengirimkan data pendaftaran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69A7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E9B93F5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4037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530BC" w14:textId="7D450A8C" w:rsidR="00546197" w:rsidRPr="004C4839" w:rsidRDefault="00546197" w:rsidP="0040793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Menyimpan data dan memberikan notifikasi berhasil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4902FB5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187FAF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18B4A5B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antrian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admin/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545FCE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F0196C7" w14:textId="77777777" w:rsidTr="006C69D4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0E38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FD6020C" w14:textId="77777777" w:rsidR="00546197" w:rsidRPr="004C4839" w:rsidRDefault="00546197" w:rsidP="0040793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1942D4" w14:textId="77777777" w:rsidR="00546197" w:rsidRPr="004C4839" w:rsidRDefault="00546197" w:rsidP="0040793E">
            <w:pPr>
              <w:pStyle w:val="ListParagraph"/>
              <w:numPr>
                <w:ilvl w:val="0"/>
                <w:numId w:val="2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proses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diarahkan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42588E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04FEC70C" w14:textId="77777777" w:rsidR="007D6806" w:rsidRPr="004C4839" w:rsidRDefault="007D680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E9DCB1" w14:textId="262EC272" w:rsidR="00546197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Isi Form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6AE64A01" w14:textId="0D398CD0" w:rsidR="003D4F16" w:rsidRPr="004C4839" w:rsidRDefault="003D4F16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5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Isi Form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64132525" w14:textId="77777777" w:rsidTr="006C69D4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7BD3E0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00644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0216294C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4EF3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AA5C3" w14:textId="76C1CC28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</w:p>
        </w:tc>
      </w:tr>
      <w:tr w:rsidR="00546197" w:rsidRPr="004C4839" w14:paraId="29D104AF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AFB0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D6B7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Isi form pendaftaran</w:t>
            </w:r>
          </w:p>
        </w:tc>
      </w:tr>
      <w:tr w:rsidR="00546197" w:rsidRPr="004C4839" w14:paraId="6BF802E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D6D7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E2BE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SKB.</w:t>
            </w:r>
          </w:p>
        </w:tc>
      </w:tr>
      <w:tr w:rsidR="00546197" w:rsidRPr="004C4839" w14:paraId="714F7C3F" w14:textId="77777777" w:rsidTr="006C69D4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4A8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86CB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diminta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pribadi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NIK,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lahir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telepon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, dan email.</w:t>
            </w:r>
          </w:p>
        </w:tc>
      </w:tr>
      <w:tr w:rsidR="00546197" w:rsidRPr="004C4839" w14:paraId="60FE56A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E7FF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E82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Masyarakat</w:t>
            </w:r>
          </w:p>
        </w:tc>
      </w:tr>
      <w:tr w:rsidR="00546197" w:rsidRPr="004C4839" w14:paraId="78236D1C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F6A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F7B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Masyarakat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546197" w:rsidRPr="004C4839" w14:paraId="42DBA122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DB84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F4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7020143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167C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6E946" w14:textId="40CEC20A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C2C1193" w14:textId="77777777" w:rsidTr="006C69D4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9B58B5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AFED3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F4DD745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1AB0FE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A8D6F5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sudah menambahkan form pendaftarab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F59B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31B2F93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8636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B6C6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53C799C8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CC0B1" w14:textId="56F6C29D" w:rsidR="00546197" w:rsidRPr="004C4839" w:rsidRDefault="00546197" w:rsidP="0040793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Mengases halaman form pendaftaran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9192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0BBF906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5D9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AD5E2" w14:textId="1F2F5976" w:rsidR="00546197" w:rsidRPr="004C4839" w:rsidRDefault="00546197" w:rsidP="0040793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form pendaftaran yang terdiri dari kolom isian data pribadi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4AFB89E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1E50" w14:textId="5394D7BA" w:rsidR="00546197" w:rsidRPr="004C4839" w:rsidRDefault="00546197" w:rsidP="0040793E">
            <w:pPr>
              <w:pStyle w:val="ListParagraph"/>
              <w:numPr>
                <w:ilvl w:val="0"/>
                <w:numId w:val="2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Mengisi seluruh kolom pendaftaran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0D9A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32285FB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73F4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2B1F9" w14:textId="7687CA39" w:rsidR="00546197" w:rsidRPr="004C4839" w:rsidRDefault="00546197" w:rsidP="006340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validasi isian form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0B64C1B9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AD702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45FD" w14:textId="5265DC0D" w:rsidR="00546197" w:rsidRPr="004C4839" w:rsidRDefault="00546197" w:rsidP="006340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Menyimpan data pendaftaran ke database jika valid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69E3CFD8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87C46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4765" w14:textId="28B7B591" w:rsidR="00546197" w:rsidRPr="004C4839" w:rsidRDefault="00546197" w:rsidP="006340A8">
            <w:pPr>
              <w:pStyle w:val="ListParagraph"/>
              <w:numPr>
                <w:ilvl w:val="0"/>
                <w:numId w:val="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notifikasi berbasis sistem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0D4F4EC4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3A98FB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7AFB888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selanjutnya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B127C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65B6DD5" w14:textId="77777777" w:rsidTr="006C69D4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D706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6B1DBF8F" w14:textId="77777777" w:rsidR="00546197" w:rsidRPr="004C4839" w:rsidRDefault="00546197" w:rsidP="0040793E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melengkapi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F4ACE3A" w14:textId="77777777" w:rsidR="00546197" w:rsidRPr="004C4839" w:rsidRDefault="00546197" w:rsidP="0040793E">
            <w:pPr>
              <w:pStyle w:val="ListParagraph"/>
              <w:numPr>
                <w:ilvl w:val="0"/>
                <w:numId w:val="2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Format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NIK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16 digit)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3D67BE3" w14:textId="77777777" w:rsidR="00546197" w:rsidRPr="004C4839" w:rsidRDefault="00546197" w:rsidP="0040793E">
            <w:pPr>
              <w:pStyle w:val="ListParagraph"/>
              <w:numPr>
                <w:ilvl w:val="0"/>
                <w:numId w:val="29"/>
              </w:numPr>
              <w:ind w:hanging="139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Server error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submit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</w:tr>
    </w:tbl>
    <w:p w14:paraId="24246C61" w14:textId="77777777" w:rsidR="009C0B8B" w:rsidRPr="004C4839" w:rsidRDefault="009C0B8B" w:rsidP="002F130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9A0D52" w14:textId="2733E4EC" w:rsidR="00546197" w:rsidRPr="004C4839" w:rsidRDefault="00546197" w:rsidP="0040793E">
      <w:pPr>
        <w:pStyle w:val="ListParagraph"/>
        <w:numPr>
          <w:ilvl w:val="0"/>
          <w:numId w:val="80"/>
        </w:numPr>
        <w:tabs>
          <w:tab w:val="center" w:pos="284"/>
        </w:tabs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M</w:t>
      </w:r>
      <w:r w:rsidRPr="004C4839">
        <w:rPr>
          <w:rFonts w:ascii="Times New Roman" w:hAnsi="Times New Roman" w:cs="Times New Roman"/>
          <w:sz w:val="24"/>
          <w:szCs w:val="24"/>
        </w:rPr>
        <w:t>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P</w:t>
      </w:r>
      <w:r w:rsidRPr="004C4839">
        <w:rPr>
          <w:rFonts w:ascii="Times New Roman" w:hAnsi="Times New Roman" w:cs="Times New Roman"/>
          <w:sz w:val="24"/>
          <w:szCs w:val="24"/>
        </w:rPr>
        <w:t>embelajaran</w:t>
      </w:r>
      <w:proofErr w:type="spellEnd"/>
    </w:p>
    <w:p w14:paraId="74709920" w14:textId="46EA82AB" w:rsidR="003D4F16" w:rsidRPr="004C4839" w:rsidRDefault="003D4F16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6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6E48CA5C" w14:textId="77777777" w:rsidTr="006C69D4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27B1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CCCFB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25EE00B1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81E6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481A1" w14:textId="7A27EDF6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</w:t>
            </w:r>
          </w:p>
        </w:tc>
      </w:tr>
      <w:tr w:rsidR="00546197" w:rsidRPr="004C4839" w14:paraId="591B6A0F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3BE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ED55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Materi Pembelajaran</w:t>
            </w:r>
          </w:p>
        </w:tc>
      </w:tr>
      <w:tr w:rsidR="00546197" w:rsidRPr="004C4839" w14:paraId="1AC9E79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C09A2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7197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2590F8B3" w14:textId="77777777" w:rsidTr="006C69D4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761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FD5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login,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diikuti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eksternal</w:t>
            </w:r>
            <w:proofErr w:type="spellEnd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</w:p>
        </w:tc>
      </w:tr>
      <w:tr w:rsidR="00546197" w:rsidRPr="004C4839" w14:paraId="6B47ECCE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B09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F4D5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29584AC1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49CF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5D0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65A7833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A1F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17A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4809B961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2132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54B63" w14:textId="0B682CED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Ikuti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="006C69D4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D2E750D" w14:textId="77777777" w:rsidTr="006C69D4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819A2B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84369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9C9B822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A4D50C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5320F96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D8C3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4B0E1F3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9BE2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FC04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33060C6F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05EA" w14:textId="36903E24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4A54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1C413E02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C9A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5DF4" w14:textId="5B452DBD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Mnampilkan dashboard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5E4B248B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4A527" w14:textId="56ACADD7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”Materi Pembelajara”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752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0292749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DE8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FE49" w14:textId="07F881E8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Menamilkan daftar materi yang tersedia sesuai program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58CE4B84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50384" w14:textId="467A4210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Melihat atau memilih salah sa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 materi untuk dibaca/diunduh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E3A8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F0660C5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FC96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0D70" w14:textId="639C5761" w:rsidR="00546197" w:rsidRPr="004C4839" w:rsidRDefault="00546197" w:rsidP="0040793E">
            <w:pPr>
              <w:pStyle w:val="ListParagraph"/>
              <w:numPr>
                <w:ilvl w:val="0"/>
                <w:numId w:val="3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Mnampilkan isi materi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7FB33CBD" w14:textId="77777777" w:rsidTr="006C69D4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BB52A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475F093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F16B6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29A1252" w14:textId="77777777" w:rsidTr="006C69D4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E207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69F333D" w14:textId="77777777" w:rsidR="00546197" w:rsidRPr="004C4839" w:rsidRDefault="00546197" w:rsidP="0040793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  <w:p w14:paraId="547DA119" w14:textId="77777777" w:rsidR="00546197" w:rsidRPr="004C4839" w:rsidRDefault="00546197" w:rsidP="0040793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18AE017B" w14:textId="77777777" w:rsidR="003D4F16" w:rsidRPr="004C4839" w:rsidRDefault="003D4F1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B8093A" w14:textId="2D5EDFFF" w:rsidR="00546197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M</w:t>
      </w:r>
      <w:r w:rsidRPr="004C4839">
        <w:rPr>
          <w:rFonts w:ascii="Times New Roman" w:hAnsi="Times New Roman" w:cs="Times New Roman"/>
          <w:sz w:val="24"/>
          <w:szCs w:val="24"/>
        </w:rPr>
        <w:t>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P</w:t>
      </w:r>
      <w:r w:rsidRPr="004C4839">
        <w:rPr>
          <w:rFonts w:ascii="Times New Roman" w:hAnsi="Times New Roman" w:cs="Times New Roman"/>
          <w:sz w:val="24"/>
          <w:szCs w:val="24"/>
        </w:rPr>
        <w:t>embelajaran</w:t>
      </w:r>
      <w:proofErr w:type="spellEnd"/>
    </w:p>
    <w:p w14:paraId="3B219C15" w14:textId="64CF227B" w:rsidR="003D4F16" w:rsidRPr="004C4839" w:rsidRDefault="003D4F16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7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Unduh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687E9EFE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24BDC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57C07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0C7473D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65E5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61A2" w14:textId="0CD54A3E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</w:tr>
      <w:tr w:rsidR="00546197" w:rsidRPr="004C4839" w14:paraId="410B7DF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DFAC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A195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Unduh Materi pembelajaran</w:t>
            </w:r>
          </w:p>
        </w:tc>
      </w:tr>
      <w:tr w:rsidR="00546197" w:rsidRPr="004C4839" w14:paraId="40A96F3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C58A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0E18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dipelajari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offline.</w:t>
            </w:r>
          </w:p>
        </w:tc>
      </w:tr>
      <w:tr w:rsidR="00546197" w:rsidRPr="004C4839" w14:paraId="20B9CED3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D0D3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D3B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format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PDF, PPT,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DOC.</w:t>
            </w:r>
          </w:p>
        </w:tc>
      </w:tr>
      <w:tr w:rsidR="00546197" w:rsidRPr="004C4839" w14:paraId="6F796BA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40491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112C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646A5663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A57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830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546197" w:rsidRPr="004C4839" w14:paraId="7D63D03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1076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6DD4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3202868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7F5F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40E39" w14:textId="77777777" w:rsidR="00546197" w:rsidRPr="004C4839" w:rsidRDefault="00546197" w:rsidP="00E12136">
            <w:pPr>
              <w:tabs>
                <w:tab w:val="left" w:pos="2685"/>
              </w:tabs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, Login</w:t>
            </w:r>
          </w:p>
        </w:tc>
      </w:tr>
      <w:tr w:rsidR="00546197" w:rsidRPr="004C4839" w14:paraId="4F538AAB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5F009E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B92F2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ED642B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2FB9A3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958E10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BD1B8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880580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B430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813E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320EDD0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55DD" w14:textId="3B428F20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D2E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33E9E4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2521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37866" w14:textId="6919AE22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dashborard peserta didik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53491C9D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AA645" w14:textId="0379A462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”Materi Pembelajaan”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597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0CF9D9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BA7B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D50C0" w14:textId="193A4783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daftar materi yang tersedia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415370E3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E2491" w14:textId="6CA3F5CD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salah satu materi dan klik ”Unduh”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9FAD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8C4B8E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E816B" w14:textId="77777777" w:rsidR="00546197" w:rsidRPr="004C4839" w:rsidRDefault="00546197" w:rsidP="00E12136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AE40" w14:textId="6BD63B69" w:rsidR="00546197" w:rsidRPr="004C4839" w:rsidRDefault="00546197" w:rsidP="0040793E">
            <w:pPr>
              <w:pStyle w:val="ListParagraph"/>
              <w:numPr>
                <w:ilvl w:val="0"/>
                <w:numId w:val="3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Memproses Permintaan dan mulai mengunduh file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7803334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DF7104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5A372AE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perangkat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176075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4B4BEFD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3BD0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F07AE4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silakan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14:paraId="174A8D50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63F17E" w14:textId="1BE4243A" w:rsidR="00546197" w:rsidRPr="004C4839" w:rsidRDefault="00546197" w:rsidP="0040793E">
      <w:pPr>
        <w:pStyle w:val="ListParagraph"/>
        <w:numPr>
          <w:ilvl w:val="0"/>
          <w:numId w:val="80"/>
        </w:numPr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T</w:t>
      </w:r>
      <w:r w:rsidRPr="004C4839">
        <w:rPr>
          <w:rFonts w:ascii="Times New Roman" w:hAnsi="Times New Roman" w:cs="Times New Roman"/>
          <w:sz w:val="24"/>
          <w:szCs w:val="24"/>
        </w:rPr>
        <w:t>ugas</w:t>
      </w:r>
      <w:proofErr w:type="spellEnd"/>
    </w:p>
    <w:p w14:paraId="1F4103EC" w14:textId="74A98AC2" w:rsidR="003D4F16" w:rsidRPr="004C4839" w:rsidRDefault="003D4F16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8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68B1E7AD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49A52A1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4C42F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1C7DDD0D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D1E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E8700" w14:textId="711DD456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FS-0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</w:t>
            </w:r>
          </w:p>
        </w:tc>
      </w:tr>
      <w:tr w:rsidR="00546197" w:rsidRPr="004C4839" w14:paraId="199F16B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5EB3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F00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Tugas</w:t>
            </w:r>
          </w:p>
        </w:tc>
      </w:tr>
      <w:tr w:rsidR="00546197" w:rsidRPr="004C4839" w14:paraId="7552012D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724D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D85C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BA8A837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40C0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EBCA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login,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tugas-tugas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diselesaikan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lengkap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tenggat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dan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lampiran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46197" w:rsidRPr="004C4839" w14:paraId="4F8AE8E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13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626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01C63FF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5E90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A1FE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="00546197" w:rsidRPr="004C4839" w14:paraId="09470C10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2A1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C766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616CD64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66F9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3F3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Upload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546197" w:rsidRPr="004C4839" w14:paraId="5A89059F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76586A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AE61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30F761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5A990E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5280C0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63931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E06AAF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1E67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306B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00A979E0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9E747" w14:textId="1AAD4F46" w:rsidR="00546197" w:rsidRPr="004C4839" w:rsidRDefault="00546197" w:rsidP="0040793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A59F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1588102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53B8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86F06" w14:textId="394D5686" w:rsidR="00546197" w:rsidRPr="004C4839" w:rsidRDefault="00546197" w:rsidP="0040793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dashboard peserta didik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3388AB6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FB681" w14:textId="05C6DE5D" w:rsidR="00546197" w:rsidRPr="004C4839" w:rsidRDefault="00546197" w:rsidP="0040793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”Tugas”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937A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21BF2F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46EE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05224" w14:textId="66FD2A1E" w:rsidR="00546197" w:rsidRPr="004C4839" w:rsidRDefault="00546197" w:rsidP="0040793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daftar tugas yang tersedia sesuai program atau kelas</w:t>
            </w:r>
            <w:r w:rsidR="006C69D4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5F0A4BC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4B6F0" w14:textId="77777777" w:rsidR="00546197" w:rsidRPr="004C4839" w:rsidRDefault="00546197" w:rsidP="0040793E">
            <w:pPr>
              <w:pStyle w:val="ListParagraph"/>
              <w:numPr>
                <w:ilvl w:val="0"/>
                <w:numId w:val="3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rincian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deadline, dan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DA6D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D5E109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09C0B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7633523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tugas-tugas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E6267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0F1D716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EA87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382187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error.</w:t>
            </w:r>
          </w:p>
        </w:tc>
      </w:tr>
    </w:tbl>
    <w:p w14:paraId="14B6201D" w14:textId="77777777" w:rsidR="007D6806" w:rsidRPr="004C4839" w:rsidRDefault="007D680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79181A" w14:textId="535317EA" w:rsidR="00546197" w:rsidRPr="004C4839" w:rsidRDefault="00546197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T</w:t>
      </w:r>
      <w:r w:rsidRPr="004C4839">
        <w:rPr>
          <w:rFonts w:ascii="Times New Roman" w:hAnsi="Times New Roman" w:cs="Times New Roman"/>
          <w:sz w:val="24"/>
          <w:szCs w:val="24"/>
        </w:rPr>
        <w:t>ugas</w:t>
      </w:r>
      <w:proofErr w:type="spellEnd"/>
    </w:p>
    <w:p w14:paraId="7DA8B14D" w14:textId="42465A3A" w:rsidR="003D4F16" w:rsidRPr="004C4839" w:rsidRDefault="003D4F16" w:rsidP="002F1309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9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1610B3DE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69E603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DDA50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6F3F806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1199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EF2A6" w14:textId="652A2F56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</w:t>
            </w:r>
          </w:p>
        </w:tc>
      </w:tr>
      <w:tr w:rsidR="00546197" w:rsidRPr="004C4839" w14:paraId="1BF8C78D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DCEC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71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Mengerjakan tugas</w:t>
            </w:r>
          </w:p>
        </w:tc>
      </w:tr>
      <w:tr w:rsidR="00546197" w:rsidRPr="004C4839" w14:paraId="35E43DC1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32A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026F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online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2596E10D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1F56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0D3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instruksi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6BE64F2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477C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00A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75F1249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727C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E593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/Upload".</w:t>
            </w:r>
          </w:p>
        </w:tc>
      </w:tr>
      <w:tr w:rsidR="00546197" w:rsidRPr="004C4839" w14:paraId="5EA627F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582A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1494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4D09629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8783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89A0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Upload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</w:t>
            </w:r>
          </w:p>
        </w:tc>
      </w:tr>
      <w:tr w:rsidR="00546197" w:rsidRPr="004C4839" w14:paraId="389486D7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C18449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A0B8FB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2E427B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505C48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3950D0B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63273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8499A31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3B2D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313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6690B9B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1EC6" w14:textId="1D08CC84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3D4F16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44A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15366E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2B09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EB49C" w14:textId="759AA390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dashboard peserta didik</w:t>
            </w:r>
            <w:r w:rsidR="003D4F16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5B6E35B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FF938" w14:textId="77777777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’Tugas” dan klik pada salah satu tugas.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CDD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A3ED43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F310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7BB72" w14:textId="4881D3AF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detail tugas dan tombol ”Upload jawaban”</w:t>
            </w:r>
            <w:r w:rsidR="003D4F16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68AB5FB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0069D" w14:textId="77777777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mandiri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A9D8F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773F7E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32D52" w14:textId="77777777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“Upload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E6DB7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28BD49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F41F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FA45" w14:textId="37A2AA87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="003D4F16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42CECD3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7DFE0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7C99" w14:textId="77777777" w:rsidR="00546197" w:rsidRPr="004C4839" w:rsidRDefault="00546197" w:rsidP="0040793E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C7A8FF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A861C1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45EF819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Jawaban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4BF17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43D7592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1994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391E228" w14:textId="77777777" w:rsidR="00546197" w:rsidRPr="004C4839" w:rsidRDefault="00546197" w:rsidP="0040793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File melebihi batas ukuran → Sistem menolak unggahan dan memberikan pesan “Ukuran file terlalu besar”.</w:t>
            </w:r>
          </w:p>
          <w:p w14:paraId="5E9DD632" w14:textId="77777777" w:rsidR="00546197" w:rsidRPr="004C4839" w:rsidRDefault="00546197" w:rsidP="0040793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terputus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upload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mengulangi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proses.</w:t>
            </w:r>
          </w:p>
          <w:p w14:paraId="682F28CF" w14:textId="77777777" w:rsidR="00546197" w:rsidRPr="004C4839" w:rsidRDefault="00546197" w:rsidP="0040793E">
            <w:pPr>
              <w:pStyle w:val="ListParagraph"/>
              <w:numPr>
                <w:ilvl w:val="0"/>
                <w:numId w:val="3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format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“Format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14:paraId="0DDDD490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2EF4FA" w14:textId="051F0C4B" w:rsidR="00546197" w:rsidRPr="004C4839" w:rsidRDefault="00546197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Mengmumpulkan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6904" w:rsidRPr="004C4839">
        <w:rPr>
          <w:rFonts w:ascii="Times New Roman" w:hAnsi="Times New Roman" w:cs="Times New Roman"/>
          <w:sz w:val="24"/>
          <w:szCs w:val="24"/>
        </w:rPr>
        <w:t>T</w:t>
      </w:r>
      <w:r w:rsidRPr="004C4839">
        <w:rPr>
          <w:rFonts w:ascii="Times New Roman" w:hAnsi="Times New Roman" w:cs="Times New Roman"/>
          <w:sz w:val="24"/>
          <w:szCs w:val="24"/>
        </w:rPr>
        <w:t>ugas</w:t>
      </w:r>
      <w:proofErr w:type="spellEnd"/>
    </w:p>
    <w:p w14:paraId="7CFF7B47" w14:textId="6D3A79E8" w:rsidR="003D4F16" w:rsidRPr="004C4839" w:rsidRDefault="003D4F16" w:rsidP="00E1213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0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4A5DD2E9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D3EDB2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69D6A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5837D09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11EA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260C8" w14:textId="43B0AB2E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</w:tr>
      <w:tr w:rsidR="00546197" w:rsidRPr="004C4839" w14:paraId="5339E1A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0FD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BDA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Mengumpulkan tugas</w:t>
            </w:r>
          </w:p>
        </w:tc>
      </w:tr>
      <w:tr w:rsidR="00546197" w:rsidRPr="004C4839" w14:paraId="4427B50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3339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EF2D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2890C28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45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1B5D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749204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456B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E770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46FCBF7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7603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2E87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“Upload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pada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6C9A880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5F2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1E92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197AD66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2069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3FC18" w14:textId="7BF302ED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</w:t>
            </w:r>
            <w:r w:rsidR="0018652C"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0BFB7803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87FCAF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995FC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131ADE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937B92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79C79BA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AB719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E2C2360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9877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E55B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096A442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6137B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Login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4E6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296F15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515E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656A6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dashboard peserta didik</w:t>
            </w:r>
          </w:p>
        </w:tc>
      </w:tr>
      <w:tr w:rsidR="00546197" w:rsidRPr="004C4839" w14:paraId="6B5B90F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4E0E1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dimaksud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0EE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321CE0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9192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1590B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detail tugas dan tombol “Upload Tugas”.</w:t>
            </w:r>
          </w:p>
        </w:tc>
      </w:tr>
      <w:tr w:rsidR="00546197" w:rsidRPr="004C4839" w14:paraId="3C5F115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9532E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“Upload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902D9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1DC631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9CD5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5EA2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format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</w:tr>
      <w:tr w:rsidR="00546197" w:rsidRPr="004C4839" w14:paraId="7522558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351C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3F39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data/server.</w:t>
            </w:r>
          </w:p>
        </w:tc>
      </w:tr>
      <w:tr w:rsidR="00546197" w:rsidRPr="004C4839" w14:paraId="58E3771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1F5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46F6D" w14:textId="77777777" w:rsidR="00546197" w:rsidRPr="004C4839" w:rsidRDefault="00546197" w:rsidP="0040793E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notifikasi bahwa tugas berhasil dikumpulkan.</w:t>
            </w:r>
          </w:p>
        </w:tc>
      </w:tr>
      <w:tr w:rsidR="00546197" w:rsidRPr="004C4839" w14:paraId="58ADD36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5DC7E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0DCA315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terkumpul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D2F92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B9B7135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47FD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EF86DD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unggahan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71EC036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DB968" w14:textId="65808956" w:rsidR="00546197" w:rsidRPr="004C4839" w:rsidRDefault="00546197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="001A6904" w:rsidRPr="004C4839">
        <w:rPr>
          <w:rFonts w:ascii="Times New Roman" w:hAnsi="Times New Roman" w:cs="Times New Roman"/>
          <w:sz w:val="24"/>
          <w:szCs w:val="24"/>
        </w:rPr>
        <w:t>N</w:t>
      </w:r>
      <w:r w:rsidRPr="004C4839">
        <w:rPr>
          <w:rFonts w:ascii="Times New Roman" w:hAnsi="Times New Roman" w:cs="Times New Roman"/>
          <w:sz w:val="24"/>
          <w:szCs w:val="24"/>
        </w:rPr>
        <w:t>ilai</w:t>
      </w:r>
    </w:p>
    <w:p w14:paraId="68F2464C" w14:textId="621B4FD3" w:rsidR="003352BD" w:rsidRPr="004C4839" w:rsidRDefault="003352BD" w:rsidP="00E1213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1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4960C2D5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772C55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09D5E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258CC0D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F482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F29A0" w14:textId="67E5E214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</w:t>
            </w:r>
            <w:r w:rsid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</w:tr>
      <w:tr w:rsidR="00546197" w:rsidRPr="004C4839" w14:paraId="644FB5B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E7FD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A905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Melihat Nilai</w:t>
            </w:r>
          </w:p>
        </w:tc>
      </w:tr>
      <w:tr w:rsidR="00546197" w:rsidRPr="004C4839" w14:paraId="14AF989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B071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C06D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1AB2B32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D7F9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4C08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skor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terhadap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58CC275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51ED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EE4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546197" w:rsidRPr="004C4839" w14:paraId="704B3E8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EEC6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F3E0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“Nilai”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</w:tr>
      <w:tr w:rsidR="00546197" w:rsidRPr="004C4839" w14:paraId="6CF2772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AA8C8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CBAA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6398D96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314F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878A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546197" w:rsidRPr="004C4839" w14:paraId="3F9B07D1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9DA577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59FF1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6F9D110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987B23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5CBF6C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mengumpulkan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C6857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E7557F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60F3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2272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5FF33961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C732C" w14:textId="5857B41C" w:rsidR="00546197" w:rsidRPr="004C4839" w:rsidRDefault="00546197" w:rsidP="0040793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18652C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B540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ADBFAE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17D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8E953" w14:textId="77777777" w:rsidR="00546197" w:rsidRPr="004C4839" w:rsidRDefault="00546197" w:rsidP="0040793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B7BFA9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6389" w14:textId="77777777" w:rsidR="00546197" w:rsidRPr="004C4839" w:rsidRDefault="00546197" w:rsidP="0040793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“Nilai”.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3CA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2219D7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90223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3FB04" w14:textId="77777777" w:rsidR="00546197" w:rsidRPr="004C4839" w:rsidRDefault="00546197" w:rsidP="0040793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0C5CF21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F132" w14:textId="77777777" w:rsidR="00546197" w:rsidRPr="004C4839" w:rsidRDefault="00546197" w:rsidP="0040793E">
            <w:pPr>
              <w:pStyle w:val="ListParagraph"/>
              <w:numPr>
                <w:ilvl w:val="0"/>
                <w:numId w:val="36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8DFC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D0382B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4C0235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3A17A56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31E3F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0D4CAF1A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AE70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F3E8A4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.”</w:t>
            </w:r>
          </w:p>
        </w:tc>
      </w:tr>
    </w:tbl>
    <w:p w14:paraId="79CBA3D4" w14:textId="0E869361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CEEF9A" w14:textId="741066A8" w:rsidR="00C558B4" w:rsidRDefault="00C558B4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680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D68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D6806"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343F3564" w14:textId="6DC35BDC" w:rsidR="007D6806" w:rsidRPr="007D6806" w:rsidRDefault="007D6806" w:rsidP="007D680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7D6806" w:rsidRPr="004C4839" w14:paraId="43880A80" w14:textId="77777777" w:rsidTr="007D6806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1F17D1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8E1A51D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7D6806" w:rsidRPr="004C4839" w14:paraId="64A0E928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7967B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4DF8D" w14:textId="788957B6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12</w:t>
            </w:r>
          </w:p>
        </w:tc>
      </w:tr>
      <w:tr w:rsidR="007D6806" w:rsidRPr="004C4839" w14:paraId="22D34958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D8192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6FF1" w14:textId="7FA75690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Lihat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Jadwal</w:t>
            </w:r>
          </w:p>
        </w:tc>
      </w:tr>
      <w:tr w:rsidR="007D6806" w:rsidRPr="004C4839" w14:paraId="68AB6CB6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171D0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7FEEC" w14:textId="29EE2530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D6806" w:rsidRPr="004C4839" w14:paraId="59B809D9" w14:textId="77777777" w:rsidTr="007D6806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67F2D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99AE5" w14:textId="3D70BB3F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Setelah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rolenya</w:t>
            </w:r>
            <w:proofErr w:type="spellEnd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,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D6806" w:rsidRPr="004C4839" w14:paraId="6EBBD8D8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EAEB1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05C25" w14:textId="447A24D3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tenaga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</w:tr>
      <w:tr w:rsidR="007D6806" w:rsidRPr="004C4839" w14:paraId="66CF165B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ADBC4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CD6F" w14:textId="4C204091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login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D6806" w:rsidRPr="004C4839" w14:paraId="22FA7308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984CA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80A27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7D6806" w:rsidRPr="004C4839" w14:paraId="41C223A9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BACDB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33B2E" w14:textId="188D461B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Login</w:t>
            </w:r>
          </w:p>
        </w:tc>
      </w:tr>
      <w:tr w:rsidR="007D6806" w:rsidRPr="004C4839" w14:paraId="466BEC97" w14:textId="77777777" w:rsidTr="007D6806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DEDCF7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CFD004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7D6806" w:rsidRPr="004C4839" w14:paraId="5257431F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35602D1B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5AF2CE4" w14:textId="4544F806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59F6A0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7D6806" w:rsidRPr="004C4839" w14:paraId="46C2EC02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6E4C9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DBC6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7D6806" w:rsidRPr="004C4839" w14:paraId="786B1D24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4E198" w14:textId="4EC7729B" w:rsidR="007D6806" w:rsidRPr="007D6806" w:rsidRDefault="007D6806" w:rsidP="0040793E">
            <w:pPr>
              <w:pStyle w:val="ListParagraph"/>
              <w:numPr>
                <w:ilvl w:val="3"/>
                <w:numId w:val="73"/>
              </w:numPr>
              <w:ind w:left="740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D680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4807" w14:textId="77777777" w:rsidR="007D6806" w:rsidRPr="004C4839" w:rsidRDefault="007D6806" w:rsidP="007D6806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7D6806" w:rsidRPr="004C4839" w14:paraId="5003AB54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DDCC" w14:textId="77777777" w:rsidR="007D6806" w:rsidRPr="004C4839" w:rsidRDefault="007D6806" w:rsidP="007D6806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EAE5A" w14:textId="2445E77C" w:rsidR="007D6806" w:rsidRPr="004C4839" w:rsidRDefault="007D6806" w:rsidP="0040793E">
            <w:pPr>
              <w:pStyle w:val="ListParagraph"/>
              <w:numPr>
                <w:ilvl w:val="3"/>
                <w:numId w:val="73"/>
              </w:numPr>
              <w:ind w:left="745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Mnampilkan dashboard.</w:t>
            </w:r>
          </w:p>
        </w:tc>
      </w:tr>
      <w:tr w:rsidR="007D6806" w:rsidRPr="004C4839" w14:paraId="38A516EC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8E9C" w14:textId="77777777" w:rsidR="007D6806" w:rsidRPr="004C4839" w:rsidRDefault="007D6806" w:rsidP="007D6806">
            <w:pPr>
              <w:spacing w:line="278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6C520" w14:textId="6D1806B2" w:rsidR="007D6806" w:rsidRPr="004C4839" w:rsidRDefault="007D6806" w:rsidP="0040793E">
            <w:pPr>
              <w:pStyle w:val="ListParagraph"/>
              <w:numPr>
                <w:ilvl w:val="3"/>
                <w:numId w:val="73"/>
              </w:numPr>
              <w:ind w:left="745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Menamilkan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halaman jadwal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7D6806" w:rsidRPr="004C4839" w14:paraId="5B50370F" w14:textId="77777777" w:rsidTr="007D6806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04FD8A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3B7F8461" w14:textId="635A55B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0650A3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7D6806" w:rsidRPr="004C4839" w14:paraId="2A6AC891" w14:textId="77777777" w:rsidTr="007D6806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D1CFB" w14:textId="77777777" w:rsidR="007D6806" w:rsidRPr="004C4839" w:rsidRDefault="007D6806" w:rsidP="007D680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4B02184B" w14:textId="18DF5623" w:rsidR="007D6806" w:rsidRPr="007D6806" w:rsidRDefault="007D6806" w:rsidP="0040793E">
            <w:pPr>
              <w:pStyle w:val="ListParagraph"/>
              <w:numPr>
                <w:ilvl w:val="0"/>
                <w:numId w:val="3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14013A19" w14:textId="77777777" w:rsidR="007D6806" w:rsidRPr="007D6806" w:rsidRDefault="007D6806" w:rsidP="007D6806">
      <w:pPr>
        <w:pStyle w:val="ListParagraph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4F8DEFCB" w14:textId="643F4C0F" w:rsidR="00546197" w:rsidRPr="004C4839" w:rsidRDefault="00546197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2B" w:rsidRPr="004C4839">
        <w:rPr>
          <w:rFonts w:ascii="Times New Roman" w:hAnsi="Times New Roman" w:cs="Times New Roman"/>
          <w:sz w:val="24"/>
          <w:szCs w:val="24"/>
        </w:rPr>
        <w:t>M</w:t>
      </w:r>
      <w:r w:rsidRPr="004C4839">
        <w:rPr>
          <w:rFonts w:ascii="Times New Roman" w:hAnsi="Times New Roman" w:cs="Times New Roman"/>
          <w:sz w:val="24"/>
          <w:szCs w:val="24"/>
        </w:rPr>
        <w:t>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2B" w:rsidRPr="004C4839">
        <w:rPr>
          <w:rFonts w:ascii="Times New Roman" w:hAnsi="Times New Roman" w:cs="Times New Roman"/>
          <w:sz w:val="24"/>
          <w:szCs w:val="24"/>
        </w:rPr>
        <w:t>P</w:t>
      </w:r>
      <w:r w:rsidRPr="004C4839">
        <w:rPr>
          <w:rFonts w:ascii="Times New Roman" w:hAnsi="Times New Roman" w:cs="Times New Roman"/>
          <w:sz w:val="24"/>
          <w:szCs w:val="24"/>
        </w:rPr>
        <w:t>embelajaran</w:t>
      </w:r>
      <w:proofErr w:type="spellEnd"/>
    </w:p>
    <w:p w14:paraId="34D1F4B3" w14:textId="2E54F9DD" w:rsidR="003352BD" w:rsidRPr="004C4839" w:rsidRDefault="003352BD" w:rsidP="00E12136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3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7859BA52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F14EBF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C984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26473BC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DCB4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C795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FS-13</w:t>
            </w:r>
          </w:p>
        </w:tc>
      </w:tr>
      <w:tr w:rsidR="00546197" w:rsidRPr="004C4839" w14:paraId="04506DD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CCD8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4BF0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Mengelola materi pembelajaran</w:t>
            </w:r>
          </w:p>
        </w:tc>
      </w:tr>
      <w:tr w:rsidR="00546197" w:rsidRPr="004C4839" w14:paraId="2FB6B24D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C14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D710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7033D129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2FEC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3F03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konten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ECCD63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C07E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82C6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546197" w:rsidRPr="004C4839" w14:paraId="417E5E3E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EC6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10A2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546197" w:rsidRPr="004C4839" w14:paraId="1974407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24AA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722F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111624B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9983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1CD1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Unduh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</w:p>
        </w:tc>
      </w:tr>
      <w:tr w:rsidR="00546197" w:rsidRPr="004C4839" w14:paraId="7AF2981A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98BDBF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581ADB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732D96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C20DF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7A9F76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/admin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284AEC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0911365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AD94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D32C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5294BB4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1D824" w14:textId="2F45D8D5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18652C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DBDB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00BC02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14E7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AE8A5" w14:textId="259C1F66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dashboard pamong belajar</w:t>
            </w:r>
            <w:r w:rsidR="0018652C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</w:tr>
      <w:tr w:rsidR="00546197" w:rsidRPr="004C4839" w14:paraId="4EF52BA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6A90C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0234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258D05C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9C5D2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DCAF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daftar materi yang tersedia.</w:t>
            </w:r>
          </w:p>
        </w:tc>
      </w:tr>
      <w:tr w:rsidR="00546197" w:rsidRPr="004C4839" w14:paraId="4E2DA9E8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3AC30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edit,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81CF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E13E6B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BFC9A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67930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/edit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46A9BFB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74192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Mengisi/mengubah/menghapus data materi.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22FB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8E0A20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CA2B9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B8BD8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data.</w:t>
            </w:r>
          </w:p>
        </w:tc>
      </w:tr>
      <w:tr w:rsidR="00546197" w:rsidRPr="004C4839" w14:paraId="63404E4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4C81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D541B" w14:textId="77777777" w:rsidR="00546197" w:rsidRPr="004C4839" w:rsidRDefault="00546197" w:rsidP="0040793E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6D9478A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508A62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27DC141F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FCA1D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2798517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46D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619C411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error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69A9F36" w14:textId="77777777" w:rsidR="00546197" w:rsidRPr="004C4839" w:rsidRDefault="00546197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26073B" w14:textId="689EBD66" w:rsidR="00546197" w:rsidRPr="004C4839" w:rsidRDefault="00546197" w:rsidP="0040793E">
      <w:pPr>
        <w:pStyle w:val="ListParagraph"/>
        <w:numPr>
          <w:ilvl w:val="0"/>
          <w:numId w:val="80"/>
        </w:numPr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2CD4E6A5" w14:textId="2D2A83F3" w:rsidR="003352BD" w:rsidRPr="004C4839" w:rsidRDefault="003352BD" w:rsidP="00E12136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4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546197" w:rsidRPr="004C4839" w14:paraId="4B0A7DB2" w14:textId="77777777" w:rsidTr="0018652C">
        <w:tc>
          <w:tcPr>
            <w:tcW w:w="3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2C52A8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FD289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546197" w:rsidRPr="004C4839" w14:paraId="1A15415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4FDE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CE0B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FS-14</w:t>
            </w:r>
          </w:p>
        </w:tc>
      </w:tr>
      <w:tr w:rsidR="00546197" w:rsidRPr="004C4839" w14:paraId="524939DF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797C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18A4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materi pembeljaran</w:t>
            </w:r>
          </w:p>
        </w:tc>
      </w:tr>
      <w:tr w:rsidR="00546197" w:rsidRPr="004C4839" w14:paraId="7669160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E083C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D90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Memungkinkan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191689DD" w14:textId="77777777" w:rsidTr="0018652C">
        <w:trPr>
          <w:trHeight w:val="728"/>
        </w:trPr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F93CA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586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berupa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file (PDF, DOC, video),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nantinya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program.</w:t>
            </w:r>
          </w:p>
        </w:tc>
      </w:tr>
      <w:tr w:rsidR="00546197" w:rsidRPr="004C4839" w14:paraId="064B2FB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AC3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1A3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546197" w:rsidRPr="004C4839" w14:paraId="141E7AC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21F6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B746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di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4C4D76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8DD7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86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SKB Subang</w:t>
            </w:r>
          </w:p>
        </w:tc>
      </w:tr>
      <w:tr w:rsidR="00546197" w:rsidRPr="004C4839" w14:paraId="4FEADFC1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E99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7D5B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</w:tr>
      <w:tr w:rsidR="00546197" w:rsidRPr="004C4839" w14:paraId="1F7FB878" w14:textId="77777777" w:rsidTr="0018652C">
        <w:tc>
          <w:tcPr>
            <w:tcW w:w="48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096C4D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309F16D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5D63CDAB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01D498B8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53F380C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pengelolaan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F9F4D43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7821A386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5FA27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EA8CA0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546197" w:rsidRPr="004C4839" w14:paraId="7967A1C3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B3DDF" w14:textId="20787D42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Login</w:t>
            </w:r>
            <w:r w:rsidR="0018652C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166F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35F72D99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5B11A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7DE48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250328B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1E52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”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2487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4ADAF79C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E7809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FAC8A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formulir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46197" w:rsidRPr="004C4839" w14:paraId="399A260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9EE78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/program,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E406C" w14:textId="77777777" w:rsidR="00546197" w:rsidRPr="004C4839" w:rsidRDefault="00546197" w:rsidP="00E1213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166DE214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0EC19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E5EF6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misal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format file,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kelengkapan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546197" w:rsidRPr="004C4839" w14:paraId="403352D1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6E386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3F62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Menyimpan data ke dalam basis data.</w:t>
            </w:r>
          </w:p>
        </w:tc>
      </w:tr>
      <w:tr w:rsidR="00546197" w:rsidRPr="004C4839" w14:paraId="09167C77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E8F5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1A7FE" w14:textId="77777777" w:rsidR="00546197" w:rsidRPr="004C4839" w:rsidRDefault="00546197" w:rsidP="0040793E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  <w:tr w:rsidR="00546197" w:rsidRPr="004C4839" w14:paraId="2664FC42" w14:textId="77777777" w:rsidTr="0018652C">
        <w:tc>
          <w:tcPr>
            <w:tcW w:w="39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EB195C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Post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-kondisi: </w:t>
            </w:r>
          </w:p>
          <w:p w14:paraId="3DCAFF1E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kategori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programnya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A9F692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46197" w:rsidRPr="004C4839" w14:paraId="667EC66E" w14:textId="77777777" w:rsidTr="0018652C">
        <w:tc>
          <w:tcPr>
            <w:tcW w:w="82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32D1" w14:textId="77777777" w:rsidR="00546197" w:rsidRPr="004C4839" w:rsidRDefault="00546197" w:rsidP="00E12136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660304E" w14:textId="77777777" w:rsidR="00546197" w:rsidRPr="004C4839" w:rsidRDefault="00546197" w:rsidP="0040793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error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mencoba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ulang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329D28A" w14:textId="77777777" w:rsidR="00546197" w:rsidRPr="004C4839" w:rsidRDefault="00546197" w:rsidP="0040793E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Format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 →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menolak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unggahan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“Format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</w:tr>
    </w:tbl>
    <w:p w14:paraId="1822AF10" w14:textId="50FA70DD" w:rsidR="00557946" w:rsidRPr="004C4839" w:rsidRDefault="00557946" w:rsidP="00E1213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A2A71F" w14:textId="28A43B8F" w:rsidR="00557946" w:rsidRPr="004C4839" w:rsidRDefault="00557946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 w:rsidR="0092782B" w:rsidRPr="004C4839">
        <w:rPr>
          <w:rFonts w:ascii="Times New Roman" w:hAnsi="Times New Roman" w:cs="Times New Roman"/>
          <w:sz w:val="24"/>
          <w:szCs w:val="24"/>
        </w:rPr>
        <w:t>m</w:t>
      </w:r>
      <w:r w:rsidRPr="004C4839">
        <w:rPr>
          <w:rFonts w:ascii="Times New Roman" w:hAnsi="Times New Roman" w:cs="Times New Roman"/>
          <w:sz w:val="24"/>
          <w:szCs w:val="24"/>
        </w:rPr>
        <w:t>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782B" w:rsidRPr="004C4839">
        <w:rPr>
          <w:rFonts w:ascii="Times New Roman" w:hAnsi="Times New Roman" w:cs="Times New Roman"/>
          <w:sz w:val="24"/>
          <w:szCs w:val="24"/>
        </w:rPr>
        <w:t>P</w:t>
      </w:r>
      <w:r w:rsidRPr="004C4839">
        <w:rPr>
          <w:rFonts w:ascii="Times New Roman" w:hAnsi="Times New Roman" w:cs="Times New Roman"/>
          <w:sz w:val="24"/>
          <w:szCs w:val="24"/>
        </w:rPr>
        <w:t>embelajaran</w:t>
      </w:r>
      <w:proofErr w:type="spellEnd"/>
    </w:p>
    <w:p w14:paraId="50FE7F1D" w14:textId="619FC5A6" w:rsidR="00C558B4" w:rsidRPr="004C4839" w:rsidRDefault="00C558B4" w:rsidP="00C558B4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5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C558B4" w:rsidRPr="004C4839" w14:paraId="008A5001" w14:textId="77777777" w:rsidTr="003E27FC">
        <w:tc>
          <w:tcPr>
            <w:tcW w:w="3255" w:type="dxa"/>
            <w:tcBorders>
              <w:right w:val="nil"/>
            </w:tcBorders>
          </w:tcPr>
          <w:p w14:paraId="4E5F58F8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3AE50F57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C558B4" w:rsidRPr="004C4839" w14:paraId="68BD15DA" w14:textId="77777777" w:rsidTr="003E27FC">
        <w:tc>
          <w:tcPr>
            <w:tcW w:w="3963" w:type="dxa"/>
            <w:gridSpan w:val="2"/>
          </w:tcPr>
          <w:p w14:paraId="552BF035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1AB03CA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FS-15</w:t>
            </w:r>
          </w:p>
        </w:tc>
      </w:tr>
      <w:tr w:rsidR="00C558B4" w:rsidRPr="004C4839" w14:paraId="006F7B1F" w14:textId="77777777" w:rsidTr="003E27FC">
        <w:tc>
          <w:tcPr>
            <w:tcW w:w="3963" w:type="dxa"/>
            <w:gridSpan w:val="2"/>
          </w:tcPr>
          <w:p w14:paraId="38FC3240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E2083DD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</w:tr>
      <w:tr w:rsidR="00C558B4" w:rsidRPr="004C4839" w14:paraId="06F46C8E" w14:textId="77777777" w:rsidTr="003E27FC">
        <w:tc>
          <w:tcPr>
            <w:tcW w:w="3963" w:type="dxa"/>
            <w:gridSpan w:val="2"/>
          </w:tcPr>
          <w:p w14:paraId="4FD312D4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F861C31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memperbaharui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tersedia</w:t>
            </w:r>
            <w:proofErr w:type="spellEnd"/>
            <w:r w:rsidRPr="004C4839">
              <w:t xml:space="preserve"> di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karena</w:t>
            </w:r>
            <w:proofErr w:type="spellEnd"/>
            <w:r w:rsidRPr="004C4839">
              <w:t xml:space="preserve"> </w:t>
            </w:r>
            <w:proofErr w:type="spellStart"/>
            <w:r w:rsidRPr="004C4839">
              <w:lastRenderedPageBreak/>
              <w:t>sebelumnya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ditambahkan</w:t>
            </w:r>
            <w:proofErr w:type="spellEnd"/>
            <w:r w:rsidRPr="004C4839">
              <w:t>.</w:t>
            </w:r>
          </w:p>
        </w:tc>
      </w:tr>
      <w:tr w:rsidR="00C558B4" w:rsidRPr="004C4839" w14:paraId="2D265BF0" w14:textId="77777777" w:rsidTr="003E27FC">
        <w:trPr>
          <w:trHeight w:val="728"/>
        </w:trPr>
        <w:tc>
          <w:tcPr>
            <w:tcW w:w="3963" w:type="dxa"/>
            <w:gridSpan w:val="2"/>
          </w:tcPr>
          <w:p w14:paraId="69F534A9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7EF2369F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pengubahan</w:t>
            </w:r>
            <w:proofErr w:type="spellEnd"/>
            <w:r w:rsidRPr="004C4839">
              <w:t xml:space="preserve"> data pada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seperti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mengganti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judul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deskripsi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ataupun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materi</w:t>
            </w:r>
            <w:proofErr w:type="spellEnd"/>
            <w:r w:rsidRPr="004C4839">
              <w:t>.</w:t>
            </w:r>
          </w:p>
        </w:tc>
      </w:tr>
      <w:tr w:rsidR="00C558B4" w:rsidRPr="004C4839" w14:paraId="682DBBB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3A1C880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095A6D2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C558B4" w:rsidRPr="004C4839" w14:paraId="49116ED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D86B412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3B6DB8C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memperbaharui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tersedia</w:t>
            </w:r>
            <w:proofErr w:type="spellEnd"/>
            <w:r w:rsidRPr="004C4839">
              <w:t xml:space="preserve"> di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karena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sebelumnya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di upload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ditambahkan</w:t>
            </w:r>
            <w:proofErr w:type="spellEnd"/>
            <w:r w:rsidRPr="004C4839">
              <w:t>.</w:t>
            </w:r>
          </w:p>
        </w:tc>
      </w:tr>
      <w:tr w:rsidR="00C558B4" w:rsidRPr="004C4839" w14:paraId="3A2112D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CD6E86E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B9F9D21" w14:textId="77777777" w:rsidR="00C558B4" w:rsidRPr="004C4839" w:rsidRDefault="00C558B4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mutakhir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55BB44F" w14:textId="77777777" w:rsidR="00C558B4" w:rsidRPr="004C4839" w:rsidRDefault="00C558B4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6AC13DA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1DBA6C8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29A0BBF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</w:p>
        </w:tc>
      </w:tr>
      <w:tr w:rsidR="00C558B4" w:rsidRPr="004C4839" w14:paraId="52055E77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12663FE1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77AD64EA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42F542C7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3305E601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45587FD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Pengguna telah login dan memiliki akses sebagai Pamong belajar</w:t>
            </w:r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604E9D4B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172F19E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60FA1C9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0BE7F87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C558B4" w:rsidRPr="004C4839" w14:paraId="2DCA91E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501DE82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3C1D30E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1CD4DF8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F4C589B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EF01EA8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24214FD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D904FB4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“Edit”.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44E8A6E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2C80BE8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D01AA14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3E67E1C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3BBB38F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21A3062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1BF1CA9" w14:textId="77777777" w:rsidR="00C558B4" w:rsidRPr="004C4839" w:rsidRDefault="00C558B4" w:rsidP="003E27F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2D85D26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8843C36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406A21C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2DDBFC8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1E4B4A6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Menekan tombol “Simpan”.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DF2FCE0" w14:textId="77777777" w:rsidR="00C558B4" w:rsidRPr="004C4839" w:rsidRDefault="00C558B4" w:rsidP="003E2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B4" w:rsidRPr="004C4839" w14:paraId="138C429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B73F879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B101897" w14:textId="77777777" w:rsidR="00C558B4" w:rsidRPr="004C4839" w:rsidRDefault="00C558B4" w:rsidP="0040793E">
            <w:pPr>
              <w:pStyle w:val="ListParagraph"/>
              <w:numPr>
                <w:ilvl w:val="0"/>
                <w:numId w:val="4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di basis data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5AA1AA3E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06E30CEC" w14:textId="77777777" w:rsidR="00C558B4" w:rsidRPr="004C4839" w:rsidRDefault="00C558B4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4F737574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1B6DB411" w14:textId="77777777" w:rsidR="00C558B4" w:rsidRPr="004C4839" w:rsidRDefault="00C558B4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7ED81A60" w14:textId="77777777" w:rsidTr="003E27FC">
        <w:tc>
          <w:tcPr>
            <w:tcW w:w="8217" w:type="dxa"/>
            <w:gridSpan w:val="4"/>
          </w:tcPr>
          <w:p w14:paraId="070D03F7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95DBC60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C1077B5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ECD2382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format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F8D99DE" w14:textId="77777777" w:rsidR="00C558B4" w:rsidRPr="004C4839" w:rsidRDefault="00C558B4" w:rsidP="00C558B4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399ADA4" w14:textId="5F12E439" w:rsidR="00C558B4" w:rsidRPr="004C4839" w:rsidRDefault="00C558B4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p w14:paraId="54695333" w14:textId="277C39A8" w:rsidR="00C558B4" w:rsidRPr="004C4839" w:rsidRDefault="00C558B4" w:rsidP="00C558B4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6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C558B4" w:rsidRPr="004C4839" w14:paraId="23DD8871" w14:textId="77777777" w:rsidTr="003E27FC">
        <w:tc>
          <w:tcPr>
            <w:tcW w:w="3255" w:type="dxa"/>
            <w:tcBorders>
              <w:right w:val="nil"/>
            </w:tcBorders>
          </w:tcPr>
          <w:p w14:paraId="67A9BC24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75A3B181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C558B4" w:rsidRPr="004C4839" w14:paraId="1674F27B" w14:textId="77777777" w:rsidTr="003E27FC">
        <w:tc>
          <w:tcPr>
            <w:tcW w:w="3963" w:type="dxa"/>
            <w:gridSpan w:val="2"/>
          </w:tcPr>
          <w:p w14:paraId="04C82428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D1FC27D" w14:textId="77777777" w:rsidR="00C558B4" w:rsidRPr="004C4839" w:rsidRDefault="00C558B4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FS-16</w:t>
            </w:r>
          </w:p>
        </w:tc>
      </w:tr>
      <w:tr w:rsidR="00C558B4" w:rsidRPr="004C4839" w14:paraId="59A839FD" w14:textId="77777777" w:rsidTr="003E27FC">
        <w:tc>
          <w:tcPr>
            <w:tcW w:w="3963" w:type="dxa"/>
            <w:gridSpan w:val="2"/>
          </w:tcPr>
          <w:p w14:paraId="1F870D96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B20F01D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</w:p>
        </w:tc>
      </w:tr>
      <w:tr w:rsidR="00C558B4" w:rsidRPr="004C4839" w14:paraId="46C54A2F" w14:textId="77777777" w:rsidTr="003E27FC">
        <w:tc>
          <w:tcPr>
            <w:tcW w:w="3963" w:type="dxa"/>
            <w:gridSpan w:val="2"/>
          </w:tcPr>
          <w:p w14:paraId="25C57441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2309B72F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relevan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perlu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diganti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C558B4" w:rsidRPr="004C4839" w14:paraId="3462105F" w14:textId="77777777" w:rsidTr="003E27FC">
        <w:trPr>
          <w:trHeight w:val="728"/>
        </w:trPr>
        <w:tc>
          <w:tcPr>
            <w:tcW w:w="3963" w:type="dxa"/>
            <w:gridSpan w:val="2"/>
          </w:tcPr>
          <w:p w14:paraId="19BBCB30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46EA94F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penghapusan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oleh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memiliki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akses</w:t>
            </w:r>
            <w:proofErr w:type="spellEnd"/>
            <w:r w:rsidRPr="004C4839">
              <w:t xml:space="preserve">. </w:t>
            </w:r>
            <w:proofErr w:type="spellStart"/>
            <w:r w:rsidRPr="004C4839">
              <w:t>Penghapusan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dilakukan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diperlukan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digantikan</w:t>
            </w:r>
            <w:proofErr w:type="spellEnd"/>
            <w:r w:rsidRPr="004C4839">
              <w:t xml:space="preserve"> oleh </w:t>
            </w:r>
            <w:proofErr w:type="spellStart"/>
            <w:r w:rsidRPr="004C4839">
              <w:t>versi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terbaru</w:t>
            </w:r>
            <w:proofErr w:type="spellEnd"/>
            <w:r w:rsidRPr="004C4839">
              <w:t>.</w:t>
            </w:r>
          </w:p>
        </w:tc>
      </w:tr>
      <w:tr w:rsidR="00C558B4" w:rsidRPr="004C4839" w14:paraId="5217D94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11AC9BB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BB9CDC4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C558B4" w:rsidRPr="004C4839" w14:paraId="6547E21A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7F85DF9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E3A1518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lagi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digunakan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perlu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diperbarui</w:t>
            </w:r>
            <w:proofErr w:type="spellEnd"/>
            <w:r w:rsidRPr="004C4839">
              <w:t xml:space="preserve"> total.</w:t>
            </w:r>
          </w:p>
        </w:tc>
      </w:tr>
      <w:tr w:rsidR="00C558B4" w:rsidRPr="004C4839" w14:paraId="5ABF8FE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1B9FBFB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7047B51" w14:textId="77777777" w:rsidR="00C558B4" w:rsidRPr="004C4839" w:rsidRDefault="00C558B4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relevan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dibutuhkan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1FB8F91" w14:textId="77777777" w:rsidR="00C558B4" w:rsidRPr="004C4839" w:rsidRDefault="00C558B4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terganggu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7F3F81C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2009638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B8F9B23" w14:textId="77777777" w:rsidR="00C558B4" w:rsidRPr="004C4839" w:rsidRDefault="00C558B4" w:rsidP="003E27FC">
            <w:pPr>
              <w:pStyle w:val="NormalWeb"/>
              <w:jc w:val="both"/>
            </w:pP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materi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pembelajaran</w:t>
            </w:r>
            <w:proofErr w:type="spellEnd"/>
          </w:p>
        </w:tc>
      </w:tr>
      <w:tr w:rsidR="00C558B4" w:rsidRPr="004C4839" w14:paraId="1E24B4A6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262ADFF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5EB9EF78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318F4ED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13306EC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D9D2B35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C558B4" w:rsidRPr="004C4839" w14:paraId="595B828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1CFA6F7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6453DA9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C558B4" w:rsidRPr="004C4839" w14:paraId="4D82C66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6AAE130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48DC31C" w14:textId="77777777" w:rsidR="00C558B4" w:rsidRPr="004C4839" w:rsidRDefault="00C558B4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6EAF553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D01AD2A" w14:textId="77777777" w:rsidR="00C558B4" w:rsidRPr="004C4839" w:rsidRDefault="00C558B4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45CFEFF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41A8C86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7647A31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4B07C99" w14:textId="77777777" w:rsidR="00C558B4" w:rsidRPr="004C4839" w:rsidRDefault="00C558B4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70D7AEE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31D1AEC" w14:textId="77777777" w:rsidR="00C558B4" w:rsidRPr="004C4839" w:rsidRDefault="00C558B4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E9E7ABF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39BCF36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D5DC9A2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0D0D1E" w14:textId="77777777" w:rsidR="00C558B4" w:rsidRPr="004C4839" w:rsidRDefault="00C558B4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C558B4" w:rsidRPr="004C4839" w14:paraId="6FC65A2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0D225B6" w14:textId="77777777" w:rsidR="00C558B4" w:rsidRPr="004C4839" w:rsidRDefault="00C558B4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8FD7D8D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091614E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77E1C8F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Menyetujui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C1A5405" w14:textId="77777777" w:rsidR="00C558B4" w:rsidRPr="004C4839" w:rsidRDefault="00C558B4" w:rsidP="003E27F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58B4" w:rsidRPr="004C4839" w14:paraId="1A5E682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2C36D6" w14:textId="77777777" w:rsidR="00C558B4" w:rsidRPr="004C4839" w:rsidRDefault="00C558B4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E407892" w14:textId="77777777" w:rsidR="00C558B4" w:rsidRPr="004C4839" w:rsidRDefault="00C558B4" w:rsidP="0040793E">
            <w:pPr>
              <w:pStyle w:val="ListParagraph"/>
              <w:numPr>
                <w:ilvl w:val="0"/>
                <w:numId w:val="4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0EE09B9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2CEAEAF" w14:textId="77777777" w:rsidR="00C558B4" w:rsidRPr="004C4839" w:rsidRDefault="00C558B4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3E10357C" w14:textId="77777777" w:rsidR="00C558B4" w:rsidRPr="004C4839" w:rsidRDefault="00C558B4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558B4" w:rsidRPr="004C4839" w14:paraId="2F92AA83" w14:textId="77777777" w:rsidTr="003E27FC">
        <w:tc>
          <w:tcPr>
            <w:tcW w:w="8217" w:type="dxa"/>
            <w:gridSpan w:val="4"/>
          </w:tcPr>
          <w:p w14:paraId="59BD6C2F" w14:textId="77777777" w:rsidR="00C558B4" w:rsidRPr="004C4839" w:rsidRDefault="00C558B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2EC24BC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84A1C15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E243F06" w14:textId="77777777" w:rsidR="00C558B4" w:rsidRPr="004C4839" w:rsidRDefault="00C558B4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2CA4295" w14:textId="77777777" w:rsidR="00C558B4" w:rsidRPr="004C4839" w:rsidRDefault="00C558B4" w:rsidP="00C558B4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545F84F" w14:textId="4378C126" w:rsidR="00C558B4" w:rsidRPr="004C4839" w:rsidRDefault="00C558B4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579D30CE" w14:textId="2F63A97B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17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2A324F4D" w14:textId="77777777" w:rsidTr="003E27FC">
        <w:tc>
          <w:tcPr>
            <w:tcW w:w="3255" w:type="dxa"/>
            <w:tcBorders>
              <w:right w:val="nil"/>
            </w:tcBorders>
          </w:tcPr>
          <w:p w14:paraId="44662A5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E7283A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012E691C" w14:textId="77777777" w:rsidTr="003E27FC">
        <w:tc>
          <w:tcPr>
            <w:tcW w:w="3963" w:type="dxa"/>
            <w:gridSpan w:val="2"/>
          </w:tcPr>
          <w:p w14:paraId="6719137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80BA10E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FS-17</w:t>
            </w:r>
          </w:p>
        </w:tc>
      </w:tr>
      <w:tr w:rsidR="00287B8D" w:rsidRPr="004C4839" w14:paraId="53BD1C51" w14:textId="77777777" w:rsidTr="003E27FC">
        <w:tc>
          <w:tcPr>
            <w:tcW w:w="3963" w:type="dxa"/>
            <w:gridSpan w:val="2"/>
          </w:tcPr>
          <w:p w14:paraId="6C83148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BB7C2E7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Tugas</w:t>
            </w:r>
          </w:p>
        </w:tc>
      </w:tr>
      <w:tr w:rsidR="00287B8D" w:rsidRPr="004C4839" w14:paraId="303BE174" w14:textId="77777777" w:rsidTr="003E27FC">
        <w:tc>
          <w:tcPr>
            <w:tcW w:w="3963" w:type="dxa"/>
            <w:gridSpan w:val="2"/>
          </w:tcPr>
          <w:p w14:paraId="18F427C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9A669F6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seluruh</w:t>
            </w:r>
            <w:proofErr w:type="spellEnd"/>
            <w:r w:rsidRPr="004C4839">
              <w:t xml:space="preserve"> daftar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287B8D" w:rsidRPr="004C4839" w14:paraId="6DEEDED4" w14:textId="77777777" w:rsidTr="003E27FC">
        <w:trPr>
          <w:trHeight w:val="728"/>
        </w:trPr>
        <w:tc>
          <w:tcPr>
            <w:tcW w:w="3963" w:type="dxa"/>
            <w:gridSpan w:val="2"/>
          </w:tcPr>
          <w:p w14:paraId="0444E5E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623387D5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mengakses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fitur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pengelolaan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, </w:t>
            </w:r>
            <w:proofErr w:type="spellStart"/>
            <w:proofErr w:type="gramStart"/>
            <w:r w:rsidRPr="004C4839">
              <w:t>termasuk</w:t>
            </w:r>
            <w:proofErr w:type="spellEnd"/>
            <w:r w:rsidRPr="004C4839">
              <w:t xml:space="preserve"> .</w:t>
            </w:r>
            <w:proofErr w:type="spellStart"/>
            <w:r w:rsidRPr="004C4839">
              <w:t>menampilkan</w:t>
            </w:r>
            <w:proofErr w:type="spellEnd"/>
            <w:proofErr w:type="gramEnd"/>
            <w:r w:rsidRPr="004C4839">
              <w:t xml:space="preserve"> daftar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melakukan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tindakan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terhadap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tersebut</w:t>
            </w:r>
            <w:proofErr w:type="spellEnd"/>
            <w:r w:rsidRPr="004C4839">
              <w:t xml:space="preserve"> (CRUD).</w:t>
            </w:r>
          </w:p>
        </w:tc>
      </w:tr>
      <w:tr w:rsidR="00287B8D" w:rsidRPr="004C4839" w14:paraId="4FCF042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FE74CC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77A0998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0926636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3E02B2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9E389B2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membuka</w:t>
            </w:r>
            <w:proofErr w:type="spellEnd"/>
            <w:r w:rsidRPr="004C4839">
              <w:t xml:space="preserve"> menu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melakukan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pengelolaan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>.</w:t>
            </w:r>
          </w:p>
        </w:tc>
      </w:tr>
      <w:tr w:rsidR="00287B8D" w:rsidRPr="004C4839" w14:paraId="0C0538BA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0C05C4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EA10549" w14:textId="77777777" w:rsidR="00287B8D" w:rsidRPr="004C4839" w:rsidRDefault="00287B8D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2546DCD" w14:textId="77777777" w:rsidR="00287B8D" w:rsidRPr="004C4839" w:rsidRDefault="00287B8D" w:rsidP="003E27FC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5D69A87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F5DF69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2C9A91E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, Edit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287B8D" w:rsidRPr="004C4839" w14:paraId="5B979EB4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3970721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9D4965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97BF3D6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2B0543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19B2F8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287B8D" w:rsidRPr="004C4839" w14:paraId="55705AF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3463AC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848A1B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3ABFAE2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25DDD9D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60BB8DB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768342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68A0807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862F545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275CDB3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3A59F13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opsi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3D46CC1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2782EC8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052A22D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D245FFA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input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66A0D31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4B92134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"Edit".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D3BB523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DAF79E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2CFB961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607A0C5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diedit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381919D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E5B3E5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A332B84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1982E2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600C0AB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5EC341D" w14:textId="77777777" w:rsidR="00287B8D" w:rsidRPr="004C4839" w:rsidRDefault="00287B8D" w:rsidP="0040793E">
            <w:pPr>
              <w:pStyle w:val="ListParagraph"/>
              <w:numPr>
                <w:ilvl w:val="0"/>
                <w:numId w:val="4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163FFBC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62E698D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D941D96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pembaruan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33FA64B6" w14:textId="77777777" w:rsidTr="003E27FC">
        <w:tc>
          <w:tcPr>
            <w:tcW w:w="8217" w:type="dxa"/>
            <w:gridSpan w:val="4"/>
          </w:tcPr>
          <w:p w14:paraId="2FA9E30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3780539" w14:textId="77777777" w:rsidR="00287B8D" w:rsidRPr="004C4839" w:rsidRDefault="00287B8D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6D2895" w14:textId="77777777" w:rsidR="00287B8D" w:rsidRPr="004C4839" w:rsidRDefault="00287B8D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BAC3E7" w14:textId="77777777" w:rsidR="00287B8D" w:rsidRPr="004C4839" w:rsidRDefault="00287B8D" w:rsidP="003E27FC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A96946B" w14:textId="77777777" w:rsidR="00C558B4" w:rsidRPr="004C4839" w:rsidRDefault="00C558B4" w:rsidP="00C558B4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0876B00" w14:textId="27F67442" w:rsidR="00C558B4" w:rsidRPr="004C4839" w:rsidRDefault="00C558B4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4B4B5FD7" w14:textId="023E2AEE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18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4F62A565" w14:textId="77777777" w:rsidTr="003E27FC">
        <w:tc>
          <w:tcPr>
            <w:tcW w:w="3255" w:type="dxa"/>
            <w:tcBorders>
              <w:right w:val="nil"/>
            </w:tcBorders>
          </w:tcPr>
          <w:p w14:paraId="25A8933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4F24BC8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351B8E32" w14:textId="77777777" w:rsidTr="003E27FC">
        <w:tc>
          <w:tcPr>
            <w:tcW w:w="3963" w:type="dxa"/>
            <w:gridSpan w:val="2"/>
          </w:tcPr>
          <w:p w14:paraId="166FFFA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1AFECC8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FS-18</w:t>
            </w:r>
          </w:p>
        </w:tc>
      </w:tr>
      <w:tr w:rsidR="00287B8D" w:rsidRPr="004C4839" w14:paraId="4085FB58" w14:textId="77777777" w:rsidTr="003E27FC">
        <w:tc>
          <w:tcPr>
            <w:tcW w:w="3963" w:type="dxa"/>
            <w:gridSpan w:val="2"/>
          </w:tcPr>
          <w:p w14:paraId="7D2AF05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3528A0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Tugas</w:t>
            </w:r>
          </w:p>
        </w:tc>
      </w:tr>
      <w:tr w:rsidR="00287B8D" w:rsidRPr="004C4839" w14:paraId="0085DC21" w14:textId="77777777" w:rsidTr="003E27FC">
        <w:tc>
          <w:tcPr>
            <w:tcW w:w="3963" w:type="dxa"/>
            <w:gridSpan w:val="2"/>
          </w:tcPr>
          <w:p w14:paraId="6F083FD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Tujuan</w:t>
            </w:r>
          </w:p>
        </w:tc>
        <w:tc>
          <w:tcPr>
            <w:tcW w:w="4254" w:type="dxa"/>
            <w:gridSpan w:val="2"/>
          </w:tcPr>
          <w:p w14:paraId="2A8662B7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287B8D" w:rsidRPr="004C4839" w14:paraId="72EF2D58" w14:textId="77777777" w:rsidTr="003E27FC">
        <w:trPr>
          <w:trHeight w:val="728"/>
        </w:trPr>
        <w:tc>
          <w:tcPr>
            <w:tcW w:w="3963" w:type="dxa"/>
            <w:gridSpan w:val="2"/>
          </w:tcPr>
          <w:p w14:paraId="2A5A82B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6D550D61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dalam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form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membuat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menyimpan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  <w:r w:rsidRPr="004C4839">
              <w:t>.</w:t>
            </w:r>
          </w:p>
        </w:tc>
      </w:tr>
      <w:tr w:rsidR="00287B8D" w:rsidRPr="004C4839" w14:paraId="66A0B38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CAB8F2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CA02463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2F6402A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E14C39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D9F9D58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”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menu </w:t>
            </w:r>
            <w:proofErr w:type="spellStart"/>
            <w:r w:rsidRPr="004C4839">
              <w:t>tugas</w:t>
            </w:r>
            <w:proofErr w:type="spellEnd"/>
            <w:r w:rsidRPr="004C4839">
              <w:t>.</w:t>
            </w:r>
          </w:p>
        </w:tc>
      </w:tr>
      <w:tr w:rsidR="00287B8D" w:rsidRPr="004C4839" w14:paraId="26433AF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AC57CC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551CC04" w14:textId="77777777" w:rsidR="00287B8D" w:rsidRPr="004C4839" w:rsidRDefault="00287B8D" w:rsidP="003E27F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topik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pembelajaran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0CA5D8" w14:textId="77777777" w:rsidR="00287B8D" w:rsidRPr="004C4839" w:rsidRDefault="00287B8D" w:rsidP="003E27FC">
            <w:pPr>
              <w:pStyle w:val="ListParagraph"/>
              <w:numPr>
                <w:ilvl w:val="0"/>
                <w:numId w:val="8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dikerjakan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5839B21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C3AEED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BE9ED18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287B8D" w:rsidRPr="004C4839" w14:paraId="4CB11F81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38713C3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6B202ED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6775566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212836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5B47398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287B8D" w:rsidRPr="004C4839" w14:paraId="4E8D169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B1403F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9E919B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54CBFEE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5A78747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6FD7706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26E4553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0FF39C4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A57D71D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pengisian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1582A3C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0A6FFF8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1B69BC5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255F66D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FD16FD1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0BB880F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menyiapkan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287B8D" w:rsidRPr="004C4839" w14:paraId="29CFFA7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7F91335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962AE93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707D1F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AC8A8DC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F02BC89" w14:textId="77777777" w:rsidR="00287B8D" w:rsidRPr="004C4839" w:rsidRDefault="00287B8D" w:rsidP="0040793E">
            <w:pPr>
              <w:pStyle w:val="ListParagraph"/>
              <w:numPr>
                <w:ilvl w:val="0"/>
                <w:numId w:val="4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301D71FD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20E2C9E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4D2A554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5ADA0AC7" w14:textId="77777777" w:rsidTr="003E27FC">
        <w:tc>
          <w:tcPr>
            <w:tcW w:w="8217" w:type="dxa"/>
            <w:gridSpan w:val="4"/>
          </w:tcPr>
          <w:p w14:paraId="74AAD50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Exception</w:t>
            </w:r>
          </w:p>
          <w:p w14:paraId="58BB000D" w14:textId="77777777" w:rsidR="00287B8D" w:rsidRPr="004C4839" w:rsidRDefault="00287B8D" w:rsidP="003E27FC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valid.</w:t>
            </w:r>
          </w:p>
          <w:p w14:paraId="18FDC778" w14:textId="77777777" w:rsidR="00287B8D" w:rsidRPr="004C4839" w:rsidRDefault="00287B8D" w:rsidP="003E27FC">
            <w:pPr>
              <w:pStyle w:val="ListParagraph"/>
              <w:numPr>
                <w:ilvl w:val="0"/>
                <w:numId w:val="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gangguan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server.</w:t>
            </w:r>
          </w:p>
        </w:tc>
      </w:tr>
    </w:tbl>
    <w:p w14:paraId="34D6CF29" w14:textId="44B52832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9B1C13" w14:textId="7855C97D" w:rsidR="00C558B4" w:rsidRPr="004C4839" w:rsidRDefault="00C558B4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70C034B7" w14:textId="2605BB83" w:rsidR="00287B8D" w:rsidRPr="004C4839" w:rsidRDefault="00287B8D" w:rsidP="00287B8D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4.1</w:t>
      </w:r>
      <w:r w:rsidR="007D6806">
        <w:rPr>
          <w:rFonts w:ascii="Times New Roman" w:hAnsi="Times New Roman" w:cs="Times New Roman"/>
          <w:sz w:val="24"/>
          <w:szCs w:val="24"/>
        </w:rPr>
        <w:t>9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747C121D" w14:textId="77777777" w:rsidTr="003E27FC">
        <w:tc>
          <w:tcPr>
            <w:tcW w:w="3255" w:type="dxa"/>
            <w:tcBorders>
              <w:right w:val="nil"/>
            </w:tcBorders>
          </w:tcPr>
          <w:p w14:paraId="18B338A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E9064E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759AD4A8" w14:textId="77777777" w:rsidTr="003E27FC">
        <w:tc>
          <w:tcPr>
            <w:tcW w:w="3963" w:type="dxa"/>
            <w:gridSpan w:val="2"/>
          </w:tcPr>
          <w:p w14:paraId="56CFC9B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C7A2999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FS-19</w:t>
            </w:r>
          </w:p>
        </w:tc>
      </w:tr>
      <w:tr w:rsidR="00287B8D" w:rsidRPr="004C4839" w14:paraId="11021678" w14:textId="77777777" w:rsidTr="003E27FC">
        <w:tc>
          <w:tcPr>
            <w:tcW w:w="3963" w:type="dxa"/>
            <w:gridSpan w:val="2"/>
          </w:tcPr>
          <w:p w14:paraId="4FDD177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FD9C907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Edit Tugas</w:t>
            </w:r>
          </w:p>
        </w:tc>
      </w:tr>
      <w:tr w:rsidR="00287B8D" w:rsidRPr="004C4839" w14:paraId="09D65CE4" w14:textId="77777777" w:rsidTr="003E27FC">
        <w:tc>
          <w:tcPr>
            <w:tcW w:w="3963" w:type="dxa"/>
            <w:gridSpan w:val="2"/>
          </w:tcPr>
          <w:p w14:paraId="1824B61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53694DB1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sudah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>.</w:t>
            </w:r>
          </w:p>
        </w:tc>
      </w:tr>
      <w:tr w:rsidR="00287B8D" w:rsidRPr="004C4839" w14:paraId="4A94C384" w14:textId="77777777" w:rsidTr="003E27FC">
        <w:trPr>
          <w:trHeight w:val="728"/>
        </w:trPr>
        <w:tc>
          <w:tcPr>
            <w:tcW w:w="3963" w:type="dxa"/>
            <w:gridSpan w:val="2"/>
          </w:tcPr>
          <w:p w14:paraId="7FB6454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0E8CCCAD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perubahan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oleh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>.</w:t>
            </w:r>
          </w:p>
        </w:tc>
      </w:tr>
      <w:tr w:rsidR="00287B8D" w:rsidRPr="004C4839" w14:paraId="573CD4B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81D816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EFA668C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7043EB2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3B836E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D1E58DD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</w:t>
            </w:r>
            <w:proofErr w:type="spellEnd"/>
            <w:r w:rsidRPr="004C4839">
              <w:t xml:space="preserve"> “Edit” pada salah </w:t>
            </w:r>
            <w:proofErr w:type="spellStart"/>
            <w:r w:rsidRPr="004C4839">
              <w:t>satu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telah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diunggah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ditambahkan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sebelumnya</w:t>
            </w:r>
            <w:proofErr w:type="spellEnd"/>
            <w:r w:rsidRPr="004C4839">
              <w:t>.</w:t>
            </w:r>
          </w:p>
        </w:tc>
      </w:tr>
      <w:tr w:rsidR="00287B8D" w:rsidRPr="004C4839" w14:paraId="7BF3926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8A215D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D2C6936" w14:textId="77777777" w:rsidR="00287B8D" w:rsidRPr="004C4839" w:rsidRDefault="00287B8D" w:rsidP="0040793E">
            <w:pPr>
              <w:pStyle w:val="ListParagraph"/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latihan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evaluasi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BCD3EEB" w14:textId="77777777" w:rsidR="00287B8D" w:rsidRPr="004C4839" w:rsidRDefault="00287B8D" w:rsidP="0040793E">
            <w:pPr>
              <w:pStyle w:val="ListParagraph"/>
              <w:numPr>
                <w:ilvl w:val="0"/>
                <w:numId w:val="8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mengerjakan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ditentukan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6685126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A44CC9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C68AB6B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287B8D" w:rsidRPr="004C4839" w14:paraId="10985160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1A2077F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6AA6806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2D57576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E76899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4887AA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287B8D" w:rsidRPr="004C4839" w14:paraId="53DD588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2081D3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C5494C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1A163B2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D9B48ED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949AA46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D3CA77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1E7835B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9A72B81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lama.</w:t>
            </w:r>
          </w:p>
        </w:tc>
      </w:tr>
      <w:tr w:rsidR="00287B8D" w:rsidRPr="004C4839" w14:paraId="626618B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AF24605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B74FEF7" w14:textId="77777777" w:rsidR="00287B8D" w:rsidRPr="004C4839" w:rsidRDefault="00287B8D" w:rsidP="003E27FC">
            <w:pPr>
              <w:ind w:left="36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912900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1CE9C78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E554A5C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1F3D478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82D3164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”.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8CCAE08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1905CE4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CEE62C9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05070D8" w14:textId="77777777" w:rsidR="00287B8D" w:rsidRPr="004C4839" w:rsidRDefault="00287B8D" w:rsidP="0040793E">
            <w:pPr>
              <w:pStyle w:val="ListParagraph"/>
              <w:numPr>
                <w:ilvl w:val="0"/>
                <w:numId w:val="4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2574C6C9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EC87D40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3C79BDD7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dalam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</w:tc>
      </w:tr>
      <w:tr w:rsidR="00287B8D" w:rsidRPr="004C4839" w14:paraId="75500A42" w14:textId="77777777" w:rsidTr="003E27FC">
        <w:tc>
          <w:tcPr>
            <w:tcW w:w="8217" w:type="dxa"/>
            <w:gridSpan w:val="4"/>
          </w:tcPr>
          <w:p w14:paraId="0BFAD32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083599C" w14:textId="77777777" w:rsidR="00287B8D" w:rsidRPr="004C4839" w:rsidRDefault="00287B8D" w:rsidP="003E27FC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ditemukan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A11725D" w14:textId="77777777" w:rsidR="00287B8D" w:rsidRPr="004C4839" w:rsidRDefault="00287B8D" w:rsidP="003E27FC">
            <w:pPr>
              <w:pStyle w:val="ListParagraph"/>
              <w:numPr>
                <w:ilvl w:val="0"/>
                <w:numId w:val="1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perubahan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4A5D3892" w14:textId="77777777" w:rsidR="00287B8D" w:rsidRPr="004C4839" w:rsidRDefault="00287B8D" w:rsidP="003E27FC">
            <w:pPr>
              <w:pStyle w:val="ListParagraph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terputus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mengunggah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E1FB06E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40FCC38" w14:textId="0710045B" w:rsidR="009A6A84" w:rsidRPr="004C4839" w:rsidRDefault="00C558B4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p w14:paraId="37AD138E" w14:textId="60596B0C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</w:t>
      </w:r>
      <w:r w:rsidR="007D6806">
        <w:rPr>
          <w:rFonts w:ascii="Times New Roman" w:hAnsi="Times New Roman" w:cs="Times New Roman"/>
          <w:sz w:val="24"/>
          <w:szCs w:val="24"/>
        </w:rPr>
        <w:t>0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Tugas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605D190D" w14:textId="77777777" w:rsidTr="003E27FC">
        <w:tc>
          <w:tcPr>
            <w:tcW w:w="3255" w:type="dxa"/>
            <w:tcBorders>
              <w:right w:val="nil"/>
            </w:tcBorders>
          </w:tcPr>
          <w:p w14:paraId="05D3F2C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F1554A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247C461B" w14:textId="77777777" w:rsidTr="003E27FC">
        <w:tc>
          <w:tcPr>
            <w:tcW w:w="3963" w:type="dxa"/>
            <w:gridSpan w:val="2"/>
          </w:tcPr>
          <w:p w14:paraId="6E97032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25FE90C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FS-20</w:t>
            </w:r>
          </w:p>
        </w:tc>
      </w:tr>
      <w:tr w:rsidR="00287B8D" w:rsidRPr="004C4839" w14:paraId="261E3DCF" w14:textId="77777777" w:rsidTr="003E27FC">
        <w:tc>
          <w:tcPr>
            <w:tcW w:w="3963" w:type="dxa"/>
            <w:gridSpan w:val="2"/>
          </w:tcPr>
          <w:p w14:paraId="4E9A3DF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E491E5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</w:tr>
      <w:tr w:rsidR="00287B8D" w:rsidRPr="004C4839" w14:paraId="3D0BC5E0" w14:textId="77777777" w:rsidTr="003E27FC">
        <w:tc>
          <w:tcPr>
            <w:tcW w:w="3963" w:type="dxa"/>
            <w:gridSpan w:val="2"/>
          </w:tcPr>
          <w:p w14:paraId="7136033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0274195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relevan</w:t>
            </w:r>
            <w:proofErr w:type="spellEnd"/>
            <w:r w:rsidRPr="004C4839">
              <w:t>.</w:t>
            </w:r>
          </w:p>
        </w:tc>
      </w:tr>
      <w:tr w:rsidR="00287B8D" w:rsidRPr="004C4839" w14:paraId="481CA4A8" w14:textId="77777777" w:rsidTr="003E27FC">
        <w:trPr>
          <w:trHeight w:val="728"/>
        </w:trPr>
        <w:tc>
          <w:tcPr>
            <w:tcW w:w="3963" w:type="dxa"/>
            <w:gridSpan w:val="2"/>
          </w:tcPr>
          <w:p w14:paraId="07B2E69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7543E106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rPr>
                <w:i/>
                <w:iCs/>
              </w:rPr>
              <w:t>Usecase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menjelaskan</w:t>
            </w:r>
            <w:proofErr w:type="spellEnd"/>
            <w:r w:rsidRPr="004C4839">
              <w:t xml:space="preserve"> proses </w:t>
            </w:r>
            <w:proofErr w:type="spellStart"/>
            <w:r w:rsidRPr="004C4839">
              <w:t>penghapusan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tugas</w:t>
            </w:r>
            <w:proofErr w:type="spellEnd"/>
            <w:r w:rsidRPr="004C4839">
              <w:t>.</w:t>
            </w:r>
          </w:p>
        </w:tc>
      </w:tr>
      <w:tr w:rsidR="00287B8D" w:rsidRPr="004C4839" w14:paraId="18384FF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DE5961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BBB36F6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21A95F7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3606CF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541A024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Pengguna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menu "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" </w:t>
            </w:r>
            <w:proofErr w:type="spellStart"/>
            <w:r w:rsidRPr="004C4839">
              <w:t>lalu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klik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tombol</w:t>
            </w:r>
            <w:proofErr w:type="spellEnd"/>
            <w:r w:rsidRPr="004C4839">
              <w:t xml:space="preserve"> "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  <w:r w:rsidRPr="004C4839">
              <w:t>".</w:t>
            </w:r>
          </w:p>
        </w:tc>
      </w:tr>
      <w:tr w:rsidR="00287B8D" w:rsidRPr="004C4839" w14:paraId="276ADF9C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9BF4E2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B25779F" w14:textId="77777777" w:rsidR="00287B8D" w:rsidRPr="004C4839" w:rsidRDefault="00287B8D" w:rsidP="003E27FC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287B8D" w:rsidRPr="004C4839" w14:paraId="04247E4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A113D2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2633CE9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Tugas</w:t>
            </w:r>
            <w:proofErr w:type="spellEnd"/>
          </w:p>
        </w:tc>
      </w:tr>
      <w:tr w:rsidR="00287B8D" w:rsidRPr="004C4839" w14:paraId="4088CCC0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070D362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0E306C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4837ED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5B23B94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Pre kondisi :</w:t>
            </w:r>
          </w:p>
          <w:p w14:paraId="0487458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</w:tc>
      </w:tr>
      <w:tr w:rsidR="00287B8D" w:rsidRPr="004C4839" w14:paraId="0E7369B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3A5274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1E0218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767CCAF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CAAC534" w14:textId="77777777" w:rsidR="00287B8D" w:rsidRPr="004C4839" w:rsidRDefault="00287B8D" w:rsidP="0040793E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E5C502E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3E9225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C82CF1B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14FF7FB" w14:textId="77777777" w:rsidR="00287B8D" w:rsidRPr="004C4839" w:rsidRDefault="00287B8D" w:rsidP="0040793E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4A746B5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1D81CE2" w14:textId="77777777" w:rsidR="00287B8D" w:rsidRPr="004C4839" w:rsidRDefault="00287B8D" w:rsidP="0040793E">
            <w:pPr>
              <w:pStyle w:val="ListParagraph"/>
              <w:numPr>
                <w:ilvl w:val="0"/>
                <w:numId w:val="4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AD8CE6F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DDBE6F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F46D27A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B05856A" w14:textId="77777777" w:rsidR="00287B8D" w:rsidRPr="004C4839" w:rsidRDefault="00287B8D" w:rsidP="0040793E">
            <w:pPr>
              <w:pStyle w:val="ListParagraph"/>
              <w:numPr>
                <w:ilvl w:val="0"/>
                <w:numId w:val="4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3308F4E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8392338" w14:textId="77777777" w:rsidR="00287B8D" w:rsidRPr="004C4839" w:rsidRDefault="00287B8D" w:rsidP="003E27FC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  <w:proofErr w:type="spellStart"/>
            <w:r w:rsidRPr="004C4839">
              <w:t>Tugas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287B8D" w:rsidRPr="004C4839" w14:paraId="1254D3C9" w14:textId="77777777" w:rsidTr="003E27FC">
        <w:tc>
          <w:tcPr>
            <w:tcW w:w="8217" w:type="dxa"/>
            <w:gridSpan w:val="4"/>
          </w:tcPr>
          <w:p w14:paraId="79A75E4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4D81A37" w14:textId="77777777" w:rsidR="00287B8D" w:rsidRPr="004C4839" w:rsidRDefault="00287B8D" w:rsidP="003E27FC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727CC9" w14:textId="77777777" w:rsidR="00287B8D" w:rsidRPr="004C4839" w:rsidRDefault="00287B8D" w:rsidP="003E27FC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29E576" w14:textId="77777777" w:rsidR="00287B8D" w:rsidRPr="004C4839" w:rsidRDefault="00287B8D" w:rsidP="003E27FC">
            <w:pPr>
              <w:pStyle w:val="ListParagraph"/>
              <w:numPr>
                <w:ilvl w:val="0"/>
                <w:numId w:val="1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Server error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</w:tbl>
    <w:p w14:paraId="0C83CF1C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34E66A9" w14:textId="1434C812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49FBB1EC" w14:textId="1F9FD4C4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</w:t>
      </w:r>
      <w:r w:rsidR="007D6806">
        <w:rPr>
          <w:rFonts w:ascii="Times New Roman" w:hAnsi="Times New Roman" w:cs="Times New Roman"/>
          <w:sz w:val="24"/>
          <w:szCs w:val="24"/>
        </w:rPr>
        <w:t>1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67826DA5" w14:textId="77777777" w:rsidTr="003E27FC">
        <w:tc>
          <w:tcPr>
            <w:tcW w:w="3255" w:type="dxa"/>
            <w:tcBorders>
              <w:right w:val="nil"/>
            </w:tcBorders>
          </w:tcPr>
          <w:p w14:paraId="57E57C1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9D6FBB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43FA1CAB" w14:textId="77777777" w:rsidTr="003E27FC">
        <w:tc>
          <w:tcPr>
            <w:tcW w:w="3963" w:type="dxa"/>
            <w:gridSpan w:val="2"/>
          </w:tcPr>
          <w:p w14:paraId="11B5439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1ED9F03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FS-21</w:t>
            </w:r>
          </w:p>
        </w:tc>
      </w:tr>
      <w:tr w:rsidR="00287B8D" w:rsidRPr="004C4839" w14:paraId="6E9F279B" w14:textId="77777777" w:rsidTr="003E27FC">
        <w:tc>
          <w:tcPr>
            <w:tcW w:w="3963" w:type="dxa"/>
            <w:gridSpan w:val="2"/>
          </w:tcPr>
          <w:p w14:paraId="6D2A993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644F607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Nilai</w:t>
            </w:r>
          </w:p>
        </w:tc>
      </w:tr>
      <w:tr w:rsidR="00287B8D" w:rsidRPr="004C4839" w14:paraId="6F099364" w14:textId="77777777" w:rsidTr="003E27FC">
        <w:tc>
          <w:tcPr>
            <w:tcW w:w="3963" w:type="dxa"/>
            <w:gridSpan w:val="2"/>
          </w:tcPr>
          <w:p w14:paraId="6ABF66E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BDCC1F4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dan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287B8D" w:rsidRPr="004C4839" w14:paraId="6DFEA91C" w14:textId="77777777" w:rsidTr="003E27FC">
        <w:trPr>
          <w:trHeight w:val="728"/>
        </w:trPr>
        <w:tc>
          <w:tcPr>
            <w:tcW w:w="3963" w:type="dxa"/>
            <w:gridSpan w:val="2"/>
          </w:tcPr>
          <w:p w14:paraId="5D6856C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06D68024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Menampilkan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mengatur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melalui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287B8D" w:rsidRPr="004C4839" w14:paraId="2143430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DAA94A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4169446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Admin,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5380DB66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C70533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C354ABB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Aktor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membuka</w:t>
            </w:r>
            <w:proofErr w:type="spellEnd"/>
            <w:r w:rsidRPr="004C4839">
              <w:t xml:space="preserve"> menu </w:t>
            </w:r>
            <w:proofErr w:type="spellStart"/>
            <w:r w:rsidRPr="004C4839">
              <w:t>nilai</w:t>
            </w:r>
            <w:proofErr w:type="spellEnd"/>
          </w:p>
        </w:tc>
      </w:tr>
      <w:tr w:rsidR="00287B8D" w:rsidRPr="004C4839" w14:paraId="245533B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16DAE7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7CA35D0" w14:textId="77777777" w:rsidR="00287B8D" w:rsidRPr="004C4839" w:rsidRDefault="00287B8D" w:rsidP="003E27F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Mendapatkan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7F43B4" w14:textId="77777777" w:rsidR="00287B8D" w:rsidRPr="004C4839" w:rsidRDefault="00287B8D" w:rsidP="003E27FC">
            <w:pPr>
              <w:pStyle w:val="ListParagraph"/>
              <w:numPr>
                <w:ilvl w:val="0"/>
                <w:numId w:val="12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Admin: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mencatat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memantau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4A51F08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3AEFAA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AD3CC51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Tambah</w:t>
            </w:r>
            <w:proofErr w:type="spellEnd"/>
            <w:r w:rsidRPr="004C4839">
              <w:t xml:space="preserve"> Nilai, Edit Nilai</w:t>
            </w:r>
          </w:p>
        </w:tc>
      </w:tr>
      <w:tr w:rsidR="00287B8D" w:rsidRPr="004C4839" w14:paraId="6E666B9F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4845DB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50C92B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69D4BBB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A3BA27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CD51BE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Admin/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287B8D" w:rsidRPr="004C4839" w14:paraId="37AF5FA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B6F2FB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386066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18AFEB2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DF4534B" w14:textId="77777777" w:rsidR="00287B8D" w:rsidRPr="004C4839" w:rsidRDefault="00287B8D" w:rsidP="0040793E">
            <w:pPr>
              <w:pStyle w:val="ListParagraph"/>
              <w:numPr>
                <w:ilvl w:val="0"/>
                <w:numId w:val="8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Buka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12C39B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4176496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DD8C7E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16381C5" w14:textId="77777777" w:rsidR="00287B8D" w:rsidRPr="004C4839" w:rsidRDefault="00287B8D" w:rsidP="0040793E">
            <w:pPr>
              <w:pStyle w:val="ListParagraph"/>
              <w:numPr>
                <w:ilvl w:val="0"/>
                <w:numId w:val="8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287B8D" w:rsidRPr="004C4839" w14:paraId="59C139D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1EAED0D" w14:textId="77777777" w:rsidR="00287B8D" w:rsidRPr="004C4839" w:rsidRDefault="00287B8D" w:rsidP="0040793E">
            <w:pPr>
              <w:pStyle w:val="ListParagraph"/>
              <w:numPr>
                <w:ilvl w:val="0"/>
                <w:numId w:val="8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Lakukan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C94F67E" w14:textId="77777777" w:rsidR="00287B8D" w:rsidRPr="004C4839" w:rsidRDefault="00287B8D" w:rsidP="003E27FC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758B1AD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4D4761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5C36F21" w14:textId="77777777" w:rsidR="00287B8D" w:rsidRPr="004C4839" w:rsidRDefault="00287B8D" w:rsidP="0040793E">
            <w:pPr>
              <w:pStyle w:val="ListParagraph"/>
              <w:numPr>
                <w:ilvl w:val="0"/>
                <w:numId w:val="8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/edit)</w:t>
            </w:r>
          </w:p>
        </w:tc>
      </w:tr>
      <w:tr w:rsidR="00287B8D" w:rsidRPr="004C4839" w14:paraId="7BECBAF0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7492238A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56A5933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0FA56E27" w14:textId="77777777" w:rsidTr="003E27FC">
        <w:tc>
          <w:tcPr>
            <w:tcW w:w="8217" w:type="dxa"/>
            <w:gridSpan w:val="4"/>
          </w:tcPr>
          <w:p w14:paraId="43CC78F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64A0F53" w14:textId="77777777" w:rsidR="00287B8D" w:rsidRPr="004C4839" w:rsidRDefault="00287B8D" w:rsidP="003E27FC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323AAA56" w14:textId="77777777" w:rsidR="00287B8D" w:rsidRPr="004C4839" w:rsidRDefault="00287B8D" w:rsidP="003E27FC">
            <w:pPr>
              <w:pStyle w:val="ListParagraph"/>
              <w:numPr>
                <w:ilvl w:val="0"/>
                <w:numId w:val="1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</w:p>
        </w:tc>
      </w:tr>
    </w:tbl>
    <w:p w14:paraId="47EC295D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380542F" w14:textId="587F7787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755532A5" w14:textId="38A6DCAD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</w:t>
      </w:r>
      <w:r w:rsidR="007D6806">
        <w:rPr>
          <w:rFonts w:ascii="Times New Roman" w:hAnsi="Times New Roman" w:cs="Times New Roman"/>
          <w:sz w:val="24"/>
          <w:szCs w:val="24"/>
        </w:rPr>
        <w:t>2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Input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15D09DAB" w14:textId="77777777" w:rsidTr="003E27FC">
        <w:tc>
          <w:tcPr>
            <w:tcW w:w="3255" w:type="dxa"/>
            <w:tcBorders>
              <w:right w:val="nil"/>
            </w:tcBorders>
          </w:tcPr>
          <w:p w14:paraId="6084D9F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63AA42C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5661A35A" w14:textId="77777777" w:rsidTr="003E27FC">
        <w:tc>
          <w:tcPr>
            <w:tcW w:w="3963" w:type="dxa"/>
            <w:gridSpan w:val="2"/>
          </w:tcPr>
          <w:p w14:paraId="7F3D66A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19759EC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FS-22</w:t>
            </w:r>
          </w:p>
        </w:tc>
      </w:tr>
      <w:tr w:rsidR="00287B8D" w:rsidRPr="004C4839" w14:paraId="55F67A27" w14:textId="77777777" w:rsidTr="003E27FC">
        <w:tc>
          <w:tcPr>
            <w:tcW w:w="3963" w:type="dxa"/>
            <w:gridSpan w:val="2"/>
          </w:tcPr>
          <w:p w14:paraId="7AC48DD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18211E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</w:t>
            </w:r>
          </w:p>
        </w:tc>
      </w:tr>
      <w:tr w:rsidR="00287B8D" w:rsidRPr="004C4839" w14:paraId="019344F2" w14:textId="77777777" w:rsidTr="003E27FC">
        <w:tc>
          <w:tcPr>
            <w:tcW w:w="3963" w:type="dxa"/>
            <w:gridSpan w:val="2"/>
          </w:tcPr>
          <w:p w14:paraId="6BB907D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346E2BCE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287B8D" w:rsidRPr="004C4839" w14:paraId="219DD2CB" w14:textId="77777777" w:rsidTr="003E27FC">
        <w:trPr>
          <w:trHeight w:val="728"/>
        </w:trPr>
        <w:tc>
          <w:tcPr>
            <w:tcW w:w="3963" w:type="dxa"/>
            <w:gridSpan w:val="2"/>
          </w:tcPr>
          <w:p w14:paraId="09C8B9D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Deskripsi</w:t>
            </w:r>
          </w:p>
        </w:tc>
        <w:tc>
          <w:tcPr>
            <w:tcW w:w="4254" w:type="dxa"/>
            <w:gridSpan w:val="2"/>
          </w:tcPr>
          <w:p w14:paraId="748EB40A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Proses </w:t>
            </w:r>
            <w:proofErr w:type="spellStart"/>
            <w:r w:rsidRPr="004C4839">
              <w:t>pengisian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oleh </w:t>
            </w: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287B8D" w:rsidRPr="004C4839" w14:paraId="3275CD9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EAC67E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719C3B4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5512F07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C5D2E2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DBFE076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</w:p>
        </w:tc>
      </w:tr>
      <w:tr w:rsidR="00287B8D" w:rsidRPr="004C4839" w14:paraId="4ADC9BD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2A12BF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C20E89F" w14:textId="77777777" w:rsidR="00287B8D" w:rsidRPr="004C4839" w:rsidRDefault="00287B8D" w:rsidP="003E27FC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6588C439" w14:textId="77777777" w:rsidR="00287B8D" w:rsidRPr="004C4839" w:rsidRDefault="00287B8D" w:rsidP="003E27FC">
            <w:pPr>
              <w:pStyle w:val="ListParagraph"/>
              <w:numPr>
                <w:ilvl w:val="0"/>
                <w:numId w:val="14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287B8D" w:rsidRPr="004C4839" w14:paraId="002B5F4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C537ED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A35E1FB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287B8D" w:rsidRPr="004C4839" w14:paraId="2F9CC31A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1AF2313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58577E7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7C6F3CE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BF584A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4EFBE9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login</w:t>
            </w:r>
          </w:p>
        </w:tc>
      </w:tr>
      <w:tr w:rsidR="00287B8D" w:rsidRPr="004C4839" w14:paraId="22D7277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27F936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345ABA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0D793D8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3110AF9" w14:textId="77777777" w:rsidR="00287B8D" w:rsidRPr="004C4839" w:rsidRDefault="00287B8D" w:rsidP="0040793E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Nilai.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FDEB2AC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4E0BF4B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F3999EF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FD373BD" w14:textId="77777777" w:rsidR="00287B8D" w:rsidRPr="004C4839" w:rsidRDefault="00287B8D" w:rsidP="0040793E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input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19EA005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BB7451A" w14:textId="77777777" w:rsidR="00287B8D" w:rsidRPr="004C4839" w:rsidRDefault="00287B8D" w:rsidP="0040793E">
            <w:pPr>
              <w:pStyle w:val="ListParagraph"/>
              <w:numPr>
                <w:ilvl w:val="0"/>
                <w:numId w:val="4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Isi &amp;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0E2DAA1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7B8D" w:rsidRPr="004C4839" w14:paraId="355B0E5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11C101A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CA29C82" w14:textId="77777777" w:rsidR="00287B8D" w:rsidRPr="004C4839" w:rsidRDefault="00287B8D" w:rsidP="0040793E">
            <w:pPr>
              <w:pStyle w:val="ListParagraph"/>
              <w:numPr>
                <w:ilvl w:val="0"/>
                <w:numId w:val="4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database.</w:t>
            </w:r>
          </w:p>
        </w:tc>
      </w:tr>
      <w:tr w:rsidR="00287B8D" w:rsidRPr="004C4839" w14:paraId="6E8FFCD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14183F6" w14:textId="77777777" w:rsidR="00287B8D" w:rsidRPr="004C4839" w:rsidRDefault="00287B8D" w:rsidP="003E27FC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497026DE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Nilai </w:t>
            </w:r>
            <w:proofErr w:type="spellStart"/>
            <w:r w:rsidRPr="004C4839">
              <w:t>baru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berhasil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ditambahkan</w:t>
            </w:r>
            <w:proofErr w:type="spellEnd"/>
          </w:p>
        </w:tc>
      </w:tr>
      <w:tr w:rsidR="00287B8D" w:rsidRPr="004C4839" w14:paraId="5DF46B1A" w14:textId="77777777" w:rsidTr="003E27FC">
        <w:tc>
          <w:tcPr>
            <w:tcW w:w="8217" w:type="dxa"/>
            <w:gridSpan w:val="4"/>
          </w:tcPr>
          <w:p w14:paraId="24E2F85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25E7C79" w14:textId="77777777" w:rsidR="00287B8D" w:rsidRPr="004C4839" w:rsidRDefault="00287B8D" w:rsidP="003E27FC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Input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  <w:p w14:paraId="6DD9F762" w14:textId="77777777" w:rsidR="00287B8D" w:rsidRPr="004C4839" w:rsidRDefault="00287B8D" w:rsidP="003E27FC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</w:tr>
    </w:tbl>
    <w:p w14:paraId="2D195A13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0C5F779" w14:textId="030ED3EC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nilai</w:t>
      </w:r>
      <w:proofErr w:type="spellEnd"/>
    </w:p>
    <w:p w14:paraId="6461B6F2" w14:textId="0818A6BC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</w:t>
      </w:r>
      <w:r w:rsidR="007D6806">
        <w:rPr>
          <w:rFonts w:ascii="Times New Roman" w:hAnsi="Times New Roman" w:cs="Times New Roman"/>
          <w:sz w:val="24"/>
          <w:szCs w:val="24"/>
        </w:rPr>
        <w:t>3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Edit Nilai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5BE720A0" w14:textId="77777777" w:rsidTr="003E27FC">
        <w:tc>
          <w:tcPr>
            <w:tcW w:w="3255" w:type="dxa"/>
            <w:tcBorders>
              <w:right w:val="nil"/>
            </w:tcBorders>
          </w:tcPr>
          <w:p w14:paraId="13B43B9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045F6D0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047A7CDF" w14:textId="77777777" w:rsidTr="003E27FC">
        <w:tc>
          <w:tcPr>
            <w:tcW w:w="3963" w:type="dxa"/>
            <w:gridSpan w:val="2"/>
          </w:tcPr>
          <w:p w14:paraId="4CDB8DF7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DE20F87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FS-23</w:t>
            </w:r>
          </w:p>
        </w:tc>
      </w:tr>
      <w:tr w:rsidR="00287B8D" w:rsidRPr="004C4839" w14:paraId="592E6535" w14:textId="77777777" w:rsidTr="003E27FC">
        <w:tc>
          <w:tcPr>
            <w:tcW w:w="3963" w:type="dxa"/>
            <w:gridSpan w:val="2"/>
          </w:tcPr>
          <w:p w14:paraId="6A152DC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98A496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Edit Nilai</w:t>
            </w:r>
          </w:p>
        </w:tc>
      </w:tr>
      <w:tr w:rsidR="00287B8D" w:rsidRPr="004C4839" w14:paraId="2DB1969D" w14:textId="77777777" w:rsidTr="003E27FC">
        <w:tc>
          <w:tcPr>
            <w:tcW w:w="3963" w:type="dxa"/>
            <w:gridSpan w:val="2"/>
          </w:tcPr>
          <w:p w14:paraId="63ED80F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Tujuan</w:t>
            </w:r>
          </w:p>
        </w:tc>
        <w:tc>
          <w:tcPr>
            <w:tcW w:w="4254" w:type="dxa"/>
            <w:gridSpan w:val="2"/>
          </w:tcPr>
          <w:p w14:paraId="29794DFC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>.</w:t>
            </w:r>
          </w:p>
        </w:tc>
      </w:tr>
      <w:tr w:rsidR="00287B8D" w:rsidRPr="004C4839" w14:paraId="19A07425" w14:textId="77777777" w:rsidTr="003E27FC">
        <w:trPr>
          <w:trHeight w:val="728"/>
        </w:trPr>
        <w:tc>
          <w:tcPr>
            <w:tcW w:w="3963" w:type="dxa"/>
            <w:gridSpan w:val="2"/>
          </w:tcPr>
          <w:p w14:paraId="10EBC54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3FFAF547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Mengubah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kesalahan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revisi</w:t>
            </w:r>
            <w:proofErr w:type="spellEnd"/>
            <w:r w:rsidRPr="004C4839">
              <w:t>.</w:t>
            </w:r>
          </w:p>
        </w:tc>
      </w:tr>
      <w:tr w:rsidR="00287B8D" w:rsidRPr="004C4839" w14:paraId="6308686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B9470A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8B1AB60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287B8D" w:rsidRPr="004C4839" w14:paraId="2633F07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499174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01F9215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data </w:t>
            </w:r>
            <w:proofErr w:type="spellStart"/>
            <w:r w:rsidRPr="004C4839">
              <w:t>nilai</w:t>
            </w:r>
            <w:proofErr w:type="spellEnd"/>
          </w:p>
        </w:tc>
      </w:tr>
      <w:tr w:rsidR="00287B8D" w:rsidRPr="004C4839" w14:paraId="45C6546C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19BFD7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8576C9C" w14:textId="77777777" w:rsidR="00287B8D" w:rsidRPr="004C4839" w:rsidRDefault="00287B8D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5CEE8738" w14:textId="77777777" w:rsidR="00287B8D" w:rsidRPr="004C4839" w:rsidRDefault="00287B8D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287B8D" w:rsidRPr="004C4839" w14:paraId="10AD5FF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4A18E5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4DEC161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287B8D" w:rsidRPr="004C4839" w14:paraId="2F39F501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646286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C896D7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7D72C7EF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5D7901B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64418A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287B8D" w:rsidRPr="004C4839" w14:paraId="436AF65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76D130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E8019C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14F45A0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97A1171" w14:textId="77777777" w:rsidR="00287B8D" w:rsidRPr="004C4839" w:rsidRDefault="00287B8D" w:rsidP="0040793E">
            <w:pPr>
              <w:pStyle w:val="ListParagraph"/>
              <w:numPr>
                <w:ilvl w:val="0"/>
                <w:numId w:val="4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AFC1D13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7A7684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D2E0572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993D6E1" w14:textId="77777777" w:rsidR="00287B8D" w:rsidRPr="004C4839" w:rsidRDefault="00287B8D" w:rsidP="0040793E">
            <w:pPr>
              <w:pStyle w:val="ListParagraph"/>
              <w:numPr>
                <w:ilvl w:val="0"/>
                <w:numId w:val="4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</w:tr>
      <w:tr w:rsidR="00287B8D" w:rsidRPr="004C4839" w14:paraId="59F8CC6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C5947C3" w14:textId="77777777" w:rsidR="00287B8D" w:rsidRPr="004C4839" w:rsidRDefault="00287B8D" w:rsidP="0040793E">
            <w:pPr>
              <w:pStyle w:val="ListParagraph"/>
              <w:numPr>
                <w:ilvl w:val="0"/>
                <w:numId w:val="4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822CBFF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2C75C0A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8C6724C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01B9026" w14:textId="77777777" w:rsidR="00287B8D" w:rsidRPr="004C4839" w:rsidRDefault="00287B8D" w:rsidP="0040793E">
            <w:pPr>
              <w:pStyle w:val="ListParagraph"/>
              <w:numPr>
                <w:ilvl w:val="0"/>
                <w:numId w:val="4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update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287B8D" w:rsidRPr="004C4839" w14:paraId="69C1A4D3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C6D492C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479CE9C9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7B8D" w:rsidRPr="004C4839" w14:paraId="0FD7F0B4" w14:textId="77777777" w:rsidTr="003E27FC">
        <w:tc>
          <w:tcPr>
            <w:tcW w:w="8217" w:type="dxa"/>
            <w:gridSpan w:val="4"/>
          </w:tcPr>
          <w:p w14:paraId="44DD269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31D6270" w14:textId="77777777" w:rsidR="00287B8D" w:rsidRPr="004C4839" w:rsidRDefault="00287B8D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495653C1" w14:textId="77777777" w:rsidR="00287B8D" w:rsidRPr="004C4839" w:rsidRDefault="00287B8D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</w:p>
        </w:tc>
      </w:tr>
    </w:tbl>
    <w:p w14:paraId="459105A5" w14:textId="404EA5A8" w:rsidR="004D3E88" w:rsidRDefault="004D3E88" w:rsidP="007D6806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43604AF" w14:textId="475E8192" w:rsidR="007D6806" w:rsidRDefault="007D6806" w:rsidP="007D6806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F9D8945" w14:textId="29A7DDA1" w:rsidR="007D6806" w:rsidRDefault="007D6806" w:rsidP="007D6806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7EE40DB" w14:textId="77777777" w:rsidR="007D6806" w:rsidRPr="007D6806" w:rsidRDefault="007D6806" w:rsidP="007D6806">
      <w:p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2BF06B6" w14:textId="28AE242A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237880C9" w14:textId="507C0167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7D6806">
        <w:rPr>
          <w:rFonts w:ascii="Times New Roman" w:hAnsi="Times New Roman" w:cs="Times New Roman"/>
          <w:sz w:val="24"/>
          <w:szCs w:val="24"/>
        </w:rPr>
        <w:t>24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10DA26FE" w14:textId="77777777" w:rsidTr="003E27FC">
        <w:tc>
          <w:tcPr>
            <w:tcW w:w="3255" w:type="dxa"/>
            <w:tcBorders>
              <w:right w:val="nil"/>
            </w:tcBorders>
          </w:tcPr>
          <w:p w14:paraId="60F1635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77D66B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488D6687" w14:textId="77777777" w:rsidTr="003E27FC">
        <w:tc>
          <w:tcPr>
            <w:tcW w:w="3963" w:type="dxa"/>
            <w:gridSpan w:val="2"/>
          </w:tcPr>
          <w:p w14:paraId="1C168DB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8470B68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FS-24</w:t>
            </w:r>
          </w:p>
        </w:tc>
      </w:tr>
      <w:tr w:rsidR="00287B8D" w:rsidRPr="004C4839" w14:paraId="7C37C6E1" w14:textId="77777777" w:rsidTr="003E27FC">
        <w:tc>
          <w:tcPr>
            <w:tcW w:w="3963" w:type="dxa"/>
            <w:gridSpan w:val="2"/>
          </w:tcPr>
          <w:p w14:paraId="73A3296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5781E8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6EAA454B" w14:textId="77777777" w:rsidTr="003E27FC">
        <w:tc>
          <w:tcPr>
            <w:tcW w:w="3963" w:type="dxa"/>
            <w:gridSpan w:val="2"/>
          </w:tcPr>
          <w:p w14:paraId="02D59B8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57BC5233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seluruh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pengguna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</w:p>
        </w:tc>
      </w:tr>
      <w:tr w:rsidR="00287B8D" w:rsidRPr="004C4839" w14:paraId="4CBC398E" w14:textId="77777777" w:rsidTr="003E27FC">
        <w:trPr>
          <w:trHeight w:val="728"/>
        </w:trPr>
        <w:tc>
          <w:tcPr>
            <w:tcW w:w="3963" w:type="dxa"/>
            <w:gridSpan w:val="2"/>
          </w:tcPr>
          <w:p w14:paraId="15314C2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1F424776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dapat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melihat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menambah</w:t>
            </w:r>
            <w:proofErr w:type="spellEnd"/>
            <w:r w:rsidRPr="004C4839">
              <w:t xml:space="preserve">, edit,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user.</w:t>
            </w:r>
          </w:p>
        </w:tc>
      </w:tr>
      <w:tr w:rsidR="00287B8D" w:rsidRPr="004C4839" w14:paraId="7265EF5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BF8E58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68B8B25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287B8D" w:rsidRPr="004C4839" w14:paraId="1BFF0EC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B9CDCB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BCB295F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membuka</w:t>
            </w:r>
            <w:proofErr w:type="spellEnd"/>
            <w:r w:rsidRPr="004C4839">
              <w:t xml:space="preserve"> menu </w:t>
            </w:r>
            <w:r w:rsidRPr="004C4839">
              <w:rPr>
                <w:i/>
                <w:iCs/>
              </w:rPr>
              <w:t>user</w:t>
            </w:r>
          </w:p>
        </w:tc>
      </w:tr>
      <w:tr w:rsidR="00287B8D" w:rsidRPr="004C4839" w14:paraId="4FE998E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2E5FBE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BFC7A38" w14:textId="77777777" w:rsidR="00287B8D" w:rsidRPr="004C4839" w:rsidRDefault="00287B8D" w:rsidP="003E27FC">
            <w:pPr>
              <w:pStyle w:val="ListParagraph"/>
              <w:numPr>
                <w:ilvl w:val="0"/>
                <w:numId w:val="17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287B8D" w:rsidRPr="004C4839" w14:paraId="55F985E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F9A9DD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9A54FF6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</w:t>
            </w:r>
            <w:r w:rsidRPr="004C4839">
              <w:t xml:space="preserve">, Edit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</w:t>
            </w:r>
            <w:r w:rsidRPr="004C4839">
              <w:t xml:space="preserve">, 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</w:t>
            </w:r>
          </w:p>
        </w:tc>
      </w:tr>
      <w:tr w:rsidR="00287B8D" w:rsidRPr="004C4839" w14:paraId="17470B8D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093D52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264FCE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4D66737A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B92EDB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EB5BED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</w:t>
            </w:r>
          </w:p>
        </w:tc>
      </w:tr>
      <w:tr w:rsidR="00287B8D" w:rsidRPr="004C4839" w14:paraId="3108166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E68EC7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A4415E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7AC00C3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E505A11" w14:textId="77777777" w:rsidR="00287B8D" w:rsidRPr="004C4839" w:rsidRDefault="00287B8D" w:rsidP="0040793E">
            <w:pPr>
              <w:pStyle w:val="ListParagraph"/>
              <w:numPr>
                <w:ilvl w:val="0"/>
                <w:numId w:val="4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Buka menu user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B9C0031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0F24DE7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4A2D2C9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57D3346" w14:textId="77777777" w:rsidR="00287B8D" w:rsidRPr="004C4839" w:rsidRDefault="00287B8D" w:rsidP="0040793E">
            <w:pPr>
              <w:pStyle w:val="ListParagraph"/>
              <w:numPr>
                <w:ilvl w:val="0"/>
                <w:numId w:val="4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daftar user</w:t>
            </w:r>
          </w:p>
        </w:tc>
      </w:tr>
      <w:tr w:rsidR="00287B8D" w:rsidRPr="004C4839" w14:paraId="684F6B8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4786E5A" w14:textId="77777777" w:rsidR="00287B8D" w:rsidRPr="004C4839" w:rsidRDefault="00287B8D" w:rsidP="0040793E">
            <w:pPr>
              <w:pStyle w:val="ListParagraph"/>
              <w:numPr>
                <w:ilvl w:val="0"/>
                <w:numId w:val="4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B2E3FB8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7062775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9DE0E36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6D40F79" w14:textId="77777777" w:rsidR="00287B8D" w:rsidRPr="004C4839" w:rsidRDefault="00287B8D" w:rsidP="0040793E">
            <w:pPr>
              <w:pStyle w:val="ListParagraph"/>
              <w:numPr>
                <w:ilvl w:val="0"/>
                <w:numId w:val="4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/edit)</w:t>
            </w:r>
          </w:p>
        </w:tc>
      </w:tr>
      <w:tr w:rsidR="00287B8D" w:rsidRPr="004C4839" w14:paraId="4E64BF50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0C890B0B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0794E9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48C87CB3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3454D6B3" w14:textId="77777777" w:rsidTr="003E27FC">
        <w:tc>
          <w:tcPr>
            <w:tcW w:w="8217" w:type="dxa"/>
            <w:gridSpan w:val="4"/>
          </w:tcPr>
          <w:p w14:paraId="0A0C2EA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066F7FE" w14:textId="77777777" w:rsidR="00287B8D" w:rsidRPr="004C4839" w:rsidRDefault="00287B8D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594482A5" w14:textId="77777777" w:rsidR="00287B8D" w:rsidRPr="004C4839" w:rsidRDefault="00287B8D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</w:tbl>
    <w:p w14:paraId="3BAE2970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1D98BF6" w14:textId="64767107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540C08C4" w14:textId="5F872B16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4.2</w:t>
      </w:r>
      <w:r w:rsidR="003D03EC">
        <w:rPr>
          <w:rFonts w:ascii="Times New Roman" w:hAnsi="Times New Roman" w:cs="Times New Roman"/>
          <w:sz w:val="24"/>
          <w:szCs w:val="24"/>
        </w:rPr>
        <w:t>5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273C3E1B" w14:textId="77777777" w:rsidTr="003E27FC">
        <w:tc>
          <w:tcPr>
            <w:tcW w:w="3255" w:type="dxa"/>
            <w:tcBorders>
              <w:right w:val="nil"/>
            </w:tcBorders>
          </w:tcPr>
          <w:p w14:paraId="6CB91DE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4BCBA1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58B6A61E" w14:textId="77777777" w:rsidTr="003E27FC">
        <w:tc>
          <w:tcPr>
            <w:tcW w:w="3963" w:type="dxa"/>
            <w:gridSpan w:val="2"/>
          </w:tcPr>
          <w:p w14:paraId="4D27504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840602D" w14:textId="77777777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FS-25</w:t>
            </w:r>
          </w:p>
        </w:tc>
      </w:tr>
      <w:tr w:rsidR="00287B8D" w:rsidRPr="004C4839" w14:paraId="54EF20FB" w14:textId="77777777" w:rsidTr="003E27FC">
        <w:tc>
          <w:tcPr>
            <w:tcW w:w="3963" w:type="dxa"/>
            <w:gridSpan w:val="2"/>
          </w:tcPr>
          <w:p w14:paraId="720FABD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E3FE98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07848419" w14:textId="77777777" w:rsidTr="003E27FC">
        <w:tc>
          <w:tcPr>
            <w:tcW w:w="3963" w:type="dxa"/>
            <w:gridSpan w:val="2"/>
          </w:tcPr>
          <w:p w14:paraId="74D132D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189782E0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  <w:r w:rsidRPr="004C4839">
              <w:t>.</w:t>
            </w:r>
          </w:p>
        </w:tc>
      </w:tr>
      <w:tr w:rsidR="00287B8D" w:rsidRPr="004C4839" w14:paraId="2B69F40E" w14:textId="77777777" w:rsidTr="003E27FC">
        <w:trPr>
          <w:trHeight w:val="728"/>
        </w:trPr>
        <w:tc>
          <w:tcPr>
            <w:tcW w:w="3963" w:type="dxa"/>
            <w:gridSpan w:val="2"/>
          </w:tcPr>
          <w:p w14:paraId="01CC79D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1C6A0C63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Proses input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menyimpannya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287B8D" w:rsidRPr="004C4839" w14:paraId="143412C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AC48F8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1C24094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287B8D" w:rsidRPr="004C4839" w14:paraId="4A2E52F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CC1522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F79AEA9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User</w:t>
            </w:r>
          </w:p>
        </w:tc>
      </w:tr>
      <w:tr w:rsidR="00287B8D" w:rsidRPr="004C4839" w14:paraId="55600FC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E32028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F9800B6" w14:textId="77777777" w:rsidR="00287B8D" w:rsidRPr="004C4839" w:rsidRDefault="00287B8D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287B8D" w:rsidRPr="004C4839" w14:paraId="2490979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149E79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B472CDA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User</w:t>
            </w:r>
          </w:p>
        </w:tc>
      </w:tr>
      <w:tr w:rsidR="00287B8D" w:rsidRPr="004C4839" w14:paraId="18F415D0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A14410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560F0307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13D9E09E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6F5801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7340B12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287B8D" w:rsidRPr="004C4839" w14:paraId="2E69ECF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88ADC2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22C73F8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2362903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0B409DC" w14:textId="77777777" w:rsidR="00287B8D" w:rsidRPr="004C4839" w:rsidRDefault="00287B8D" w:rsidP="0040793E">
            <w:pPr>
              <w:pStyle w:val="ListParagraph"/>
              <w:numPr>
                <w:ilvl w:val="0"/>
                <w:numId w:val="5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5EAFFC3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1A68129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743668C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FC1D72A" w14:textId="77777777" w:rsidR="00287B8D" w:rsidRPr="004C4839" w:rsidRDefault="00287B8D" w:rsidP="0040793E">
            <w:pPr>
              <w:pStyle w:val="ListParagraph"/>
              <w:numPr>
                <w:ilvl w:val="0"/>
                <w:numId w:val="5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form user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</w:p>
        </w:tc>
      </w:tr>
      <w:tr w:rsidR="00287B8D" w:rsidRPr="004C4839" w14:paraId="7AF2D90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59EFF42" w14:textId="77777777" w:rsidR="00287B8D" w:rsidRPr="004C4839" w:rsidRDefault="00287B8D" w:rsidP="0040793E">
            <w:pPr>
              <w:pStyle w:val="ListParagraph"/>
              <w:numPr>
                <w:ilvl w:val="0"/>
                <w:numId w:val="5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Isi data &amp;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FB341DE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6DEFCE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17C0920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E7703F1" w14:textId="77777777" w:rsidR="00287B8D" w:rsidRPr="004C4839" w:rsidRDefault="00287B8D" w:rsidP="0040793E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database</w:t>
            </w:r>
          </w:p>
        </w:tc>
      </w:tr>
      <w:tr w:rsidR="00287B8D" w:rsidRPr="004C4839" w14:paraId="2155455D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439A2222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B1C4CD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User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57BDA44F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34AE0A6C" w14:textId="77777777" w:rsidTr="003E27FC">
        <w:tc>
          <w:tcPr>
            <w:tcW w:w="8217" w:type="dxa"/>
            <w:gridSpan w:val="4"/>
          </w:tcPr>
          <w:p w14:paraId="5F52D26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75DCC07" w14:textId="77777777" w:rsidR="00287B8D" w:rsidRPr="004C4839" w:rsidRDefault="00287B8D" w:rsidP="003E27FC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Username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3468D487" w14:textId="77777777" w:rsidR="00287B8D" w:rsidRPr="004C4839" w:rsidRDefault="00287B8D" w:rsidP="003E27FC">
            <w:pPr>
              <w:pStyle w:val="ListParagraph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Format email salah</w:t>
            </w:r>
          </w:p>
        </w:tc>
      </w:tr>
    </w:tbl>
    <w:p w14:paraId="2EDAF329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42E8E55" w14:textId="290B26E1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>Edit user</w:t>
      </w:r>
    </w:p>
    <w:p w14:paraId="31D5D449" w14:textId="25CD1757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3D03EC">
        <w:rPr>
          <w:rFonts w:ascii="Times New Roman" w:hAnsi="Times New Roman" w:cs="Times New Roman"/>
          <w:sz w:val="24"/>
          <w:szCs w:val="24"/>
        </w:rPr>
        <w:t>26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5AF1C9C1" w14:textId="77777777" w:rsidTr="003E27FC">
        <w:tc>
          <w:tcPr>
            <w:tcW w:w="3255" w:type="dxa"/>
            <w:tcBorders>
              <w:right w:val="nil"/>
            </w:tcBorders>
          </w:tcPr>
          <w:p w14:paraId="733DC72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40E7D8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6FE71990" w14:textId="77777777" w:rsidTr="003E27FC">
        <w:tc>
          <w:tcPr>
            <w:tcW w:w="3963" w:type="dxa"/>
            <w:gridSpan w:val="2"/>
          </w:tcPr>
          <w:p w14:paraId="08D5CFA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D8CDC2B" w14:textId="0754257A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6</w:t>
            </w:r>
          </w:p>
        </w:tc>
      </w:tr>
      <w:tr w:rsidR="00287B8D" w:rsidRPr="004C4839" w14:paraId="43595FDF" w14:textId="77777777" w:rsidTr="003E27FC">
        <w:tc>
          <w:tcPr>
            <w:tcW w:w="3963" w:type="dxa"/>
            <w:gridSpan w:val="2"/>
          </w:tcPr>
          <w:p w14:paraId="0FCC8F2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59C2C39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000EAC84" w14:textId="77777777" w:rsidTr="003E27FC">
        <w:tc>
          <w:tcPr>
            <w:tcW w:w="3963" w:type="dxa"/>
            <w:gridSpan w:val="2"/>
          </w:tcPr>
          <w:p w14:paraId="56BFCDB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1742FDC8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mengubah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ada</w:t>
            </w:r>
            <w:proofErr w:type="spellEnd"/>
            <w:r w:rsidRPr="004C4839">
              <w:t>.</w:t>
            </w:r>
          </w:p>
        </w:tc>
      </w:tr>
      <w:tr w:rsidR="00287B8D" w:rsidRPr="004C4839" w14:paraId="4300822A" w14:textId="77777777" w:rsidTr="003E27FC">
        <w:trPr>
          <w:trHeight w:val="728"/>
        </w:trPr>
        <w:tc>
          <w:tcPr>
            <w:tcW w:w="3963" w:type="dxa"/>
            <w:gridSpan w:val="2"/>
          </w:tcPr>
          <w:p w14:paraId="4DFCE2A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7990CC74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Pengeditan</w:t>
            </w:r>
            <w:proofErr w:type="spellEnd"/>
            <w:r w:rsidRPr="004C4839">
              <w:t xml:space="preserve"> username, role,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email user</w:t>
            </w:r>
          </w:p>
        </w:tc>
      </w:tr>
      <w:tr w:rsidR="00287B8D" w:rsidRPr="004C4839" w14:paraId="4F2D417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58E613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2339022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287B8D" w:rsidRPr="004C4839" w14:paraId="772DAC8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63464C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30A8F70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daftar </w:t>
            </w:r>
            <w:r w:rsidRPr="004C4839">
              <w:rPr>
                <w:i/>
                <w:iCs/>
              </w:rPr>
              <w:t>user</w:t>
            </w:r>
          </w:p>
        </w:tc>
      </w:tr>
      <w:tr w:rsidR="00287B8D" w:rsidRPr="004C4839" w14:paraId="2A3B812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E40A62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1335B20" w14:textId="77777777" w:rsidR="00287B8D" w:rsidRPr="004C4839" w:rsidRDefault="00287B8D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287B8D" w:rsidRPr="004C4839" w14:paraId="4EF05B2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7D6037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850CDB4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</w:t>
            </w:r>
          </w:p>
        </w:tc>
      </w:tr>
      <w:tr w:rsidR="00287B8D" w:rsidRPr="004C4839" w14:paraId="21ECFD09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75E54B8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788F062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70AE58DA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BB4128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637406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287B8D" w:rsidRPr="004C4839" w14:paraId="4BA516F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B938E3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6C2D65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509D7C1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76F5315" w14:textId="77777777" w:rsidR="00287B8D" w:rsidRPr="004C4839" w:rsidRDefault="00287B8D" w:rsidP="0040793E">
            <w:pPr>
              <w:pStyle w:val="ListParagraph"/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4D31370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C9B4EF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4AF48DD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38B2872" w14:textId="77777777" w:rsidR="00287B8D" w:rsidRPr="004C4839" w:rsidRDefault="00287B8D" w:rsidP="0040793E">
            <w:pPr>
              <w:pStyle w:val="ListParagraph"/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lama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0293CAC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D304FDD" w14:textId="77777777" w:rsidR="00287B8D" w:rsidRPr="004C4839" w:rsidRDefault="00287B8D" w:rsidP="0040793E">
            <w:pPr>
              <w:pStyle w:val="ListParagraph"/>
              <w:numPr>
                <w:ilvl w:val="0"/>
                <w:numId w:val="5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174A2BB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1F0FC19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AD7353E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D227C85" w14:textId="77777777" w:rsidR="00287B8D" w:rsidRPr="004C4839" w:rsidRDefault="00287B8D" w:rsidP="0040793E">
            <w:pPr>
              <w:pStyle w:val="ListParagraph"/>
              <w:numPr>
                <w:ilvl w:val="0"/>
                <w:numId w:val="5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update data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47CBF7D8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3A81F447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685136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user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5A45EE18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51ED33AA" w14:textId="77777777" w:rsidTr="003E27FC">
        <w:tc>
          <w:tcPr>
            <w:tcW w:w="8217" w:type="dxa"/>
            <w:gridSpan w:val="4"/>
          </w:tcPr>
          <w:p w14:paraId="76EFED3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6D6D19D8" w14:textId="77777777" w:rsidR="00287B8D" w:rsidRPr="004C4839" w:rsidRDefault="00287B8D" w:rsidP="003E27FC">
            <w:pPr>
              <w:pStyle w:val="List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Email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  <w:p w14:paraId="0D8567D6" w14:textId="77777777" w:rsidR="00287B8D" w:rsidRPr="004C4839" w:rsidRDefault="00287B8D" w:rsidP="003E27FC">
            <w:pPr>
              <w:pStyle w:val="ListParagraph"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</w:tr>
    </w:tbl>
    <w:p w14:paraId="2BDF553D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96122E1" w14:textId="3E19D49E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user</w:t>
      </w:r>
    </w:p>
    <w:p w14:paraId="6283FC97" w14:textId="79648955" w:rsidR="00287B8D" w:rsidRPr="004C4839" w:rsidRDefault="00287B8D" w:rsidP="00287B8D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3D03EC">
        <w:rPr>
          <w:rFonts w:ascii="Times New Roman" w:hAnsi="Times New Roman" w:cs="Times New Roman"/>
          <w:sz w:val="24"/>
          <w:szCs w:val="24"/>
        </w:rPr>
        <w:t>27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Pr="004C4839">
        <w:rPr>
          <w:rFonts w:ascii="Times New Roman" w:hAnsi="Times New Roman" w:cs="Times New Roman"/>
          <w:i/>
          <w:iCs/>
          <w:sz w:val="24"/>
          <w:szCs w:val="24"/>
        </w:rPr>
        <w:t>User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287B8D" w:rsidRPr="004C4839" w14:paraId="1623E04B" w14:textId="77777777" w:rsidTr="003E27FC">
        <w:tc>
          <w:tcPr>
            <w:tcW w:w="3255" w:type="dxa"/>
            <w:tcBorders>
              <w:right w:val="nil"/>
            </w:tcBorders>
          </w:tcPr>
          <w:p w14:paraId="7C7E177A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0C578F5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287B8D" w:rsidRPr="004C4839" w14:paraId="4A020B51" w14:textId="77777777" w:rsidTr="003E27FC">
        <w:tc>
          <w:tcPr>
            <w:tcW w:w="3963" w:type="dxa"/>
            <w:gridSpan w:val="2"/>
          </w:tcPr>
          <w:p w14:paraId="79605A3C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072AA75" w14:textId="04F6B81B" w:rsidR="00287B8D" w:rsidRPr="004C4839" w:rsidRDefault="00287B8D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FS-2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</w:tr>
      <w:tr w:rsidR="00287B8D" w:rsidRPr="004C4839" w14:paraId="3D4BD9CF" w14:textId="77777777" w:rsidTr="003E27FC">
        <w:tc>
          <w:tcPr>
            <w:tcW w:w="3963" w:type="dxa"/>
            <w:gridSpan w:val="2"/>
          </w:tcPr>
          <w:p w14:paraId="4B7900D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C21F1F2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User</w:t>
            </w:r>
          </w:p>
        </w:tc>
      </w:tr>
      <w:tr w:rsidR="00287B8D" w:rsidRPr="004C4839" w14:paraId="749C8298" w14:textId="77777777" w:rsidTr="003E27FC">
        <w:tc>
          <w:tcPr>
            <w:tcW w:w="3963" w:type="dxa"/>
            <w:gridSpan w:val="2"/>
          </w:tcPr>
          <w:p w14:paraId="21EFAEA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030BBE9F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pengguna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tertentu</w:t>
            </w:r>
            <w:proofErr w:type="spellEnd"/>
            <w:r w:rsidRPr="004C4839">
              <w:t>.</w:t>
            </w:r>
          </w:p>
        </w:tc>
      </w:tr>
      <w:tr w:rsidR="00287B8D" w:rsidRPr="004C4839" w14:paraId="5FFB812A" w14:textId="77777777" w:rsidTr="003E27FC">
        <w:trPr>
          <w:trHeight w:val="728"/>
        </w:trPr>
        <w:tc>
          <w:tcPr>
            <w:tcW w:w="3963" w:type="dxa"/>
            <w:gridSpan w:val="2"/>
          </w:tcPr>
          <w:p w14:paraId="334B0133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F79D55F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Penghapusan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oleh admin.</w:t>
            </w:r>
          </w:p>
        </w:tc>
      </w:tr>
      <w:tr w:rsidR="00287B8D" w:rsidRPr="004C4839" w14:paraId="728FEAE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E97186D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590E438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287B8D" w:rsidRPr="004C4839" w14:paraId="11C0E40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6342A8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A4FC837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tombol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 pada </w:t>
            </w:r>
            <w:proofErr w:type="spellStart"/>
            <w:r w:rsidRPr="004C4839">
              <w:t>akun</w:t>
            </w:r>
            <w:proofErr w:type="spellEnd"/>
            <w:r w:rsidRPr="004C4839">
              <w:t xml:space="preserve"> user</w:t>
            </w:r>
          </w:p>
        </w:tc>
      </w:tr>
      <w:tr w:rsidR="00287B8D" w:rsidRPr="004C4839" w14:paraId="6FDE5CA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FF80E7F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A50FBF2" w14:textId="77777777" w:rsidR="00287B8D" w:rsidRPr="004C4839" w:rsidRDefault="00287B8D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287B8D" w:rsidRPr="004C4839" w14:paraId="3BC6AE1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094BE5E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557FE62" w14:textId="77777777" w:rsidR="00287B8D" w:rsidRPr="004C4839" w:rsidRDefault="00287B8D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r w:rsidRPr="004C4839">
              <w:rPr>
                <w:i/>
                <w:iCs/>
              </w:rPr>
              <w:t>User</w:t>
            </w:r>
          </w:p>
        </w:tc>
      </w:tr>
      <w:tr w:rsidR="00287B8D" w:rsidRPr="004C4839" w14:paraId="5D9B2693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011CD4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55FCC84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696C158C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423C1C0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ACCAF41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287B8D" w:rsidRPr="004C4839" w14:paraId="3BE5477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28379E4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8E81E75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287B8D" w:rsidRPr="004C4839" w14:paraId="3B20A2E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5F2AB31" w14:textId="77777777" w:rsidR="00287B8D" w:rsidRPr="004C4839" w:rsidRDefault="00287B8D" w:rsidP="0040793E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99E5B48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40BD972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E15AE1C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0C56B98" w14:textId="77777777" w:rsidR="00287B8D" w:rsidRPr="004C4839" w:rsidRDefault="00287B8D" w:rsidP="0040793E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</w:tr>
      <w:tr w:rsidR="00287B8D" w:rsidRPr="004C4839" w14:paraId="5E19F25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45BE94A" w14:textId="77777777" w:rsidR="00287B8D" w:rsidRPr="004C4839" w:rsidRDefault="00287B8D" w:rsidP="0040793E">
            <w:pPr>
              <w:pStyle w:val="ListParagraph"/>
              <w:numPr>
                <w:ilvl w:val="0"/>
                <w:numId w:val="5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51191FA" w14:textId="77777777" w:rsidR="00287B8D" w:rsidRPr="004C4839" w:rsidRDefault="00287B8D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0722E94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4730199" w14:textId="77777777" w:rsidR="00287B8D" w:rsidRPr="004C4839" w:rsidRDefault="00287B8D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B110613" w14:textId="77777777" w:rsidR="00287B8D" w:rsidRPr="004C4839" w:rsidRDefault="00287B8D" w:rsidP="0040793E">
            <w:pPr>
              <w:pStyle w:val="ListParagraph"/>
              <w:numPr>
                <w:ilvl w:val="0"/>
                <w:numId w:val="5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dialog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</w:tr>
      <w:tr w:rsidR="00287B8D" w:rsidRPr="004C4839" w14:paraId="39E67415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615C5C06" w14:textId="77777777" w:rsidR="00287B8D" w:rsidRPr="004C4839" w:rsidRDefault="00287B8D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F434F76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444C3051" w14:textId="77777777" w:rsidR="00287B8D" w:rsidRPr="004C4839" w:rsidRDefault="00287B8D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287B8D" w:rsidRPr="004C4839" w14:paraId="21166DDF" w14:textId="77777777" w:rsidTr="003E27FC">
        <w:tc>
          <w:tcPr>
            <w:tcW w:w="8217" w:type="dxa"/>
            <w:gridSpan w:val="4"/>
          </w:tcPr>
          <w:p w14:paraId="59002F9B" w14:textId="77777777" w:rsidR="00287B8D" w:rsidRPr="004C4839" w:rsidRDefault="00287B8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72F2F50" w14:textId="77777777" w:rsidR="00287B8D" w:rsidRPr="004C4839" w:rsidRDefault="00287B8D" w:rsidP="003E27FC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  <w:p w14:paraId="68370061" w14:textId="77777777" w:rsidR="00287B8D" w:rsidRPr="004C4839" w:rsidRDefault="00287B8D" w:rsidP="003E27FC">
            <w:pPr>
              <w:pStyle w:val="ListParagraph"/>
              <w:numPr>
                <w:ilvl w:val="0"/>
                <w:numId w:val="1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Akun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</w:tbl>
    <w:p w14:paraId="7FFE86BD" w14:textId="77777777" w:rsidR="00287B8D" w:rsidRPr="004C4839" w:rsidRDefault="00287B8D" w:rsidP="00287B8D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FC2B21B" w14:textId="44188ADE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p w14:paraId="606656F7" w14:textId="3D4E0EAE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3D03EC">
        <w:rPr>
          <w:rFonts w:ascii="Times New Roman" w:hAnsi="Times New Roman" w:cs="Times New Roman"/>
          <w:sz w:val="24"/>
          <w:szCs w:val="24"/>
        </w:rPr>
        <w:t>28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5D2585BC" w14:textId="77777777" w:rsidTr="003E27FC">
        <w:tc>
          <w:tcPr>
            <w:tcW w:w="3255" w:type="dxa"/>
            <w:tcBorders>
              <w:right w:val="nil"/>
            </w:tcBorders>
          </w:tcPr>
          <w:p w14:paraId="5123336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4E77989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015ECF6C" w14:textId="77777777" w:rsidTr="003E27FC">
        <w:tc>
          <w:tcPr>
            <w:tcW w:w="3963" w:type="dxa"/>
            <w:gridSpan w:val="2"/>
          </w:tcPr>
          <w:p w14:paraId="038875E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521163C" w14:textId="2E9C8DF4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28</w:t>
            </w:r>
          </w:p>
        </w:tc>
      </w:tr>
      <w:tr w:rsidR="00FA5C78" w:rsidRPr="004C4839" w14:paraId="1B89CA75" w14:textId="77777777" w:rsidTr="003E27FC">
        <w:tc>
          <w:tcPr>
            <w:tcW w:w="3963" w:type="dxa"/>
            <w:gridSpan w:val="2"/>
          </w:tcPr>
          <w:p w14:paraId="2D480A9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FCC4BE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</w:tr>
      <w:tr w:rsidR="00FA5C78" w:rsidRPr="004C4839" w14:paraId="4704546A" w14:textId="77777777" w:rsidTr="003E27FC">
        <w:tc>
          <w:tcPr>
            <w:tcW w:w="3963" w:type="dxa"/>
            <w:gridSpan w:val="2"/>
          </w:tcPr>
          <w:p w14:paraId="1028B65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04E7ADD4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daftar </w:t>
            </w:r>
            <w:proofErr w:type="spellStart"/>
            <w:r w:rsidRPr="004C4839">
              <w:t>pengajar</w:t>
            </w:r>
            <w:proofErr w:type="spellEnd"/>
            <w:r w:rsidRPr="004C4839">
              <w:t xml:space="preserve"> di SKB.</w:t>
            </w:r>
          </w:p>
        </w:tc>
      </w:tr>
      <w:tr w:rsidR="00FA5C78" w:rsidRPr="004C4839" w14:paraId="2C677AF8" w14:textId="77777777" w:rsidTr="003E27FC">
        <w:trPr>
          <w:trHeight w:val="728"/>
        </w:trPr>
        <w:tc>
          <w:tcPr>
            <w:tcW w:w="3963" w:type="dxa"/>
            <w:gridSpan w:val="2"/>
          </w:tcPr>
          <w:p w14:paraId="0C273B6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81EB08A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Menampilkan</w:t>
            </w:r>
            <w:proofErr w:type="spellEnd"/>
            <w:r w:rsidRPr="004C4839">
              <w:t xml:space="preserve"> data, </w:t>
            </w:r>
            <w:proofErr w:type="spellStart"/>
            <w:r w:rsidRPr="004C4839">
              <w:t>menambah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mengedit</w:t>
            </w:r>
            <w:proofErr w:type="spellEnd"/>
            <w:r w:rsidRPr="004C4839">
              <w:t xml:space="preserve">, dan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pengajar</w:t>
            </w:r>
            <w:proofErr w:type="spellEnd"/>
            <w:r w:rsidRPr="004C4839">
              <w:t>.</w:t>
            </w:r>
          </w:p>
        </w:tc>
      </w:tr>
      <w:tr w:rsidR="00FA5C78" w:rsidRPr="004C4839" w14:paraId="1C14A39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8E557F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16C2001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0F0315B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ED416B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97956C9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membuka</w:t>
            </w:r>
            <w:proofErr w:type="spellEnd"/>
            <w:r w:rsidRPr="004C4839">
              <w:t xml:space="preserve"> menu </w:t>
            </w:r>
            <w:proofErr w:type="spellStart"/>
            <w:r w:rsidRPr="004C4839">
              <w:t>tenaga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pendidik</w:t>
            </w:r>
            <w:proofErr w:type="spellEnd"/>
          </w:p>
        </w:tc>
      </w:tr>
      <w:tr w:rsidR="00FA5C78" w:rsidRPr="004C4839" w14:paraId="79AAB44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465E0C2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36C37EF" w14:textId="77777777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A5C78" w:rsidRPr="004C4839" w14:paraId="0E313F5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4D2C33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497CA1B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Tambah</w:t>
            </w:r>
            <w:proofErr w:type="spellEnd"/>
            <w:r w:rsidRPr="004C4839">
              <w:t>/Edit/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/Detail Tenaga </w:t>
            </w:r>
            <w:proofErr w:type="spellStart"/>
            <w:r w:rsidRPr="004C4839">
              <w:t>Pendidik</w:t>
            </w:r>
            <w:proofErr w:type="spellEnd"/>
          </w:p>
        </w:tc>
      </w:tr>
      <w:tr w:rsidR="00FA5C78" w:rsidRPr="004C4839" w14:paraId="04D88B57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12576B5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3EBD725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3C18965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266354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6162F12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Login</w:t>
            </w:r>
          </w:p>
        </w:tc>
      </w:tr>
      <w:tr w:rsidR="00FA5C78" w:rsidRPr="004C4839" w14:paraId="577E346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64B649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55DB88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4AF1D24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FACD67E" w14:textId="77777777" w:rsidR="00FA5C78" w:rsidRPr="004C4839" w:rsidRDefault="00FA5C78" w:rsidP="0040793E">
            <w:pPr>
              <w:pStyle w:val="ListParagraph"/>
              <w:numPr>
                <w:ilvl w:val="0"/>
                <w:numId w:val="6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Buka menu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4AD6468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6434AD7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A1DE316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79D9A49" w14:textId="77777777" w:rsidR="00FA5C78" w:rsidRPr="004C4839" w:rsidRDefault="00FA5C78" w:rsidP="0040793E">
            <w:pPr>
              <w:pStyle w:val="ListParagraph"/>
              <w:numPr>
                <w:ilvl w:val="0"/>
                <w:numId w:val="6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daftar tenaga pendidik</w:t>
            </w:r>
          </w:p>
        </w:tc>
      </w:tr>
      <w:tr w:rsidR="00FA5C78" w:rsidRPr="004C4839" w14:paraId="7DDE710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3EEE0D4" w14:textId="77777777" w:rsidR="00FA5C78" w:rsidRPr="004C4839" w:rsidRDefault="00FA5C78" w:rsidP="0040793E">
            <w:pPr>
              <w:pStyle w:val="ListParagraph"/>
              <w:numPr>
                <w:ilvl w:val="0"/>
                <w:numId w:val="6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Pilih menu edit, tambah, hapus, dan detail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E340CDF" w14:textId="77777777" w:rsidR="00FA5C78" w:rsidRPr="004C4839" w:rsidRDefault="00FA5C78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4CAECE7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9A3AF60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78BE3CB" w14:textId="77777777" w:rsidR="00FA5C78" w:rsidRPr="004C4839" w:rsidRDefault="00FA5C78" w:rsidP="0040793E">
            <w:pPr>
              <w:pStyle w:val="ListParagraph"/>
              <w:numPr>
                <w:ilvl w:val="0"/>
                <w:numId w:val="6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form aksi sesuai pilihan</w:t>
            </w:r>
          </w:p>
        </w:tc>
      </w:tr>
      <w:tr w:rsidR="00FA5C78" w:rsidRPr="004C4839" w14:paraId="4159CEC6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9349967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1EDF842" w14:textId="77777777" w:rsidR="00FA5C78" w:rsidRPr="004C4839" w:rsidRDefault="00FA5C78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A5C78" w:rsidRPr="004C4839" w14:paraId="6B43E0A4" w14:textId="77777777" w:rsidTr="003E27FC">
        <w:tc>
          <w:tcPr>
            <w:tcW w:w="8217" w:type="dxa"/>
            <w:gridSpan w:val="4"/>
          </w:tcPr>
          <w:p w14:paraId="2D5E50C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64CD941" w14:textId="77777777" w:rsidR="00FA5C78" w:rsidRPr="004C4839" w:rsidRDefault="00FA5C78" w:rsidP="0040793E">
            <w:pPr>
              <w:pStyle w:val="ListParagraph"/>
              <w:numPr>
                <w:ilvl w:val="0"/>
                <w:numId w:val="5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1D373DA0" w14:textId="77777777" w:rsidR="00FA5C78" w:rsidRPr="004C4839" w:rsidRDefault="00FA5C78" w:rsidP="0040793E">
            <w:pPr>
              <w:pStyle w:val="ListParagraph"/>
              <w:numPr>
                <w:ilvl w:val="0"/>
                <w:numId w:val="5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</w:tr>
    </w:tbl>
    <w:p w14:paraId="7C944D4C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BB625B7" w14:textId="650A94AB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p w14:paraId="410F7CE1" w14:textId="685A3C51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3D03EC">
        <w:rPr>
          <w:rFonts w:ascii="Times New Roman" w:hAnsi="Times New Roman" w:cs="Times New Roman"/>
          <w:sz w:val="24"/>
          <w:szCs w:val="24"/>
        </w:rPr>
        <w:t>29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Tenaga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66FB8A05" w14:textId="77777777" w:rsidTr="003E27FC">
        <w:tc>
          <w:tcPr>
            <w:tcW w:w="3255" w:type="dxa"/>
            <w:tcBorders>
              <w:right w:val="nil"/>
            </w:tcBorders>
          </w:tcPr>
          <w:p w14:paraId="0A36AE1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6EC06BFC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42647054" w14:textId="77777777" w:rsidTr="003E27FC">
        <w:tc>
          <w:tcPr>
            <w:tcW w:w="3963" w:type="dxa"/>
            <w:gridSpan w:val="2"/>
          </w:tcPr>
          <w:p w14:paraId="5AEADC2C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F0D7592" w14:textId="6A59652C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29</w:t>
            </w:r>
          </w:p>
        </w:tc>
      </w:tr>
      <w:tr w:rsidR="00FA5C78" w:rsidRPr="004C4839" w14:paraId="4A4EE6D2" w14:textId="77777777" w:rsidTr="003E27FC">
        <w:tc>
          <w:tcPr>
            <w:tcW w:w="3963" w:type="dxa"/>
            <w:gridSpan w:val="2"/>
          </w:tcPr>
          <w:p w14:paraId="22361DF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12818D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</w:tr>
      <w:tr w:rsidR="00FA5C78" w:rsidRPr="004C4839" w14:paraId="554C603E" w14:textId="77777777" w:rsidTr="003E27FC">
        <w:tc>
          <w:tcPr>
            <w:tcW w:w="3963" w:type="dxa"/>
            <w:gridSpan w:val="2"/>
          </w:tcPr>
          <w:p w14:paraId="4FF9EEE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24E6A2F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Menambahkan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baru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</w:t>
            </w:r>
            <w:proofErr w:type="spellEnd"/>
            <w:r w:rsidRPr="004C4839">
              <w:t xml:space="preserve"> system.</w:t>
            </w:r>
          </w:p>
        </w:tc>
      </w:tr>
      <w:tr w:rsidR="00FA5C78" w:rsidRPr="004C4839" w14:paraId="56682C20" w14:textId="77777777" w:rsidTr="003E27FC">
        <w:trPr>
          <w:trHeight w:val="728"/>
        </w:trPr>
        <w:tc>
          <w:tcPr>
            <w:tcW w:w="3963" w:type="dxa"/>
            <w:gridSpan w:val="2"/>
          </w:tcPr>
          <w:p w14:paraId="6E151C3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3AE74C55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mengisi</w:t>
            </w:r>
            <w:proofErr w:type="spellEnd"/>
            <w:r w:rsidRPr="004C4839">
              <w:t xml:space="preserve"> form data dan </w:t>
            </w:r>
            <w:proofErr w:type="spellStart"/>
            <w:r w:rsidRPr="004C4839">
              <w:t>menyimpannya</w:t>
            </w:r>
            <w:proofErr w:type="spellEnd"/>
            <w:r w:rsidRPr="004C4839">
              <w:t>.</w:t>
            </w:r>
          </w:p>
        </w:tc>
      </w:tr>
      <w:tr w:rsidR="00FA5C78" w:rsidRPr="004C4839" w14:paraId="3942676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57199E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229D0F7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72F7BED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386965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D41737A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klik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tombol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Tenaga </w:t>
            </w:r>
            <w:proofErr w:type="spellStart"/>
            <w:r w:rsidRPr="004C4839">
              <w:t>Pendidik</w:t>
            </w:r>
            <w:proofErr w:type="spellEnd"/>
            <w:r w:rsidRPr="004C4839">
              <w:t>”</w:t>
            </w:r>
          </w:p>
        </w:tc>
      </w:tr>
      <w:tr w:rsidR="00FA5C78" w:rsidRPr="004C4839" w14:paraId="148DAEB6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56084A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2CD2EEB" w14:textId="77777777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A5C78" w:rsidRPr="004C4839" w14:paraId="070E55A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A743E9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891A906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Tenaga </w:t>
            </w:r>
            <w:proofErr w:type="spellStart"/>
            <w:r w:rsidRPr="004C4839">
              <w:t>Pendidik</w:t>
            </w:r>
            <w:proofErr w:type="spellEnd"/>
          </w:p>
        </w:tc>
      </w:tr>
      <w:tr w:rsidR="00FA5C78" w:rsidRPr="004C4839" w14:paraId="21F6304C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BF88E8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1981C1D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197CDA0E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7CA7894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24984EA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Admin login</w:t>
            </w:r>
          </w:p>
        </w:tc>
      </w:tr>
      <w:tr w:rsidR="00FA5C78" w:rsidRPr="004C4839" w14:paraId="697E10D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5C604C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8B2413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0BA2118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459B53F" w14:textId="77777777" w:rsidR="00FA5C78" w:rsidRPr="004C4839" w:rsidRDefault="00FA5C78" w:rsidP="0040793E">
            <w:pPr>
              <w:pStyle w:val="ListParagraph"/>
              <w:numPr>
                <w:ilvl w:val="0"/>
                <w:numId w:val="6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Isi form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08AE5E4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5487DE3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3883120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AD18FD5" w14:textId="77777777" w:rsidR="00FA5C78" w:rsidRPr="004C4839" w:rsidRDefault="00FA5C78" w:rsidP="0040793E">
            <w:pPr>
              <w:pStyle w:val="ListParagraph"/>
              <w:numPr>
                <w:ilvl w:val="0"/>
                <w:numId w:val="6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FA5C78" w:rsidRPr="004C4839" w14:paraId="5F973F6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B646C98" w14:textId="77777777" w:rsidR="00FA5C78" w:rsidRPr="004C4839" w:rsidRDefault="00FA5C78" w:rsidP="0040793E">
            <w:pPr>
              <w:pStyle w:val="ListParagraph"/>
              <w:numPr>
                <w:ilvl w:val="0"/>
                <w:numId w:val="6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6A6FF26" w14:textId="77777777" w:rsidR="00FA5C78" w:rsidRPr="004C4839" w:rsidRDefault="00FA5C78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61573A3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86924A5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4AFA4F0" w14:textId="77777777" w:rsidR="00FA5C78" w:rsidRPr="004C4839" w:rsidRDefault="00FA5C78" w:rsidP="0040793E">
            <w:pPr>
              <w:pStyle w:val="ListParagraph"/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sukses</w:t>
            </w:r>
            <w:proofErr w:type="spellEnd"/>
          </w:p>
        </w:tc>
      </w:tr>
      <w:tr w:rsidR="00FA5C78" w:rsidRPr="004C4839" w14:paraId="415DC8F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A62390F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533DACD" w14:textId="77777777" w:rsidR="00FA5C78" w:rsidRPr="004C4839" w:rsidRDefault="00FA5C78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A5C78" w:rsidRPr="004C4839" w14:paraId="04D1ECE4" w14:textId="77777777" w:rsidTr="003E27FC">
        <w:tc>
          <w:tcPr>
            <w:tcW w:w="8217" w:type="dxa"/>
            <w:gridSpan w:val="4"/>
          </w:tcPr>
          <w:p w14:paraId="45F33AB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F2064E9" w14:textId="77777777" w:rsidR="00FA5C78" w:rsidRPr="004C4839" w:rsidRDefault="00FA5C78" w:rsidP="0040793E">
            <w:pPr>
              <w:pStyle w:val="ListParagraph"/>
              <w:numPr>
                <w:ilvl w:val="0"/>
                <w:numId w:val="5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  <w:p w14:paraId="38CBFDBC" w14:textId="77777777" w:rsidR="00FA5C78" w:rsidRPr="004C4839" w:rsidRDefault="00FA5C78" w:rsidP="0040793E">
            <w:pPr>
              <w:pStyle w:val="ListParagraph"/>
              <w:numPr>
                <w:ilvl w:val="0"/>
                <w:numId w:val="5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NIP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</w:tc>
      </w:tr>
    </w:tbl>
    <w:p w14:paraId="61F64DB1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A3F3FDA" w14:textId="15A4D44D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4C4839">
        <w:rPr>
          <w:rFonts w:ascii="Times New Roman" w:hAnsi="Times New Roman" w:cs="Times New Roman"/>
          <w:sz w:val="24"/>
          <w:szCs w:val="24"/>
        </w:rPr>
        <w:t xml:space="preserve">Edit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p w14:paraId="6A10661B" w14:textId="38E35D49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4.3</w:t>
      </w:r>
      <w:r w:rsidR="003D03EC">
        <w:rPr>
          <w:rFonts w:ascii="Times New Roman" w:hAnsi="Times New Roman" w:cs="Times New Roman"/>
          <w:sz w:val="24"/>
          <w:szCs w:val="24"/>
        </w:rPr>
        <w:t>0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Edi</w:t>
      </w:r>
      <w:r w:rsidR="004A3516">
        <w:rPr>
          <w:rFonts w:ascii="Times New Roman" w:hAnsi="Times New Roman" w:cs="Times New Roman"/>
          <w:sz w:val="24"/>
          <w:szCs w:val="24"/>
        </w:rPr>
        <w:t>t</w:t>
      </w:r>
      <w:r w:rsidRPr="004C4839">
        <w:rPr>
          <w:rFonts w:ascii="Times New Roman" w:hAnsi="Times New Roman" w:cs="Times New Roman"/>
          <w:sz w:val="24"/>
          <w:szCs w:val="24"/>
        </w:rPr>
        <w:t xml:space="preserve"> Data Tenaga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11D2D32B" w14:textId="77777777" w:rsidTr="003E27FC">
        <w:tc>
          <w:tcPr>
            <w:tcW w:w="3255" w:type="dxa"/>
            <w:tcBorders>
              <w:right w:val="nil"/>
            </w:tcBorders>
          </w:tcPr>
          <w:p w14:paraId="122A128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731543B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30CE8508" w14:textId="77777777" w:rsidTr="003E27FC">
        <w:tc>
          <w:tcPr>
            <w:tcW w:w="3963" w:type="dxa"/>
            <w:gridSpan w:val="2"/>
          </w:tcPr>
          <w:p w14:paraId="5FFBC17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8397F1E" w14:textId="4F72F9FF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</w:t>
            </w:r>
          </w:p>
        </w:tc>
      </w:tr>
      <w:tr w:rsidR="00FA5C78" w:rsidRPr="004C4839" w14:paraId="0C9F2783" w14:textId="77777777" w:rsidTr="003E27FC">
        <w:tc>
          <w:tcPr>
            <w:tcW w:w="3963" w:type="dxa"/>
            <w:gridSpan w:val="2"/>
          </w:tcPr>
          <w:p w14:paraId="7DD2434B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66C87B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Data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</w:tr>
      <w:tr w:rsidR="00FA5C78" w:rsidRPr="004C4839" w14:paraId="3B11110F" w14:textId="77777777" w:rsidTr="003E27FC">
        <w:tc>
          <w:tcPr>
            <w:tcW w:w="3963" w:type="dxa"/>
            <w:gridSpan w:val="2"/>
          </w:tcPr>
          <w:p w14:paraId="50BB90A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6A82144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pengajar</w:t>
            </w:r>
            <w:proofErr w:type="spellEnd"/>
            <w:r w:rsidRPr="004C4839">
              <w:t>.</w:t>
            </w:r>
          </w:p>
        </w:tc>
      </w:tr>
      <w:tr w:rsidR="00FA5C78" w:rsidRPr="004C4839" w14:paraId="29D3C311" w14:textId="77777777" w:rsidTr="003E27FC">
        <w:trPr>
          <w:trHeight w:val="728"/>
        </w:trPr>
        <w:tc>
          <w:tcPr>
            <w:tcW w:w="3963" w:type="dxa"/>
            <w:gridSpan w:val="2"/>
          </w:tcPr>
          <w:p w14:paraId="18C840B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568A020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Proses </w:t>
            </w:r>
            <w:proofErr w:type="spellStart"/>
            <w:r w:rsidRPr="004C4839">
              <w:t>pengeditan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tenaga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pendidik</w:t>
            </w:r>
            <w:proofErr w:type="spellEnd"/>
            <w:r w:rsidRPr="004C4839">
              <w:t>.</w:t>
            </w:r>
          </w:p>
        </w:tc>
      </w:tr>
      <w:tr w:rsidR="00FA5C78" w:rsidRPr="004C4839" w14:paraId="0520087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BEF3C0B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3DF35CE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5A2CFBEC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8F07A0B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C86CB2A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“Edit” pada daftar </w:t>
            </w:r>
            <w:proofErr w:type="spellStart"/>
            <w:r w:rsidRPr="004C4839">
              <w:t>pengajar</w:t>
            </w:r>
            <w:proofErr w:type="spellEnd"/>
          </w:p>
        </w:tc>
      </w:tr>
      <w:tr w:rsidR="00FA5C78" w:rsidRPr="004C4839" w14:paraId="5EEE427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AC97BB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E9B829A" w14:textId="77777777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A5C78" w:rsidRPr="004C4839" w14:paraId="7AF9FCB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5786DB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8164FA4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Tenaga </w:t>
            </w:r>
            <w:proofErr w:type="spellStart"/>
            <w:r w:rsidRPr="004C4839">
              <w:t>Pendidik</w:t>
            </w:r>
            <w:proofErr w:type="spellEnd"/>
          </w:p>
        </w:tc>
      </w:tr>
      <w:tr w:rsidR="00FA5C78" w:rsidRPr="004C4839" w14:paraId="40B514EA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362381A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4A0F1C1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36DA87E9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7DF0333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2E8C502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login</w:t>
            </w:r>
          </w:p>
        </w:tc>
      </w:tr>
      <w:tr w:rsidR="00FA5C78" w:rsidRPr="004C4839" w14:paraId="323A50C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89CD99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454BF4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51FEA97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23970D5" w14:textId="77777777" w:rsidR="00FA5C78" w:rsidRPr="004C4839" w:rsidRDefault="00FA5C78" w:rsidP="0040793E">
            <w:pPr>
              <w:pStyle w:val="ListParagraph"/>
              <w:numPr>
                <w:ilvl w:val="0"/>
                <w:numId w:val="6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0AA57FE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4756D5D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1B7B390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F706EC8" w14:textId="77777777" w:rsidR="00FA5C78" w:rsidRPr="004C4839" w:rsidRDefault="00FA5C78" w:rsidP="0040793E">
            <w:pPr>
              <w:pStyle w:val="ListParagraph"/>
              <w:numPr>
                <w:ilvl w:val="0"/>
                <w:numId w:val="6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lama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</w:p>
        </w:tc>
      </w:tr>
      <w:tr w:rsidR="00FA5C78" w:rsidRPr="004C4839" w14:paraId="75858C1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9562ADC" w14:textId="77777777" w:rsidR="00FA5C78" w:rsidRPr="004C4839" w:rsidRDefault="00FA5C78" w:rsidP="0040793E">
            <w:pPr>
              <w:pStyle w:val="ListParagraph"/>
              <w:numPr>
                <w:ilvl w:val="0"/>
                <w:numId w:val="6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9B73C00" w14:textId="77777777" w:rsidR="00FA5C78" w:rsidRPr="004C4839" w:rsidRDefault="00FA5C78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61086AC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F5B2745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6FE3373" w14:textId="77777777" w:rsidR="00FA5C78" w:rsidRPr="004C4839" w:rsidRDefault="00FA5C78" w:rsidP="0040793E">
            <w:pPr>
              <w:pStyle w:val="ListParagraph"/>
              <w:numPr>
                <w:ilvl w:val="0"/>
                <w:numId w:val="6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  <w:tr w:rsidR="00FA5C78" w:rsidRPr="004C4839" w14:paraId="62B163D8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AF5A113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C3119A3" w14:textId="77777777" w:rsidR="00FA5C78" w:rsidRPr="004C4839" w:rsidRDefault="00FA5C78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</w:p>
        </w:tc>
      </w:tr>
      <w:tr w:rsidR="00FA5C78" w:rsidRPr="004C4839" w14:paraId="19419681" w14:textId="77777777" w:rsidTr="003E27FC">
        <w:tc>
          <w:tcPr>
            <w:tcW w:w="8217" w:type="dxa"/>
            <w:gridSpan w:val="4"/>
          </w:tcPr>
          <w:p w14:paraId="4A50494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5192E80" w14:textId="77777777" w:rsidR="00FA5C78" w:rsidRPr="004C4839" w:rsidRDefault="00FA5C78" w:rsidP="0040793E">
            <w:pPr>
              <w:pStyle w:val="ListParagraph"/>
              <w:numPr>
                <w:ilvl w:val="0"/>
                <w:numId w:val="5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valid</w:t>
            </w:r>
          </w:p>
          <w:p w14:paraId="32198CF6" w14:textId="77777777" w:rsidR="00FA5C78" w:rsidRPr="004C4839" w:rsidRDefault="00FA5C78" w:rsidP="0040793E">
            <w:pPr>
              <w:pStyle w:val="ListParagraph"/>
              <w:numPr>
                <w:ilvl w:val="0"/>
                <w:numId w:val="5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Server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</w:p>
        </w:tc>
      </w:tr>
    </w:tbl>
    <w:p w14:paraId="6F715680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0ECB089" w14:textId="67BA0AD6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p w14:paraId="68E3BB1B" w14:textId="1BAAA50C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4.3</w:t>
      </w:r>
      <w:r w:rsidR="003D03EC">
        <w:rPr>
          <w:rFonts w:ascii="Times New Roman" w:hAnsi="Times New Roman" w:cs="Times New Roman"/>
          <w:sz w:val="24"/>
          <w:szCs w:val="24"/>
        </w:rPr>
        <w:t>1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Tenaga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Pendidik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2FE50A30" w14:textId="77777777" w:rsidTr="003E27FC">
        <w:tc>
          <w:tcPr>
            <w:tcW w:w="3255" w:type="dxa"/>
            <w:tcBorders>
              <w:right w:val="nil"/>
            </w:tcBorders>
          </w:tcPr>
          <w:p w14:paraId="038DE1B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7517DF7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226F9E4D" w14:textId="77777777" w:rsidTr="003E27FC">
        <w:tc>
          <w:tcPr>
            <w:tcW w:w="3963" w:type="dxa"/>
            <w:gridSpan w:val="2"/>
          </w:tcPr>
          <w:p w14:paraId="00C4963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0C2F64D" w14:textId="665C904F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</w:t>
            </w:r>
          </w:p>
        </w:tc>
      </w:tr>
      <w:tr w:rsidR="00FA5C78" w:rsidRPr="004C4839" w14:paraId="542282C4" w14:textId="77777777" w:rsidTr="003E27FC">
        <w:tc>
          <w:tcPr>
            <w:tcW w:w="3963" w:type="dxa"/>
            <w:gridSpan w:val="2"/>
          </w:tcPr>
          <w:p w14:paraId="2F18A30A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F33752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Tenaga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Pendidik</w:t>
            </w:r>
            <w:proofErr w:type="spellEnd"/>
          </w:p>
        </w:tc>
      </w:tr>
      <w:tr w:rsidR="00FA5C78" w:rsidRPr="004C4839" w14:paraId="1508158B" w14:textId="77777777" w:rsidTr="003E27FC">
        <w:tc>
          <w:tcPr>
            <w:tcW w:w="3963" w:type="dxa"/>
            <w:gridSpan w:val="2"/>
          </w:tcPr>
          <w:p w14:paraId="4AFF8BB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89EF41F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pengajar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>.</w:t>
            </w:r>
          </w:p>
        </w:tc>
      </w:tr>
      <w:tr w:rsidR="00FA5C78" w:rsidRPr="004C4839" w14:paraId="6C3B8668" w14:textId="77777777" w:rsidTr="003E27FC">
        <w:trPr>
          <w:trHeight w:val="728"/>
        </w:trPr>
        <w:tc>
          <w:tcPr>
            <w:tcW w:w="3963" w:type="dxa"/>
            <w:gridSpan w:val="2"/>
          </w:tcPr>
          <w:p w14:paraId="722F258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15BF7015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data yang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aktif</w:t>
            </w:r>
            <w:proofErr w:type="spellEnd"/>
            <w:r w:rsidRPr="004C4839">
              <w:t>.</w:t>
            </w:r>
          </w:p>
        </w:tc>
      </w:tr>
      <w:tr w:rsidR="00FA5C78" w:rsidRPr="004C4839" w14:paraId="44FF799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2A0272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50A3E29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1A67051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7E7A53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CBAEEC7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Hapus</w:t>
            </w:r>
            <w:proofErr w:type="spellEnd"/>
            <w:r w:rsidRPr="004C4839">
              <w:t>”</w:t>
            </w:r>
          </w:p>
        </w:tc>
      </w:tr>
      <w:tr w:rsidR="00FA5C78" w:rsidRPr="004C4839" w14:paraId="2737E7A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D39F63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3A6F5FE" w14:textId="77777777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A5C78" w:rsidRPr="004C4839" w14:paraId="572411D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6BF4F2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44C88AD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Tenaga </w:t>
            </w:r>
            <w:proofErr w:type="spellStart"/>
            <w:r w:rsidRPr="004C4839">
              <w:t>Pendidik</w:t>
            </w:r>
            <w:proofErr w:type="spellEnd"/>
          </w:p>
        </w:tc>
      </w:tr>
      <w:tr w:rsidR="00FA5C78" w:rsidRPr="004C4839" w14:paraId="13A706FA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1DCD396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651FE52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7B859BF7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9C3575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5F9CEF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login</w:t>
            </w:r>
          </w:p>
        </w:tc>
      </w:tr>
      <w:tr w:rsidR="00FA5C78" w:rsidRPr="004C4839" w14:paraId="7E85FD7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FBD427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AAB090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14BD782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5590F8C" w14:textId="77777777" w:rsidR="00FA5C78" w:rsidRPr="004C4839" w:rsidRDefault="00FA5C78" w:rsidP="0040793E">
            <w:pPr>
              <w:pStyle w:val="ListParagraph"/>
              <w:numPr>
                <w:ilvl w:val="0"/>
                <w:numId w:val="6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Klik Hapus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4B667EA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6B9A579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3B7BC59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AC17B0B" w14:textId="77777777" w:rsidR="00FA5C78" w:rsidRPr="004C4839" w:rsidRDefault="00FA5C78" w:rsidP="0040793E">
            <w:pPr>
              <w:pStyle w:val="ListParagraph"/>
              <w:numPr>
                <w:ilvl w:val="0"/>
                <w:numId w:val="6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Tampilkan konfirmasi hapus</w:t>
            </w:r>
          </w:p>
        </w:tc>
      </w:tr>
      <w:tr w:rsidR="00FA5C78" w:rsidRPr="004C4839" w14:paraId="779D0DD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B1F5323" w14:textId="77777777" w:rsidR="00FA5C78" w:rsidRPr="004C4839" w:rsidRDefault="00FA5C78" w:rsidP="0040793E">
            <w:pPr>
              <w:pStyle w:val="ListParagraph"/>
              <w:numPr>
                <w:ilvl w:val="0"/>
                <w:numId w:val="6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Setujui 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BC5355E" w14:textId="77777777" w:rsidR="00FA5C78" w:rsidRPr="004C4839" w:rsidRDefault="00FA5C78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2C3FC95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F29083C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42DCDDF" w14:textId="77777777" w:rsidR="00FA5C78" w:rsidRPr="004C4839" w:rsidRDefault="00FA5C78" w:rsidP="0040793E">
            <w:pPr>
              <w:pStyle w:val="ListParagraph"/>
              <w:numPr>
                <w:ilvl w:val="0"/>
                <w:numId w:val="62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Sistem hapus data pengajar</w:t>
            </w:r>
          </w:p>
        </w:tc>
      </w:tr>
      <w:tr w:rsidR="00FA5C78" w:rsidRPr="004C4839" w14:paraId="7421BB34" w14:textId="77777777" w:rsidTr="003E27FC">
        <w:tc>
          <w:tcPr>
            <w:tcW w:w="3963" w:type="dxa"/>
            <w:gridSpan w:val="2"/>
            <w:tcBorders>
              <w:bottom w:val="single" w:sz="4" w:space="0" w:color="auto"/>
              <w:right w:val="nil"/>
            </w:tcBorders>
          </w:tcPr>
          <w:p w14:paraId="261AF215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72C5D84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Data pengajar dihapus dari sistem</w:t>
            </w:r>
          </w:p>
        </w:tc>
        <w:tc>
          <w:tcPr>
            <w:tcW w:w="4254" w:type="dxa"/>
            <w:gridSpan w:val="2"/>
            <w:tcBorders>
              <w:left w:val="nil"/>
              <w:bottom w:val="single" w:sz="4" w:space="0" w:color="auto"/>
            </w:tcBorders>
          </w:tcPr>
          <w:p w14:paraId="2B082FE2" w14:textId="77777777" w:rsidR="00FA5C78" w:rsidRPr="004C4839" w:rsidRDefault="00FA5C78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074148F7" w14:textId="77777777" w:rsidTr="003E27FC">
        <w:tc>
          <w:tcPr>
            <w:tcW w:w="8217" w:type="dxa"/>
            <w:gridSpan w:val="4"/>
          </w:tcPr>
          <w:p w14:paraId="4D17AC61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03CF40F" w14:textId="77777777" w:rsidR="00FA5C78" w:rsidRPr="004C4839" w:rsidRDefault="00FA5C78" w:rsidP="0040793E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Pengajar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  <w:p w14:paraId="5D6BAFBA" w14:textId="77777777" w:rsidR="00FA5C78" w:rsidRPr="004C4839" w:rsidRDefault="00FA5C78" w:rsidP="0040793E">
            <w:pPr>
              <w:pStyle w:val="ListParagraph"/>
              <w:numPr>
                <w:ilvl w:val="0"/>
                <w:numId w:val="5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penghapusan</w:t>
            </w:r>
            <w:proofErr w:type="spellEnd"/>
          </w:p>
        </w:tc>
      </w:tr>
    </w:tbl>
    <w:p w14:paraId="673EA242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CAECA75" w14:textId="5ABD4049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14:paraId="3221F6A1" w14:textId="4497E463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4.3</w:t>
      </w:r>
      <w:r w:rsidR="003D03EC">
        <w:rPr>
          <w:rFonts w:ascii="Times New Roman" w:hAnsi="Times New Roman" w:cs="Times New Roman"/>
          <w:sz w:val="24"/>
          <w:szCs w:val="24"/>
        </w:rPr>
        <w:t>2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3249D842" w14:textId="77777777" w:rsidTr="003E27FC">
        <w:tc>
          <w:tcPr>
            <w:tcW w:w="3255" w:type="dxa"/>
            <w:tcBorders>
              <w:right w:val="nil"/>
            </w:tcBorders>
          </w:tcPr>
          <w:p w14:paraId="5BFF49A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6BB8F98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6AB19AFF" w14:textId="77777777" w:rsidTr="003E27FC">
        <w:tc>
          <w:tcPr>
            <w:tcW w:w="3963" w:type="dxa"/>
            <w:gridSpan w:val="2"/>
          </w:tcPr>
          <w:p w14:paraId="55FA2D9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9B332D2" w14:textId="2C067949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</w:tr>
      <w:tr w:rsidR="00FA5C78" w:rsidRPr="004C4839" w14:paraId="2CE8EDAD" w14:textId="77777777" w:rsidTr="003E27FC">
        <w:tc>
          <w:tcPr>
            <w:tcW w:w="3963" w:type="dxa"/>
            <w:gridSpan w:val="2"/>
          </w:tcPr>
          <w:p w14:paraId="3A941A7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EC7AA9B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Data Peseerta Didik</w:t>
            </w:r>
          </w:p>
        </w:tc>
      </w:tr>
      <w:tr w:rsidR="00FA5C78" w:rsidRPr="004C4839" w14:paraId="72F37A15" w14:textId="77777777" w:rsidTr="003E27FC">
        <w:tc>
          <w:tcPr>
            <w:tcW w:w="3963" w:type="dxa"/>
            <w:gridSpan w:val="2"/>
          </w:tcPr>
          <w:p w14:paraId="7EF2D8DD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576A061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semua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FA5C78" w:rsidRPr="004C4839" w14:paraId="41129267" w14:textId="77777777" w:rsidTr="003E27FC">
        <w:trPr>
          <w:trHeight w:val="728"/>
        </w:trPr>
        <w:tc>
          <w:tcPr>
            <w:tcW w:w="3963" w:type="dxa"/>
            <w:gridSpan w:val="2"/>
          </w:tcPr>
          <w:p w14:paraId="019F777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DB698D9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Meliputi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penambahan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pengeditan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penghapusan</w:t>
            </w:r>
            <w:proofErr w:type="spellEnd"/>
            <w:r w:rsidRPr="004C4839">
              <w:t xml:space="preserve">, dan </w:t>
            </w:r>
            <w:proofErr w:type="spellStart"/>
            <w:r w:rsidRPr="004C4839">
              <w:t>melihat</w:t>
            </w:r>
            <w:proofErr w:type="spellEnd"/>
            <w:r w:rsidRPr="004C4839">
              <w:t xml:space="preserve"> detail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FA5C78" w:rsidRPr="004C4839" w14:paraId="0D1BFAA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08748F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1080E5D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3DFFFC3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56C8B9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033603E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membuka</w:t>
            </w:r>
            <w:proofErr w:type="spellEnd"/>
            <w:r w:rsidRPr="004C4839">
              <w:t xml:space="preserve"> menu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Pr="004C4839">
              <w:t>.</w:t>
            </w:r>
          </w:p>
        </w:tc>
      </w:tr>
      <w:tr w:rsidR="00FA5C78" w:rsidRPr="004C4839" w14:paraId="1CBED35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07AE38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5788CD0" w14:textId="77777777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FA5C78" w:rsidRPr="004C4839" w14:paraId="35DA347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FBD966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73FCE4E" w14:textId="71FFCE95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Tambah</w:t>
            </w:r>
            <w:proofErr w:type="spellEnd"/>
            <w:r w:rsidRPr="004C4839">
              <w:t>/Edit/</w:t>
            </w:r>
            <w:proofErr w:type="spellStart"/>
            <w:r w:rsidRPr="004C4839">
              <w:t>Hapus</w:t>
            </w:r>
            <w:proofErr w:type="spellEnd"/>
            <w:r w:rsidRPr="004C4839">
              <w:t xml:space="preserve">/Detail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  <w:r w:rsidR="00EF091C">
              <w:t xml:space="preserve">, </w:t>
            </w:r>
            <w:proofErr w:type="spellStart"/>
            <w:r w:rsidR="00EF091C">
              <w:t>pendaftaran</w:t>
            </w:r>
            <w:proofErr w:type="spellEnd"/>
          </w:p>
        </w:tc>
      </w:tr>
      <w:tr w:rsidR="00FA5C78" w:rsidRPr="004C4839" w14:paraId="5CE09E44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0F1C9B6B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578322F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636A6297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024765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01DBAC3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Admin Login </w:t>
            </w:r>
          </w:p>
        </w:tc>
      </w:tr>
      <w:tr w:rsidR="00FA5C78" w:rsidRPr="004C4839" w14:paraId="456CD1C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35525E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49CFB9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5CC89EE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AB8D539" w14:textId="77777777" w:rsidR="00FA5C78" w:rsidRPr="004C4839" w:rsidRDefault="00FA5C78" w:rsidP="0040793E">
            <w:pPr>
              <w:pStyle w:val="ListParagraph"/>
              <w:numPr>
                <w:ilvl w:val="0"/>
                <w:numId w:val="6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Buka menu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FD8D74E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12304C7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7840BE3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FC8B764" w14:textId="77777777" w:rsidR="00FA5C78" w:rsidRPr="004C4839" w:rsidRDefault="00FA5C78" w:rsidP="0040793E">
            <w:pPr>
              <w:pStyle w:val="ListParagraph"/>
              <w:numPr>
                <w:ilvl w:val="0"/>
                <w:numId w:val="6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Tampilkan daftar peserta didik</w:t>
            </w:r>
          </w:p>
        </w:tc>
      </w:tr>
      <w:tr w:rsidR="00FA5C78" w:rsidRPr="004C4839" w14:paraId="0B31ACA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1F19870" w14:textId="2DEE380F" w:rsidR="00FA5C78" w:rsidRPr="004C4839" w:rsidRDefault="00FA5C78" w:rsidP="0040793E">
            <w:pPr>
              <w:pStyle w:val="ListParagraph"/>
              <w:numPr>
                <w:ilvl w:val="0"/>
                <w:numId w:val="6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Pilih aksi</w:t>
            </w:r>
            <w:r w:rsidR="003D03E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”edit, hapus, lihat detai data pesertadidik”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C71F787" w14:textId="77777777" w:rsidR="00FA5C78" w:rsidRPr="004C4839" w:rsidRDefault="00FA5C78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59B99BB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BB9DF8F" w14:textId="77777777" w:rsidR="00FA5C78" w:rsidRPr="004C4839" w:rsidRDefault="00FA5C78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4C236B4" w14:textId="0CF81290" w:rsidR="00FA5C78" w:rsidRPr="004C4839" w:rsidRDefault="003D03EC" w:rsidP="0040793E">
            <w:pPr>
              <w:pStyle w:val="ListParagraph"/>
              <w:numPr>
                <w:ilvl w:val="0"/>
                <w:numId w:val="6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halaman sesuai dengan aksi yang dipilih</w:t>
            </w:r>
          </w:p>
        </w:tc>
      </w:tr>
      <w:tr w:rsidR="00FA5C78" w:rsidRPr="004C4839" w14:paraId="3976008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0978CEE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11064AF3" w14:textId="73326D37" w:rsidR="00FA5C78" w:rsidRPr="004C4839" w:rsidRDefault="003D03EC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dapat memilih action yang akan dpilih</w:t>
            </w:r>
          </w:p>
        </w:tc>
      </w:tr>
      <w:tr w:rsidR="00FA5C78" w:rsidRPr="004C4839" w14:paraId="367C0BE7" w14:textId="77777777" w:rsidTr="003E27FC">
        <w:tc>
          <w:tcPr>
            <w:tcW w:w="8217" w:type="dxa"/>
            <w:gridSpan w:val="4"/>
          </w:tcPr>
          <w:p w14:paraId="7EFE1F7D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E58247A" w14:textId="0BB42AAC" w:rsidR="00FA5C78" w:rsidRPr="00EF091C" w:rsidRDefault="00EF091C" w:rsidP="0040793E">
            <w:pPr>
              <w:pStyle w:val="ListParagraph"/>
              <w:numPr>
                <w:ilvl w:val="0"/>
                <w:numId w:val="8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-</w:t>
            </w:r>
          </w:p>
        </w:tc>
      </w:tr>
    </w:tbl>
    <w:p w14:paraId="17C93A64" w14:textId="77777777" w:rsidR="00FA5C78" w:rsidRPr="003D03EC" w:rsidRDefault="00FA5C78" w:rsidP="003D03E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B753BC" w14:textId="674194D9" w:rsidR="00287B8D" w:rsidRPr="003D03EC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3D03EC">
        <w:rPr>
          <w:rFonts w:ascii="Times New Roman" w:hAnsi="Times New Roman" w:cs="Times New Roman"/>
          <w:sz w:val="24"/>
          <w:szCs w:val="24"/>
        </w:rPr>
        <w:t xml:space="preserve">Edit data </w:t>
      </w:r>
      <w:proofErr w:type="spellStart"/>
      <w:r w:rsidRPr="003D03EC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3D03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03EC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14:paraId="23A9A05E" w14:textId="7D193B5A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4.3</w:t>
      </w:r>
      <w:r w:rsidR="003D03EC">
        <w:rPr>
          <w:rFonts w:ascii="Times New Roman" w:hAnsi="Times New Roman" w:cs="Times New Roman"/>
          <w:sz w:val="24"/>
          <w:szCs w:val="24"/>
        </w:rPr>
        <w:t>3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="005B22C4">
        <w:rPr>
          <w:rFonts w:ascii="Times New Roman" w:hAnsi="Times New Roman" w:cs="Times New Roman"/>
          <w:sz w:val="24"/>
          <w:szCs w:val="24"/>
        </w:rPr>
        <w:t>Edit</w:t>
      </w:r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FA5C78" w:rsidRPr="004C4839" w14:paraId="2D3FB62F" w14:textId="77777777" w:rsidTr="003E27FC">
        <w:tc>
          <w:tcPr>
            <w:tcW w:w="3255" w:type="dxa"/>
            <w:tcBorders>
              <w:right w:val="nil"/>
            </w:tcBorders>
          </w:tcPr>
          <w:p w14:paraId="3D7A01D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0CA4E707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129128EA" w14:textId="77777777" w:rsidTr="003E27FC">
        <w:tc>
          <w:tcPr>
            <w:tcW w:w="3963" w:type="dxa"/>
            <w:gridSpan w:val="2"/>
          </w:tcPr>
          <w:p w14:paraId="003CFD3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ECB2682" w14:textId="3F80B4B8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5B22C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</w:tr>
      <w:tr w:rsidR="00FA5C78" w:rsidRPr="004C4839" w14:paraId="7F7B0DC0" w14:textId="77777777" w:rsidTr="003E27FC">
        <w:tc>
          <w:tcPr>
            <w:tcW w:w="3963" w:type="dxa"/>
            <w:gridSpan w:val="2"/>
          </w:tcPr>
          <w:p w14:paraId="65DB592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AF7CCDD" w14:textId="0C0906F8" w:rsidR="00FA5C78" w:rsidRPr="004C4839" w:rsidRDefault="005B22C4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Edit</w:t>
            </w:r>
            <w:r w:rsidR="00FA5C78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Peserta Didik</w:t>
            </w:r>
          </w:p>
        </w:tc>
      </w:tr>
      <w:tr w:rsidR="00FA5C78" w:rsidRPr="004C4839" w14:paraId="7959DEDC" w14:textId="77777777" w:rsidTr="003E27FC">
        <w:tc>
          <w:tcPr>
            <w:tcW w:w="3963" w:type="dxa"/>
            <w:gridSpan w:val="2"/>
          </w:tcPr>
          <w:p w14:paraId="2ECB8C4A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51D1D15E" w14:textId="342F414C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</w:t>
            </w:r>
            <w:r w:rsidR="005B22C4">
              <w:t>in</w:t>
            </w:r>
            <w:proofErr w:type="spellEnd"/>
            <w:r w:rsidR="005B22C4">
              <w:t xml:space="preserve"> </w:t>
            </w:r>
            <w:proofErr w:type="spellStart"/>
            <w:r w:rsidR="005B22C4">
              <w:t>mengedit</w:t>
            </w:r>
            <w:proofErr w:type="spellEnd"/>
            <w:r w:rsidR="005B22C4">
              <w:t xml:space="preserve"> data </w:t>
            </w:r>
            <w:proofErr w:type="spellStart"/>
            <w:r w:rsidR="005B22C4">
              <w:t>peserta</w:t>
            </w:r>
            <w:proofErr w:type="spellEnd"/>
            <w:r w:rsidR="005B22C4">
              <w:t xml:space="preserve"> </w:t>
            </w:r>
            <w:proofErr w:type="spellStart"/>
            <w:r w:rsidR="005B22C4">
              <w:t>didik</w:t>
            </w:r>
            <w:proofErr w:type="spellEnd"/>
          </w:p>
        </w:tc>
      </w:tr>
      <w:tr w:rsidR="00FA5C78" w:rsidRPr="004C4839" w14:paraId="3C91E97B" w14:textId="77777777" w:rsidTr="003E27FC">
        <w:trPr>
          <w:trHeight w:val="728"/>
        </w:trPr>
        <w:tc>
          <w:tcPr>
            <w:tcW w:w="3963" w:type="dxa"/>
            <w:gridSpan w:val="2"/>
          </w:tcPr>
          <w:p w14:paraId="07C7845A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0C2D2FDD" w14:textId="33F80C1F" w:rsidR="00FA5C78" w:rsidRPr="004C4839" w:rsidRDefault="005B22C4" w:rsidP="003E27FC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proses edit pada menu </w:t>
            </w: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FA5C78" w:rsidRPr="004C4839" w14:paraId="003FC83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4B6F65D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A163017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275B276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9EF872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52068A3" w14:textId="6FE24EA5" w:rsidR="00FA5C78" w:rsidRPr="004C4839" w:rsidRDefault="005B22C4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daftar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pada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mengklik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“edit”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mengedit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diedit</w:t>
            </w:r>
            <w:proofErr w:type="spellEnd"/>
            <w:r>
              <w:t>.</w:t>
            </w:r>
          </w:p>
        </w:tc>
      </w:tr>
      <w:tr w:rsidR="00FA5C78" w:rsidRPr="004C4839" w14:paraId="7F2348E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F0393B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7472354" w14:textId="576CCFD6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merupakan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orng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B22C4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FA5C78" w:rsidRPr="004C4839" w14:paraId="3072BCF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7B165D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B9DD149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A5C78" w:rsidRPr="004C4839" w14:paraId="4FDA2F9B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3CC8AC65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798A75E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2C2865B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0611D9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8B7BF08" w14:textId="07878BB9" w:rsidR="00FA5C78" w:rsidRPr="004C4839" w:rsidRDefault="00EF091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telah menambahkan data tenaga pendidik</w:t>
            </w:r>
          </w:p>
        </w:tc>
      </w:tr>
      <w:tr w:rsidR="00FA5C78" w:rsidRPr="004C4839" w14:paraId="538F122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4D2A3C7" w14:textId="77777777" w:rsidR="00FA5C78" w:rsidRPr="004C4839" w:rsidRDefault="00FA5C78" w:rsidP="005B22C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FE1C6A9" w14:textId="76C9C71A" w:rsidR="00FA5C78" w:rsidRPr="004C4839" w:rsidRDefault="005B22C4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78A1BB3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2B8CE1E" w14:textId="74054886" w:rsidR="00FA5C78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Memilih menu kelola data tenaga pendidik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6C82E36" w14:textId="046E24A8" w:rsidR="00FA5C78" w:rsidRPr="005B22C4" w:rsidRDefault="00FA5C78" w:rsidP="005B22C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5293E84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F98E31B" w14:textId="03A3755A" w:rsidR="00FA5C78" w:rsidRPr="004C4839" w:rsidRDefault="00FA5C78" w:rsidP="005B22C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74D7BD1" w14:textId="4B9933C9" w:rsidR="00FA5C78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kelola data peserta didik</w:t>
            </w:r>
          </w:p>
        </w:tc>
      </w:tr>
      <w:tr w:rsidR="00FA5C78" w:rsidRPr="004C4839" w14:paraId="472E05E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F41CB99" w14:textId="2834E014" w:rsidR="00FA5C78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peserta didik yang akan diedit datanya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A2C7915" w14:textId="08C22A12" w:rsidR="00FA5C78" w:rsidRPr="004C4839" w:rsidRDefault="00FA5C78" w:rsidP="005B22C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B22C4" w:rsidRPr="004C4839" w14:paraId="4F9846D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305D417" w14:textId="77777777" w:rsidR="005B22C4" w:rsidRDefault="005B22C4" w:rsidP="005B22C4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1A63050" w14:textId="6DDBCB5A" w:rsidR="005B22C4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form edit tenaga pendidik</w:t>
            </w:r>
          </w:p>
        </w:tc>
      </w:tr>
      <w:tr w:rsidR="005B22C4" w:rsidRPr="004C4839" w14:paraId="5392D32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E487E13" w14:textId="67DB2575" w:rsidR="005B22C4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Mengedit data peserta didik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E1981BC" w14:textId="77777777" w:rsidR="005B22C4" w:rsidRPr="004C4839" w:rsidRDefault="005B22C4" w:rsidP="005B22C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B22C4" w:rsidRPr="004C4839" w14:paraId="5743DAC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9E6843D" w14:textId="00E45DD2" w:rsidR="005B22C4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Menekan tombol ”simpan”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B6BF286" w14:textId="77777777" w:rsidR="005B22C4" w:rsidRPr="004C4839" w:rsidRDefault="005B22C4" w:rsidP="005B22C4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5B22C4" w:rsidRPr="004C4839" w14:paraId="28C202F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E9AF05" w14:textId="77777777" w:rsidR="005B22C4" w:rsidRDefault="005B22C4" w:rsidP="005B22C4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EC27DC" w14:textId="7C17E82A" w:rsidR="005B22C4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Validasi data</w:t>
            </w:r>
          </w:p>
        </w:tc>
      </w:tr>
      <w:tr w:rsidR="005B22C4" w:rsidRPr="004C4839" w14:paraId="13EEAD7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1D269F2" w14:textId="77777777" w:rsidR="005B22C4" w:rsidRDefault="005B22C4" w:rsidP="005B22C4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03748BF" w14:textId="186E1361" w:rsidR="005B22C4" w:rsidRPr="004C4839" w:rsidRDefault="005B22C4" w:rsidP="0040793E">
            <w:pPr>
              <w:pStyle w:val="ListParagraph"/>
              <w:numPr>
                <w:ilvl w:val="3"/>
                <w:numId w:val="75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notifikasi ”data peserta didik berhasil diperbaharui”</w:t>
            </w:r>
          </w:p>
        </w:tc>
      </w:tr>
      <w:tr w:rsidR="00FA5C78" w:rsidRPr="004C4839" w14:paraId="406DC130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646CB7A" w14:textId="77777777" w:rsidR="00FA5C78" w:rsidRDefault="00FA5C78" w:rsidP="00EF091C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4204779E" w14:textId="0EBF73BE" w:rsidR="00EF091C" w:rsidRPr="00EF091C" w:rsidRDefault="00EF091C" w:rsidP="00EF091C">
            <w:pPr>
              <w:pStyle w:val="NormalWeb"/>
              <w:jc w:val="both"/>
            </w:pPr>
            <w:r>
              <w:rPr>
                <w:lang w:val="sv-SE"/>
              </w:rPr>
              <w:t>Aktor berhasil mengedit data peserta didik</w:t>
            </w:r>
          </w:p>
        </w:tc>
      </w:tr>
      <w:tr w:rsidR="00FA5C78" w:rsidRPr="004C4839" w14:paraId="246AA656" w14:textId="77777777" w:rsidTr="003E27FC">
        <w:tc>
          <w:tcPr>
            <w:tcW w:w="8217" w:type="dxa"/>
            <w:gridSpan w:val="4"/>
          </w:tcPr>
          <w:p w14:paraId="4D9931A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52B59DD" w14:textId="771D7275" w:rsidR="00FA5C78" w:rsidRPr="00EF091C" w:rsidRDefault="00EF091C" w:rsidP="0040793E">
            <w:pPr>
              <w:pStyle w:val="ListParagraph"/>
              <w:numPr>
                <w:ilvl w:val="0"/>
                <w:numId w:val="5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ada tabel yang belum di isi dalam proses edit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peserta didik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 pesan eror yang jelas kepada pengguna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2C4BF5" w14:textId="438E0F35" w:rsidR="00EF091C" w:rsidRPr="004C4839" w:rsidRDefault="00EF091C" w:rsidP="0040793E">
            <w:pPr>
              <w:pStyle w:val="ListParagraph"/>
              <w:numPr>
                <w:ilvl w:val="0"/>
                <w:numId w:val="5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59F83F84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341EC2AA" w14:textId="6A0156EC" w:rsidR="00287B8D" w:rsidRPr="004C4839" w:rsidRDefault="00287B8D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14:paraId="06DC88C0" w14:textId="354E386C" w:rsidR="00FA5C78" w:rsidRPr="004C4839" w:rsidRDefault="00FA5C78" w:rsidP="00FA5C78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 w:rsidR="00EF091C">
        <w:rPr>
          <w:rFonts w:ascii="Times New Roman" w:hAnsi="Times New Roman" w:cs="Times New Roman"/>
          <w:sz w:val="24"/>
          <w:szCs w:val="24"/>
        </w:rPr>
        <w:t>3</w:t>
      </w:r>
      <w:r w:rsidRPr="004C4839">
        <w:rPr>
          <w:rFonts w:ascii="Times New Roman" w:hAnsi="Times New Roman" w:cs="Times New Roman"/>
          <w:sz w:val="24"/>
          <w:szCs w:val="24"/>
        </w:rPr>
        <w:t xml:space="preserve">4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545"/>
      </w:tblGrid>
      <w:tr w:rsidR="00FA5C78" w:rsidRPr="004C4839" w14:paraId="47832C28" w14:textId="77777777" w:rsidTr="003E27FC">
        <w:trPr>
          <w:trHeight w:val="513"/>
        </w:trPr>
        <w:tc>
          <w:tcPr>
            <w:tcW w:w="3255" w:type="dxa"/>
            <w:tcBorders>
              <w:right w:val="nil"/>
            </w:tcBorders>
          </w:tcPr>
          <w:p w14:paraId="5576D1A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5104" w:type="dxa"/>
            <w:gridSpan w:val="3"/>
            <w:tcBorders>
              <w:left w:val="nil"/>
            </w:tcBorders>
          </w:tcPr>
          <w:p w14:paraId="4A555AA4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FA5C78" w:rsidRPr="004C4839" w14:paraId="4626B329" w14:textId="77777777" w:rsidTr="003E27FC">
        <w:tc>
          <w:tcPr>
            <w:tcW w:w="3963" w:type="dxa"/>
            <w:gridSpan w:val="2"/>
          </w:tcPr>
          <w:p w14:paraId="0E41C790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0C91884D" w14:textId="25242E0B" w:rsidR="00FA5C78" w:rsidRPr="004C4839" w:rsidRDefault="00FA5C78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EF091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</w:p>
        </w:tc>
      </w:tr>
      <w:tr w:rsidR="00FA5C78" w:rsidRPr="004C4839" w14:paraId="0386A3F5" w14:textId="77777777" w:rsidTr="003E27FC">
        <w:tc>
          <w:tcPr>
            <w:tcW w:w="3963" w:type="dxa"/>
            <w:gridSpan w:val="2"/>
          </w:tcPr>
          <w:p w14:paraId="55B406C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76750D2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FA5C78" w:rsidRPr="004C4839" w14:paraId="6EE166A1" w14:textId="77777777" w:rsidTr="003E27FC">
        <w:tc>
          <w:tcPr>
            <w:tcW w:w="3963" w:type="dxa"/>
            <w:gridSpan w:val="2"/>
          </w:tcPr>
          <w:p w14:paraId="5F4C9B2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396" w:type="dxa"/>
            <w:gridSpan w:val="2"/>
          </w:tcPr>
          <w:p w14:paraId="18EA4839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Menghapus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tidak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aktif</w:t>
            </w:r>
            <w:proofErr w:type="spellEnd"/>
          </w:p>
        </w:tc>
      </w:tr>
      <w:tr w:rsidR="00FA5C78" w:rsidRPr="004C4839" w14:paraId="18EFD3BD" w14:textId="77777777" w:rsidTr="003E27FC">
        <w:trPr>
          <w:trHeight w:val="728"/>
        </w:trPr>
        <w:tc>
          <w:tcPr>
            <w:tcW w:w="3963" w:type="dxa"/>
            <w:gridSpan w:val="2"/>
          </w:tcPr>
          <w:p w14:paraId="582B29F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396" w:type="dxa"/>
            <w:gridSpan w:val="2"/>
          </w:tcPr>
          <w:p w14:paraId="0AF5F620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menghapus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sistem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secara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permanen</w:t>
            </w:r>
            <w:proofErr w:type="spellEnd"/>
          </w:p>
        </w:tc>
      </w:tr>
      <w:tr w:rsidR="00FA5C78" w:rsidRPr="004C4839" w14:paraId="0FC3B3C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39AB048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2069A3F5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FA5C78" w:rsidRPr="004C4839" w14:paraId="7C44EC7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1D41DCC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10E46B13" w14:textId="77777777" w:rsidR="00FA5C78" w:rsidRDefault="00EF091C" w:rsidP="0040793E">
            <w:pPr>
              <w:pStyle w:val="NormalWeb"/>
              <w:numPr>
                <w:ilvl w:val="0"/>
                <w:numId w:val="87"/>
              </w:numPr>
              <w:jc w:val="both"/>
            </w:pPr>
            <w:proofErr w:type="spellStart"/>
            <w:r>
              <w:t>Mengklik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“</w:t>
            </w:r>
            <w:proofErr w:type="spellStart"/>
            <w:r>
              <w:t>hapus</w:t>
            </w:r>
            <w:proofErr w:type="spellEnd"/>
            <w:r>
              <w:t xml:space="preserve">” pada </w:t>
            </w:r>
            <w:proofErr w:type="spellStart"/>
            <w:r>
              <w:t>kategori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  <w:p w14:paraId="218812C6" w14:textId="7F36517F" w:rsidR="00EF091C" w:rsidRPr="004C4839" w:rsidRDefault="00EF091C" w:rsidP="0040793E">
            <w:pPr>
              <w:pStyle w:val="NormalWeb"/>
              <w:numPr>
                <w:ilvl w:val="0"/>
                <w:numId w:val="87"/>
              </w:numPr>
              <w:jc w:val="both"/>
            </w:pPr>
            <w:r>
              <w:t xml:space="preserve">Admin </w:t>
            </w:r>
            <w:proofErr w:type="spellStart"/>
            <w:r>
              <w:t>mengkonfirmasi</w:t>
            </w:r>
            <w:proofErr w:type="spellEnd"/>
            <w:r>
              <w:t xml:space="preserve"> pop-up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menghindari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disengaja</w:t>
            </w:r>
            <w:proofErr w:type="spellEnd"/>
          </w:p>
        </w:tc>
      </w:tr>
      <w:tr w:rsidR="00FA5C78" w:rsidRPr="004C4839" w14:paraId="61D2C2E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B30E726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1E208D20" w14:textId="6CC170D0" w:rsidR="00FA5C78" w:rsidRPr="004C4839" w:rsidRDefault="00FA5C78" w:rsidP="003E27F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orang yang </w:t>
            </w:r>
            <w:proofErr w:type="spellStart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user di </w:t>
            </w:r>
            <w:proofErr w:type="spellStart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F091C"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FA5C78" w:rsidRPr="004C4839" w14:paraId="2F7A416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D8B7C7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1B33DB8C" w14:textId="77777777" w:rsidR="00FA5C78" w:rsidRPr="004C4839" w:rsidRDefault="00FA5C78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Peserta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Didik</w:t>
            </w:r>
            <w:proofErr w:type="spellEnd"/>
          </w:p>
        </w:tc>
      </w:tr>
      <w:tr w:rsidR="00FA5C78" w:rsidRPr="004C4839" w14:paraId="0B76893C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002B16E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545" w:type="dxa"/>
            <w:tcBorders>
              <w:left w:val="nil"/>
              <w:bottom w:val="single" w:sz="4" w:space="0" w:color="auto"/>
            </w:tcBorders>
          </w:tcPr>
          <w:p w14:paraId="101B897F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15E53E8A" w14:textId="77777777" w:rsidTr="003E27FC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5D7B783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4BF31C5" w14:textId="02E3EF7D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</w:t>
            </w:r>
            <w:r w:rsidR="00EF091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 sudah menambahkan data tenaga pendidik</w:t>
            </w:r>
          </w:p>
        </w:tc>
      </w:tr>
      <w:tr w:rsidR="00FA5C78" w:rsidRPr="004C4839" w14:paraId="66342AB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69D0429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20B54C13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FA5C78" w:rsidRPr="004C4839" w14:paraId="4EEE83C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A56FEE6" w14:textId="6D37E98C" w:rsidR="00FA5C78" w:rsidRPr="004C4839" w:rsidRDefault="00EF091C" w:rsidP="0040793E">
            <w:pPr>
              <w:pStyle w:val="ListParagraph"/>
              <w:numPr>
                <w:ilvl w:val="0"/>
                <w:numId w:val="6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data tenag pendidik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767DB0A4" w14:textId="1507840B" w:rsidR="00FA5C78" w:rsidRPr="004C4839" w:rsidRDefault="00FA5C78" w:rsidP="00EF091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FA5C78" w:rsidRPr="004C4839" w14:paraId="23E8786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426168" w14:textId="34B0316A" w:rsidR="00FA5C78" w:rsidRPr="00EF091C" w:rsidRDefault="00FA5C78" w:rsidP="00EF09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209F8CC7" w14:textId="78C2568A" w:rsidR="00FA5C78" w:rsidRPr="004C4839" w:rsidRDefault="00EF091C" w:rsidP="0040793E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halaman menu kelola data tenaga pedidik</w:t>
            </w:r>
          </w:p>
        </w:tc>
      </w:tr>
      <w:tr w:rsidR="00EF091C" w:rsidRPr="004C4839" w14:paraId="07B46DD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BDC933D" w14:textId="5A518579" w:rsidR="00EF091C" w:rsidRPr="00EF091C" w:rsidRDefault="00EF091C" w:rsidP="0040793E">
            <w:pPr>
              <w:pStyle w:val="ListParagraph"/>
              <w:numPr>
                <w:ilvl w:val="0"/>
                <w:numId w:val="6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tenaga pendidik yang akan dihapus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28094BFA" w14:textId="77777777" w:rsidR="00EF091C" w:rsidRDefault="00EF091C" w:rsidP="00EF091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EF091C" w:rsidRPr="004C4839" w14:paraId="1ABB31A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1C9C675" w14:textId="0237F155" w:rsidR="00EF091C" w:rsidRPr="00EF091C" w:rsidRDefault="00EF091C" w:rsidP="0040793E">
            <w:pPr>
              <w:pStyle w:val="ListParagraph"/>
              <w:numPr>
                <w:ilvl w:val="0"/>
                <w:numId w:val="6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Menekan tombol ”hapus”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04CF2B42" w14:textId="77777777" w:rsidR="00EF091C" w:rsidRDefault="00EF091C" w:rsidP="00EF091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EF091C" w:rsidRPr="004C4839" w14:paraId="75F1D46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CE7DEE4" w14:textId="77777777" w:rsidR="00EF091C" w:rsidRPr="00EF091C" w:rsidRDefault="00EF091C" w:rsidP="00EF09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065E97CA" w14:textId="163A5B9C" w:rsidR="00EF091C" w:rsidRDefault="00EF091C" w:rsidP="0040793E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Meminta konfirmasi </w:t>
            </w:r>
            <w:r w:rsidR="00B145F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untuk menghapus data tenaga pendidik</w:t>
            </w:r>
          </w:p>
        </w:tc>
      </w:tr>
      <w:tr w:rsidR="00B145F4" w:rsidRPr="004C4839" w14:paraId="47A730F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A2D4A38" w14:textId="38E6ADD2" w:rsidR="00B145F4" w:rsidRPr="00B145F4" w:rsidRDefault="00B145F4" w:rsidP="0040793E">
            <w:pPr>
              <w:pStyle w:val="ListParagraph"/>
              <w:numPr>
                <w:ilvl w:val="0"/>
                <w:numId w:val="6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konfirmasi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568501E9" w14:textId="77777777" w:rsidR="00B145F4" w:rsidRDefault="00B145F4" w:rsidP="00B145F4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B145F4" w:rsidRPr="004C4839" w14:paraId="38A51E6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2829CFE" w14:textId="77777777" w:rsidR="00B145F4" w:rsidRPr="00EF091C" w:rsidRDefault="00B145F4" w:rsidP="00EF091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47CDAE50" w14:textId="3050FA8E" w:rsidR="00B145F4" w:rsidRDefault="00B145F4" w:rsidP="0040793E">
            <w:pPr>
              <w:pStyle w:val="ListParagraph"/>
              <w:numPr>
                <w:ilvl w:val="0"/>
                <w:numId w:val="60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notifikasi berhasil menghapus tenaga pendidik</w:t>
            </w:r>
          </w:p>
        </w:tc>
      </w:tr>
      <w:tr w:rsidR="00FA5C78" w:rsidRPr="004C4839" w14:paraId="4B7EA9AF" w14:textId="77777777" w:rsidTr="003E27FC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285FAD2F" w14:textId="77777777" w:rsidR="00FA5C78" w:rsidRPr="004C4839" w:rsidRDefault="00FA5C78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lastRenderedPageBreak/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7983AC87" w14:textId="1BC07FEE" w:rsidR="00FA5C78" w:rsidRPr="004C4839" w:rsidRDefault="00B145F4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menghapus data tenaga pendidik</w:t>
            </w:r>
          </w:p>
        </w:tc>
      </w:tr>
      <w:tr w:rsidR="00FA5C78" w:rsidRPr="004C4839" w14:paraId="04C29CC1" w14:textId="77777777" w:rsidTr="003E27FC">
        <w:tc>
          <w:tcPr>
            <w:tcW w:w="8359" w:type="dxa"/>
            <w:gridSpan w:val="4"/>
          </w:tcPr>
          <w:p w14:paraId="5540751E" w14:textId="77777777" w:rsidR="00FA5C78" w:rsidRPr="004C4839" w:rsidRDefault="00FA5C78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35526E9" w14:textId="240F526A" w:rsidR="00FA5C78" w:rsidRPr="00B145F4" w:rsidRDefault="00B145F4" w:rsidP="0040793E">
            <w:pPr>
              <w:pStyle w:val="ListParagraph"/>
              <w:numPr>
                <w:ilvl w:val="0"/>
                <w:numId w:val="5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Jika admin tidak melakukan konfirmasi untuk penghapusan, maka proses dibatalkan.</w:t>
            </w:r>
          </w:p>
        </w:tc>
      </w:tr>
    </w:tbl>
    <w:p w14:paraId="50707F9D" w14:textId="77777777" w:rsidR="00FA5C78" w:rsidRPr="004C4839" w:rsidRDefault="00FA5C78" w:rsidP="00FA5C78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9335546" w14:textId="31F9BDF2" w:rsidR="00C73917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145F4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B145F4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54F8AC01" w14:textId="3C871619" w:rsidR="00B145F4" w:rsidRPr="00B145F4" w:rsidRDefault="00B145F4" w:rsidP="00B145F4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35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24CFD194" w14:textId="77777777" w:rsidTr="003E27FC">
        <w:tc>
          <w:tcPr>
            <w:tcW w:w="3255" w:type="dxa"/>
            <w:tcBorders>
              <w:right w:val="nil"/>
            </w:tcBorders>
          </w:tcPr>
          <w:p w14:paraId="2E99EE5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6259A9B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306836F7" w14:textId="77777777" w:rsidTr="003E27FC">
        <w:tc>
          <w:tcPr>
            <w:tcW w:w="3963" w:type="dxa"/>
            <w:gridSpan w:val="2"/>
          </w:tcPr>
          <w:p w14:paraId="53A7F24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D0693FD" w14:textId="317E117E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B145F4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35</w:t>
            </w:r>
          </w:p>
        </w:tc>
      </w:tr>
      <w:tr w:rsidR="003E27FC" w:rsidRPr="004C4839" w14:paraId="5BFFF62E" w14:textId="77777777" w:rsidTr="003E27FC">
        <w:tc>
          <w:tcPr>
            <w:tcW w:w="3963" w:type="dxa"/>
            <w:gridSpan w:val="2"/>
          </w:tcPr>
          <w:p w14:paraId="2911647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B49098C" w14:textId="3B66BBEF" w:rsidR="003E27FC" w:rsidRPr="004C4839" w:rsidRDefault="00E734C0" w:rsidP="00E734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program</w:t>
            </w:r>
          </w:p>
        </w:tc>
      </w:tr>
      <w:tr w:rsidR="003E27FC" w:rsidRPr="004C4839" w14:paraId="2D7E13FD" w14:textId="77777777" w:rsidTr="003E27FC">
        <w:tc>
          <w:tcPr>
            <w:tcW w:w="3963" w:type="dxa"/>
            <w:gridSpan w:val="2"/>
          </w:tcPr>
          <w:p w14:paraId="0594370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220ED13F" w14:textId="20758B43" w:rsidR="003E27FC" w:rsidRPr="004C4839" w:rsidRDefault="00E734C0" w:rsidP="003E27FC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program yang </w:t>
            </w:r>
            <w:proofErr w:type="spellStart"/>
            <w:r>
              <w:t>ada</w:t>
            </w:r>
            <w:proofErr w:type="spellEnd"/>
            <w:r>
              <w:t xml:space="preserve"> di SKB</w:t>
            </w:r>
          </w:p>
        </w:tc>
      </w:tr>
      <w:tr w:rsidR="003E27FC" w:rsidRPr="004C4839" w14:paraId="564A3183" w14:textId="77777777" w:rsidTr="003E27FC">
        <w:trPr>
          <w:trHeight w:val="728"/>
        </w:trPr>
        <w:tc>
          <w:tcPr>
            <w:tcW w:w="3963" w:type="dxa"/>
            <w:gridSpan w:val="2"/>
          </w:tcPr>
          <w:p w14:paraId="58D189E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79A55210" w14:textId="779C7F15" w:rsidR="003E27FC" w:rsidRPr="004C4839" w:rsidRDefault="00E734C0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dari</w:t>
            </w:r>
            <w:proofErr w:type="spellEnd"/>
            <w:r>
              <w:t xml:space="preserve"> program yang </w:t>
            </w:r>
            <w:proofErr w:type="spellStart"/>
            <w:r>
              <w:t>ada</w:t>
            </w:r>
            <w:proofErr w:type="spellEnd"/>
            <w:r>
              <w:t xml:space="preserve"> di SKB</w:t>
            </w:r>
          </w:p>
        </w:tc>
      </w:tr>
      <w:tr w:rsidR="003E27FC" w:rsidRPr="004C4839" w14:paraId="6EABF9C6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75A589C" w14:textId="77777777" w:rsidR="003E27FC" w:rsidRPr="004C4839" w:rsidRDefault="003E27FC" w:rsidP="00E734C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00659B2" w14:textId="33CB814F" w:rsidR="003E27FC" w:rsidRPr="004C4839" w:rsidRDefault="00E734C0" w:rsidP="003E27FC">
            <w:pPr>
              <w:pStyle w:val="NormalWeb"/>
              <w:jc w:val="both"/>
            </w:pPr>
            <w:r>
              <w:t>Admin</w:t>
            </w:r>
          </w:p>
        </w:tc>
      </w:tr>
      <w:tr w:rsidR="003E27FC" w:rsidRPr="004C4839" w14:paraId="6ECC9EC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69A014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12E59B7" w14:textId="77777777" w:rsidR="00E734C0" w:rsidRDefault="00E734C0" w:rsidP="0040793E">
            <w:pPr>
              <w:pStyle w:val="NormalWeb"/>
              <w:numPr>
                <w:ilvl w:val="0"/>
                <w:numId w:val="88"/>
              </w:numPr>
              <w:jc w:val="both"/>
            </w:pPr>
            <w:proofErr w:type="spellStart"/>
            <w:r>
              <w:t>Tambah</w:t>
            </w:r>
            <w:proofErr w:type="spellEnd"/>
            <w:r>
              <w:t xml:space="preserve"> program: admin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program yang </w:t>
            </w:r>
            <w:proofErr w:type="spellStart"/>
            <w:r>
              <w:t>ada</w:t>
            </w:r>
            <w:proofErr w:type="spellEnd"/>
            <w:r>
              <w:t xml:space="preserve"> di SKB</w:t>
            </w:r>
          </w:p>
          <w:p w14:paraId="6D303E22" w14:textId="4AA8E69E" w:rsidR="00E734C0" w:rsidRPr="004C4839" w:rsidRDefault="00E734C0" w:rsidP="0040793E">
            <w:pPr>
              <w:pStyle w:val="NormalWeb"/>
              <w:numPr>
                <w:ilvl w:val="0"/>
                <w:numId w:val="88"/>
              </w:numPr>
              <w:jc w:val="both"/>
            </w:pPr>
            <w:proofErr w:type="spellStart"/>
            <w:r>
              <w:t>Lihat</w:t>
            </w:r>
            <w:proofErr w:type="spellEnd"/>
            <w:r>
              <w:t xml:space="preserve"> detail program: admin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program yang </w:t>
            </w:r>
            <w:proofErr w:type="spellStart"/>
            <w:r>
              <w:t>tersedia</w:t>
            </w:r>
            <w:proofErr w:type="spellEnd"/>
            <w:r>
              <w:t xml:space="preserve"> di SKB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ditambahkan</w:t>
            </w:r>
            <w:proofErr w:type="spellEnd"/>
          </w:p>
        </w:tc>
      </w:tr>
      <w:tr w:rsidR="003E27FC" w:rsidRPr="004C4839" w14:paraId="5AAE730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AF41F0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989E8A3" w14:textId="6783A818" w:rsidR="003E27FC" w:rsidRPr="00E734C0" w:rsidRDefault="00E734C0" w:rsidP="00E734C0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Adminmerupakan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saja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SKB</w:t>
            </w:r>
          </w:p>
        </w:tc>
      </w:tr>
      <w:tr w:rsidR="003E27FC" w:rsidRPr="004C4839" w14:paraId="3A65CB1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17FCE1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357F985" w14:textId="77777777" w:rsidR="003E27FC" w:rsidRDefault="00E734C0" w:rsidP="0040793E">
            <w:pPr>
              <w:pStyle w:val="NormalWeb"/>
              <w:numPr>
                <w:ilvl w:val="0"/>
                <w:numId w:val="8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6F1A9798" w14:textId="77777777" w:rsidR="00E734C0" w:rsidRDefault="00E734C0" w:rsidP="0040793E">
            <w:pPr>
              <w:pStyle w:val="NormalWeb"/>
              <w:numPr>
                <w:ilvl w:val="0"/>
                <w:numId w:val="8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  <w:p w14:paraId="4F1381C2" w14:textId="610C1831" w:rsidR="00E734C0" w:rsidRPr="004C4839" w:rsidRDefault="00E734C0" w:rsidP="0040793E">
            <w:pPr>
              <w:pStyle w:val="NormalWeb"/>
              <w:numPr>
                <w:ilvl w:val="0"/>
                <w:numId w:val="8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</w:p>
        </w:tc>
      </w:tr>
      <w:tr w:rsidR="003E27FC" w:rsidRPr="004C4839" w14:paraId="085BF721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E2DF6F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746957D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31EF3EF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B2451A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Pre kondisi :</w:t>
            </w:r>
          </w:p>
          <w:p w14:paraId="4B5C6082" w14:textId="56408565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E734C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Setelah admin melakukan login ke dalam sistem dan masuk ke menu kelola program</w:t>
            </w:r>
          </w:p>
        </w:tc>
      </w:tr>
      <w:tr w:rsidR="003E27FC" w:rsidRPr="004C4839" w14:paraId="6DAAE7B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24F0DC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DD05DC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7BD7FB2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0878549" w14:textId="77CD82D8" w:rsidR="003E27FC" w:rsidRPr="004C4839" w:rsidRDefault="00E734C0" w:rsidP="0040793E">
            <w:pPr>
              <w:pStyle w:val="ListParagraph"/>
              <w:numPr>
                <w:ilvl w:val="0"/>
                <w:numId w:val="90"/>
              </w:numPr>
              <w:spacing w:line="360" w:lineRule="auto"/>
              <w:ind w:left="1165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Melakukan login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A111177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556E4FC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7CB5AB1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F630973" w14:textId="7158C118" w:rsidR="003E27FC" w:rsidRPr="004C4839" w:rsidRDefault="003E27FC" w:rsidP="0040793E">
            <w:pPr>
              <w:pStyle w:val="ListParagraph"/>
              <w:numPr>
                <w:ilvl w:val="0"/>
                <w:numId w:val="9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</w:t>
            </w:r>
            <w:r w:rsidR="00E734C0">
              <w:rPr>
                <w:rFonts w:ascii="Times New Roman" w:hAnsi="Times New Roman" w:cs="Times New Roman"/>
                <w:sz w:val="24"/>
                <w:szCs w:val="24"/>
              </w:rPr>
              <w:t>nampilkan</w:t>
            </w:r>
            <w:proofErr w:type="spellEnd"/>
            <w:r w:rsidR="00E734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734C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E734C0">
              <w:rPr>
                <w:rFonts w:ascii="Times New Roman" w:hAnsi="Times New Roman" w:cs="Times New Roman"/>
                <w:sz w:val="24"/>
                <w:szCs w:val="24"/>
              </w:rPr>
              <w:t xml:space="preserve"> dashboard</w:t>
            </w:r>
          </w:p>
        </w:tc>
      </w:tr>
      <w:tr w:rsidR="003E27FC" w:rsidRPr="004C4839" w14:paraId="7221034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3F663D4" w14:textId="03A9652B" w:rsidR="003E27FC" w:rsidRPr="004C4839" w:rsidRDefault="00E734C0" w:rsidP="0040793E">
            <w:pPr>
              <w:pStyle w:val="ListParagraph"/>
              <w:numPr>
                <w:ilvl w:val="0"/>
                <w:numId w:val="9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program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E605EC9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72952B1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787DF2F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89FBFF" w14:textId="340335F2" w:rsidR="003E27FC" w:rsidRPr="004C4839" w:rsidRDefault="00E734C0" w:rsidP="0040793E">
            <w:pPr>
              <w:pStyle w:val="ListParagraph"/>
              <w:numPr>
                <w:ilvl w:val="0"/>
                <w:numId w:val="9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  <w:tr w:rsidR="00E734C0" w:rsidRPr="004C4839" w14:paraId="06F08A0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2D1410E" w14:textId="4DC0D102" w:rsidR="00E734C0" w:rsidRPr="004C4839" w:rsidRDefault="00855FFF" w:rsidP="0040793E">
            <w:pPr>
              <w:pStyle w:val="ListParagraph"/>
              <w:numPr>
                <w:ilvl w:val="0"/>
                <w:numId w:val="90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 dan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detail program”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0B97CAC" w14:textId="77777777" w:rsidR="00E734C0" w:rsidRDefault="00E734C0" w:rsidP="00E734C0">
            <w:pPr>
              <w:pStyle w:val="ListParagraph"/>
              <w:ind w:left="10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34C0" w:rsidRPr="004C4839" w14:paraId="0C8C9DA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4117862" w14:textId="77777777" w:rsidR="00E734C0" w:rsidRPr="004C4839" w:rsidRDefault="00E734C0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D443407" w14:textId="6AF16D83" w:rsidR="00E734C0" w:rsidRDefault="00855FFF" w:rsidP="0040793E">
            <w:pPr>
              <w:pStyle w:val="ListParagraph"/>
              <w:numPr>
                <w:ilvl w:val="0"/>
                <w:numId w:val="9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</w:p>
        </w:tc>
      </w:tr>
      <w:tr w:rsidR="003E27FC" w:rsidRPr="004C4839" w14:paraId="352D5193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1B35F69" w14:textId="77777777" w:rsidR="003E27FC" w:rsidRDefault="003E27FC" w:rsidP="00855FFF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>-kondisi:</w:t>
            </w:r>
          </w:p>
          <w:p w14:paraId="1015F38E" w14:textId="160EA7B3" w:rsidR="00855FFF" w:rsidRPr="00855FFF" w:rsidRDefault="00855FFF" w:rsidP="00855FFF">
            <w:pPr>
              <w:pStyle w:val="NormalWeb"/>
              <w:jc w:val="both"/>
            </w:pPr>
            <w:r>
              <w:t xml:space="preserve">Actor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action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dipilih</w:t>
            </w:r>
            <w:proofErr w:type="spellEnd"/>
          </w:p>
        </w:tc>
      </w:tr>
      <w:tr w:rsidR="003E27FC" w:rsidRPr="004C4839" w14:paraId="65E9D324" w14:textId="77777777" w:rsidTr="003E27FC">
        <w:tc>
          <w:tcPr>
            <w:tcW w:w="8217" w:type="dxa"/>
            <w:gridSpan w:val="4"/>
          </w:tcPr>
          <w:p w14:paraId="1D9CCD5D" w14:textId="77777777" w:rsidR="003E27FC" w:rsidRDefault="003E27FC" w:rsidP="00855FFF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990DFE3" w14:textId="39EA0972" w:rsidR="00855FFF" w:rsidRPr="00855FFF" w:rsidRDefault="00855FFF" w:rsidP="0040793E">
            <w:pPr>
              <w:pStyle w:val="ListParagraph"/>
              <w:numPr>
                <w:ilvl w:val="0"/>
                <w:numId w:val="9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A89AC0B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A55CC49" w14:textId="25D4A12E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FF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855FFF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6938351B" w14:textId="03E76FB8" w:rsidR="00855FFF" w:rsidRPr="00855FFF" w:rsidRDefault="00855FFF" w:rsidP="00855FFF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36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75DB6D0C" w14:textId="77777777" w:rsidTr="003E27FC">
        <w:tc>
          <w:tcPr>
            <w:tcW w:w="3255" w:type="dxa"/>
            <w:tcBorders>
              <w:right w:val="nil"/>
            </w:tcBorders>
          </w:tcPr>
          <w:p w14:paraId="77B65BC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9ECA0A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2C61FEEA" w14:textId="77777777" w:rsidTr="003E27FC">
        <w:tc>
          <w:tcPr>
            <w:tcW w:w="3963" w:type="dxa"/>
            <w:gridSpan w:val="2"/>
          </w:tcPr>
          <w:p w14:paraId="7DF34B6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9A0E444" w14:textId="563AEB5D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855FF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36</w:t>
            </w:r>
          </w:p>
        </w:tc>
      </w:tr>
      <w:tr w:rsidR="003E27FC" w:rsidRPr="004C4839" w14:paraId="1991EDCE" w14:textId="77777777" w:rsidTr="003E27FC">
        <w:tc>
          <w:tcPr>
            <w:tcW w:w="3963" w:type="dxa"/>
            <w:gridSpan w:val="2"/>
          </w:tcPr>
          <w:p w14:paraId="467D146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78377A6" w14:textId="6369D434" w:rsidR="003E27FC" w:rsidRPr="004C4839" w:rsidRDefault="00855FFF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program</w:t>
            </w:r>
          </w:p>
        </w:tc>
      </w:tr>
      <w:tr w:rsidR="003E27FC" w:rsidRPr="004C4839" w14:paraId="63D43973" w14:textId="77777777" w:rsidTr="003E27FC">
        <w:tc>
          <w:tcPr>
            <w:tcW w:w="3963" w:type="dxa"/>
            <w:gridSpan w:val="2"/>
          </w:tcPr>
          <w:p w14:paraId="0E5CAAC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1410CEA5" w14:textId="1FCA1614" w:rsidR="003E27FC" w:rsidRPr="004C4839" w:rsidRDefault="00855FFF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program yang </w:t>
            </w:r>
            <w:proofErr w:type="spellStart"/>
            <w:r>
              <w:t>tersedia</w:t>
            </w:r>
            <w:proofErr w:type="spellEnd"/>
          </w:p>
        </w:tc>
      </w:tr>
      <w:tr w:rsidR="003E27FC" w:rsidRPr="004C4839" w14:paraId="7C8979B8" w14:textId="77777777" w:rsidTr="003E27FC">
        <w:trPr>
          <w:trHeight w:val="728"/>
        </w:trPr>
        <w:tc>
          <w:tcPr>
            <w:tcW w:w="3963" w:type="dxa"/>
            <w:gridSpan w:val="2"/>
          </w:tcPr>
          <w:p w14:paraId="5FACE2B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Deskripsi</w:t>
            </w:r>
          </w:p>
        </w:tc>
        <w:tc>
          <w:tcPr>
            <w:tcW w:w="4254" w:type="dxa"/>
            <w:gridSpan w:val="2"/>
          </w:tcPr>
          <w:p w14:paraId="0683776E" w14:textId="373705E4" w:rsidR="003E27FC" w:rsidRPr="004C4839" w:rsidRDefault="00855FFF" w:rsidP="003E27FC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menggabarkan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 pada menu </w:t>
            </w:r>
            <w:proofErr w:type="spellStart"/>
            <w:r>
              <w:t>kelola</w:t>
            </w:r>
            <w:proofErr w:type="spellEnd"/>
            <w:r>
              <w:t xml:space="preserve"> program</w:t>
            </w:r>
          </w:p>
        </w:tc>
      </w:tr>
      <w:tr w:rsidR="003E27FC" w:rsidRPr="004C4839" w14:paraId="3B2978E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10F81F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AFA30A9" w14:textId="6E21CD91" w:rsidR="003E27FC" w:rsidRPr="004C4839" w:rsidRDefault="00855FFF" w:rsidP="003E27FC">
            <w:pPr>
              <w:pStyle w:val="NormalWeb"/>
              <w:jc w:val="both"/>
            </w:pPr>
            <w:r>
              <w:t>Admin</w:t>
            </w:r>
          </w:p>
        </w:tc>
      </w:tr>
      <w:tr w:rsidR="003E27FC" w:rsidRPr="004C4839" w14:paraId="29B43B6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10FB73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2F3B004" w14:textId="2A36B118" w:rsidR="003E27FC" w:rsidRPr="004C4839" w:rsidRDefault="00855FFF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mengisi</w:t>
            </w:r>
            <w:proofErr w:type="spellEnd"/>
            <w:r>
              <w:t xml:space="preserve"> form </w:t>
            </w:r>
            <w:proofErr w:type="spellStart"/>
            <w:r>
              <w:t>untuk</w:t>
            </w:r>
            <w:proofErr w:type="spellEnd"/>
            <w:r>
              <w:t xml:space="preserve"> program </w:t>
            </w:r>
          </w:p>
        </w:tc>
      </w:tr>
      <w:tr w:rsidR="003E27FC" w:rsidRPr="004C4839" w14:paraId="112D12A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258CAB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4801833" w14:textId="5D1C4FAF" w:rsidR="003E27FC" w:rsidRPr="00855FFF" w:rsidRDefault="00855FFF" w:rsidP="00855FFF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3E27FC" w:rsidRPr="004C4839" w14:paraId="10D14AB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930638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A1B7923" w14:textId="77777777" w:rsidR="003E27FC" w:rsidRDefault="00855FFF" w:rsidP="0040793E">
            <w:pPr>
              <w:pStyle w:val="NormalWeb"/>
              <w:numPr>
                <w:ilvl w:val="0"/>
                <w:numId w:val="92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program</w:t>
            </w:r>
          </w:p>
          <w:p w14:paraId="74B975E5" w14:textId="77777777" w:rsidR="00855FFF" w:rsidRDefault="00855FFF" w:rsidP="0040793E">
            <w:pPr>
              <w:pStyle w:val="NormalWeb"/>
              <w:numPr>
                <w:ilvl w:val="0"/>
                <w:numId w:val="92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206654D6" w14:textId="39DDAD40" w:rsidR="00855FFF" w:rsidRPr="004C4839" w:rsidRDefault="00855FFF" w:rsidP="0040793E">
            <w:pPr>
              <w:pStyle w:val="NormalWeb"/>
              <w:numPr>
                <w:ilvl w:val="0"/>
                <w:numId w:val="92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E27FC" w:rsidRPr="004C4839" w14:paraId="6695ADBF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82C386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637DA7A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2377B1CE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73770C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4EF17FA" w14:textId="0D337A54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855FF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Aktor belum menambahkan program </w:t>
            </w:r>
          </w:p>
        </w:tc>
      </w:tr>
      <w:tr w:rsidR="003E27FC" w:rsidRPr="004C4839" w14:paraId="7C5C4E8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1ECF97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B2B049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2571885D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C3D6EED" w14:textId="53418D4D" w:rsidR="003E27FC" w:rsidRPr="004C4839" w:rsidRDefault="006D07C3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mengklik menu kelola program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BD56ADD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53D124C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F8916BA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939A73A" w14:textId="30B3C1F5" w:rsidR="003E27FC" w:rsidRPr="004C4839" w:rsidRDefault="003E27FC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</w:t>
            </w:r>
            <w:r w:rsidR="006D07C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proofErr w:type="spellEnd"/>
            <w:r w:rsidR="006D07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6D07C3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6D07C3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="006D07C3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="006D07C3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  <w:tr w:rsidR="003E27FC" w:rsidRPr="004C4839" w14:paraId="532892B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97BBAEF" w14:textId="01C584FA" w:rsidR="003E27FC" w:rsidRPr="004C4839" w:rsidRDefault="006D07C3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Menilih mengklik tambah program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ABF2CDB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6B8BB8A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691696B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3862024" w14:textId="774A617E" w:rsidR="003E27FC" w:rsidRPr="004C4839" w:rsidRDefault="006D07C3" w:rsidP="0040793E">
            <w:pPr>
              <w:pStyle w:val="List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  <w:tr w:rsidR="006D07C3" w:rsidRPr="004C4839" w14:paraId="3C27D1D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CC9096B" w14:textId="1AEEC931" w:rsidR="006D07C3" w:rsidRPr="004C4839" w:rsidRDefault="006D07C3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77B3187" w14:textId="77777777" w:rsidR="006D07C3" w:rsidRDefault="006D07C3" w:rsidP="006D07C3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7C3" w:rsidRPr="004C4839" w14:paraId="4F1E879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1A06AD2" w14:textId="45E66C00" w:rsidR="006D07C3" w:rsidRPr="004C4839" w:rsidRDefault="006D07C3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2EF94B" w14:textId="77777777" w:rsidR="006D07C3" w:rsidRDefault="006D07C3" w:rsidP="006D07C3">
            <w:pPr>
              <w:pStyle w:val="ListParagraph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7C3" w:rsidRPr="004C4839" w14:paraId="3C4A1D4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EE829A0" w14:textId="219FE298" w:rsidR="006D07C3" w:rsidRPr="004C4839" w:rsidRDefault="006D07C3" w:rsidP="006D07C3">
            <w:pPr>
              <w:pStyle w:val="ListParagraph"/>
              <w:spacing w:line="360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B919D3E" w14:textId="26261D93" w:rsidR="006D07C3" w:rsidRDefault="006D07C3" w:rsidP="0040793E">
            <w:pPr>
              <w:pStyle w:val="List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6D07C3" w:rsidRPr="004C4839" w14:paraId="2E5E375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CFC05A6" w14:textId="77777777" w:rsidR="006D07C3" w:rsidRPr="004C4839" w:rsidRDefault="006D07C3" w:rsidP="006D07C3">
            <w:pPr>
              <w:pStyle w:val="ListParagraph"/>
              <w:spacing w:line="360" w:lineRule="auto"/>
              <w:ind w:left="14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B718DEA" w14:textId="77C6C91E" w:rsidR="006D07C3" w:rsidRDefault="006D07C3" w:rsidP="0040793E">
            <w:pPr>
              <w:pStyle w:val="List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</w:p>
        </w:tc>
      </w:tr>
      <w:tr w:rsidR="003E27FC" w:rsidRPr="004C4839" w14:paraId="606FF67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A36D120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lastRenderedPageBreak/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401B455" w14:textId="41F0B10F" w:rsidR="003E27FC" w:rsidRPr="004C4839" w:rsidRDefault="006D07C3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menambahkan program</w:t>
            </w:r>
          </w:p>
        </w:tc>
      </w:tr>
      <w:tr w:rsidR="003E27FC" w:rsidRPr="004C4839" w14:paraId="62D012E2" w14:textId="77777777" w:rsidTr="003E27FC">
        <w:tc>
          <w:tcPr>
            <w:tcW w:w="8217" w:type="dxa"/>
            <w:gridSpan w:val="4"/>
          </w:tcPr>
          <w:p w14:paraId="424E5DE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374AB93" w14:textId="734A869B" w:rsidR="006D07C3" w:rsidRPr="004C4839" w:rsidRDefault="006D07C3" w:rsidP="006D07C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ada tabel yang belum di isi dalam proses tambah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program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 pesan eror yang jelas kepada pengguna.</w:t>
            </w:r>
          </w:p>
          <w:p w14:paraId="3DE705A3" w14:textId="6D27A957" w:rsidR="003E27FC" w:rsidRPr="004C4839" w:rsidRDefault="006D07C3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3B02DBC8" w14:textId="77777777" w:rsidR="003E27FC" w:rsidRPr="004A3516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7FA4CD6" w14:textId="65802FBA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51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516">
        <w:rPr>
          <w:rFonts w:ascii="Times New Roman" w:hAnsi="Times New Roman" w:cs="Times New Roman"/>
          <w:sz w:val="24"/>
          <w:szCs w:val="24"/>
        </w:rPr>
        <w:t>Detai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Program</w:t>
      </w:r>
    </w:p>
    <w:p w14:paraId="01B3E896" w14:textId="76E0E1C1" w:rsidR="004A3516" w:rsidRPr="004A3516" w:rsidRDefault="004A3516" w:rsidP="004A351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37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Data Peseta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0DA07993" w14:textId="77777777" w:rsidTr="003E27FC">
        <w:tc>
          <w:tcPr>
            <w:tcW w:w="3255" w:type="dxa"/>
            <w:tcBorders>
              <w:right w:val="nil"/>
            </w:tcBorders>
          </w:tcPr>
          <w:p w14:paraId="6F0105E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54B87A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2BA26596" w14:textId="77777777" w:rsidTr="003E27FC">
        <w:tc>
          <w:tcPr>
            <w:tcW w:w="3963" w:type="dxa"/>
            <w:gridSpan w:val="2"/>
          </w:tcPr>
          <w:p w14:paraId="6064B6B2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2C1B0A5" w14:textId="6F932861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4A351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7</w:t>
            </w:r>
          </w:p>
        </w:tc>
      </w:tr>
      <w:tr w:rsidR="003E27FC" w:rsidRPr="004C4839" w14:paraId="7403CCCA" w14:textId="77777777" w:rsidTr="003E27FC">
        <w:tc>
          <w:tcPr>
            <w:tcW w:w="3963" w:type="dxa"/>
            <w:gridSpan w:val="2"/>
          </w:tcPr>
          <w:p w14:paraId="101FF57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517FAF8" w14:textId="601FD2D1" w:rsidR="003E27FC" w:rsidRPr="004C4839" w:rsidRDefault="004A3516" w:rsidP="004A35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detail program</w:t>
            </w:r>
          </w:p>
        </w:tc>
      </w:tr>
      <w:tr w:rsidR="003E27FC" w:rsidRPr="004C4839" w14:paraId="0F01E889" w14:textId="77777777" w:rsidTr="003E27FC">
        <w:tc>
          <w:tcPr>
            <w:tcW w:w="3963" w:type="dxa"/>
            <w:gridSpan w:val="2"/>
          </w:tcPr>
          <w:p w14:paraId="50D4534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7C8B81DD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>.</w:t>
            </w:r>
          </w:p>
        </w:tc>
      </w:tr>
      <w:tr w:rsidR="003E27FC" w:rsidRPr="004C4839" w14:paraId="6BD95D85" w14:textId="77777777" w:rsidTr="003E27FC">
        <w:trPr>
          <w:trHeight w:val="728"/>
        </w:trPr>
        <w:tc>
          <w:tcPr>
            <w:tcW w:w="3963" w:type="dxa"/>
            <w:gridSpan w:val="2"/>
          </w:tcPr>
          <w:p w14:paraId="57427CF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2CC0646C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Mengubah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kesalahan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revisi</w:t>
            </w:r>
            <w:proofErr w:type="spellEnd"/>
            <w:r w:rsidRPr="004C4839">
              <w:t>.</w:t>
            </w:r>
          </w:p>
        </w:tc>
      </w:tr>
      <w:tr w:rsidR="003E27FC" w:rsidRPr="004C4839" w14:paraId="7095C62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CE5B2C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3092322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3E27FC" w:rsidRPr="004C4839" w14:paraId="310AEFE6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CE0FC6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E40A51C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data </w:t>
            </w:r>
            <w:proofErr w:type="spellStart"/>
            <w:r w:rsidRPr="004C4839">
              <w:t>nilai</w:t>
            </w:r>
            <w:proofErr w:type="spellEnd"/>
          </w:p>
        </w:tc>
      </w:tr>
      <w:tr w:rsidR="003E27FC" w:rsidRPr="004C4839" w14:paraId="7805D99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BA2246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65B085C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4D5CB12D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E27FC" w:rsidRPr="004C4839" w14:paraId="70B685FA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378A82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6D7D296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3E27FC" w:rsidRPr="004C4839" w14:paraId="01A0C93C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253EBE9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7322303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51BF7F38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054C41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EF2554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3E27FC" w:rsidRPr="004C4839" w14:paraId="1EF8D9C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A805C6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96691E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51D86D4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BC7BFB2" w14:textId="77777777" w:rsidR="003E27FC" w:rsidRPr="004C4839" w:rsidRDefault="003E27FC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911FB09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148BB48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6E4EA92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707E291" w14:textId="77777777" w:rsidR="003E27FC" w:rsidRPr="004C4839" w:rsidRDefault="003E27FC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</w:tr>
      <w:tr w:rsidR="003E27FC" w:rsidRPr="004C4839" w14:paraId="6BE3D46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E98C547" w14:textId="77777777" w:rsidR="003E27FC" w:rsidRPr="004C4839" w:rsidRDefault="003E27FC" w:rsidP="0040793E">
            <w:pPr>
              <w:pStyle w:val="ListParagraph"/>
              <w:numPr>
                <w:ilvl w:val="0"/>
                <w:numId w:val="93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5D51DC4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7C553F5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E5831FC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8825DCC" w14:textId="77777777" w:rsidR="003E27FC" w:rsidRPr="004C4839" w:rsidRDefault="003E27FC" w:rsidP="0040793E">
            <w:pPr>
              <w:pStyle w:val="ListParagraph"/>
              <w:numPr>
                <w:ilvl w:val="0"/>
                <w:numId w:val="9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update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3E27FC" w:rsidRPr="004C4839" w14:paraId="27F0887A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D6CADF8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7D5B058A" w14:textId="77777777" w:rsidR="003E27FC" w:rsidRPr="004C4839" w:rsidRDefault="003E27FC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27FC" w:rsidRPr="004C4839" w14:paraId="509AD134" w14:textId="77777777" w:rsidTr="003E27FC">
        <w:tc>
          <w:tcPr>
            <w:tcW w:w="8217" w:type="dxa"/>
            <w:gridSpan w:val="4"/>
          </w:tcPr>
          <w:p w14:paraId="51B0883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C665BED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7DE18AE8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</w:p>
        </w:tc>
      </w:tr>
    </w:tbl>
    <w:p w14:paraId="0C713B6A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0CBF0F3" w14:textId="3FE79430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516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Kelas</w:t>
      </w:r>
    </w:p>
    <w:p w14:paraId="322CBD5F" w14:textId="034A6BCC" w:rsidR="004A3516" w:rsidRPr="004A3516" w:rsidRDefault="004A3516" w:rsidP="004A351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38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177D03BE" w14:textId="77777777" w:rsidTr="003E27FC">
        <w:tc>
          <w:tcPr>
            <w:tcW w:w="3255" w:type="dxa"/>
            <w:tcBorders>
              <w:right w:val="nil"/>
            </w:tcBorders>
          </w:tcPr>
          <w:p w14:paraId="7B160C5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7E3C15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3B0B16C0" w14:textId="77777777" w:rsidTr="003E27FC">
        <w:tc>
          <w:tcPr>
            <w:tcW w:w="3963" w:type="dxa"/>
            <w:gridSpan w:val="2"/>
          </w:tcPr>
          <w:p w14:paraId="3205616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3764393" w14:textId="3F0288A2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4A351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8</w:t>
            </w:r>
          </w:p>
        </w:tc>
      </w:tr>
      <w:tr w:rsidR="003E27FC" w:rsidRPr="004C4839" w14:paraId="422FBA2D" w14:textId="77777777" w:rsidTr="003E27FC">
        <w:tc>
          <w:tcPr>
            <w:tcW w:w="3963" w:type="dxa"/>
            <w:gridSpan w:val="2"/>
          </w:tcPr>
          <w:p w14:paraId="33748E0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978966E" w14:textId="43303DE2" w:rsidR="003E27FC" w:rsidRPr="004C4839" w:rsidRDefault="004A3516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kelas</w:t>
            </w:r>
          </w:p>
        </w:tc>
      </w:tr>
      <w:tr w:rsidR="003E27FC" w:rsidRPr="004C4839" w14:paraId="44986142" w14:textId="77777777" w:rsidTr="003E27FC">
        <w:tc>
          <w:tcPr>
            <w:tcW w:w="3963" w:type="dxa"/>
            <w:gridSpan w:val="2"/>
          </w:tcPr>
          <w:p w14:paraId="3C061D6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51A1BB39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>.</w:t>
            </w:r>
          </w:p>
        </w:tc>
      </w:tr>
      <w:tr w:rsidR="003E27FC" w:rsidRPr="004C4839" w14:paraId="765D9270" w14:textId="77777777" w:rsidTr="003E27FC">
        <w:trPr>
          <w:trHeight w:val="728"/>
        </w:trPr>
        <w:tc>
          <w:tcPr>
            <w:tcW w:w="3963" w:type="dxa"/>
            <w:gridSpan w:val="2"/>
          </w:tcPr>
          <w:p w14:paraId="24D7FBD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0CE633CA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Mengubah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kesalahan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revisi</w:t>
            </w:r>
            <w:proofErr w:type="spellEnd"/>
            <w:r w:rsidRPr="004C4839">
              <w:t>.</w:t>
            </w:r>
          </w:p>
        </w:tc>
      </w:tr>
      <w:tr w:rsidR="003E27FC" w:rsidRPr="004C4839" w14:paraId="162C0D0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EC7CC8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1FDF1A4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3E27FC" w:rsidRPr="004C4839" w14:paraId="3CCB69FA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2FB8C7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748BEC4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data </w:t>
            </w:r>
            <w:proofErr w:type="spellStart"/>
            <w:r w:rsidRPr="004C4839">
              <w:t>nilai</w:t>
            </w:r>
            <w:proofErr w:type="spellEnd"/>
          </w:p>
        </w:tc>
      </w:tr>
      <w:tr w:rsidR="003E27FC" w:rsidRPr="004C4839" w14:paraId="4D82421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2AD709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2C42EDD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2B469300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E27FC" w:rsidRPr="004C4839" w14:paraId="59A6CB3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92F279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10E38D3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3E27FC" w:rsidRPr="004C4839" w14:paraId="424DCFF1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ED00C7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3E7C517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0B9989F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E2F339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33DBA01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3E27FC" w:rsidRPr="004C4839" w14:paraId="0F41C91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C4DB87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CABA0B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5125A05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9CBBF15" w14:textId="0DFF4FE9" w:rsidR="003E27FC" w:rsidRPr="004C4839" w:rsidRDefault="003E27FC" w:rsidP="0040793E">
            <w:pPr>
              <w:pStyle w:val="ListParagraph"/>
              <w:numPr>
                <w:ilvl w:val="2"/>
                <w:numId w:val="72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86E7905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422E34B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B84F62F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6E534FA" w14:textId="50A0E754" w:rsidR="003E27FC" w:rsidRPr="004C4839" w:rsidRDefault="003E27FC" w:rsidP="0040793E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</w:tr>
      <w:tr w:rsidR="003E27FC" w:rsidRPr="004C4839" w14:paraId="10CF9B1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1A9E8F1" w14:textId="77777777" w:rsidR="003E27FC" w:rsidRPr="004C4839" w:rsidRDefault="003E27FC" w:rsidP="0040793E">
            <w:pPr>
              <w:pStyle w:val="ListParagraph"/>
              <w:numPr>
                <w:ilvl w:val="0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E5A1474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74A359F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77E2EA8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ED0A053" w14:textId="77777777" w:rsidR="003E27FC" w:rsidRPr="004C4839" w:rsidRDefault="003E27FC" w:rsidP="0040793E">
            <w:pPr>
              <w:pStyle w:val="ListParagraph"/>
              <w:numPr>
                <w:ilvl w:val="0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update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3E27FC" w:rsidRPr="004C4839" w14:paraId="4ABBB22B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9BEE29F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6B08C6B3" w14:textId="77777777" w:rsidR="003E27FC" w:rsidRPr="004C4839" w:rsidRDefault="003E27FC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27FC" w:rsidRPr="004C4839" w14:paraId="4D8B541A" w14:textId="77777777" w:rsidTr="003E27FC">
        <w:tc>
          <w:tcPr>
            <w:tcW w:w="8217" w:type="dxa"/>
            <w:gridSpan w:val="4"/>
          </w:tcPr>
          <w:p w14:paraId="1DAF004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DA96EEA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4810F4C7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</w:p>
        </w:tc>
      </w:tr>
    </w:tbl>
    <w:p w14:paraId="08067729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B181E3B" w14:textId="0381CEDF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516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Kela</w:t>
      </w:r>
      <w:r w:rsidR="004A3516">
        <w:rPr>
          <w:rFonts w:ascii="Times New Roman" w:hAnsi="Times New Roman" w:cs="Times New Roman"/>
          <w:sz w:val="24"/>
          <w:szCs w:val="24"/>
        </w:rPr>
        <w:t>s</w:t>
      </w:r>
    </w:p>
    <w:p w14:paraId="1FEFCB07" w14:textId="6B52FF53" w:rsidR="004A3516" w:rsidRPr="004A3516" w:rsidRDefault="004A3516" w:rsidP="004A351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39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6902CA4E" w14:textId="77777777" w:rsidTr="003E27FC">
        <w:tc>
          <w:tcPr>
            <w:tcW w:w="3255" w:type="dxa"/>
            <w:tcBorders>
              <w:right w:val="nil"/>
            </w:tcBorders>
          </w:tcPr>
          <w:p w14:paraId="0352F72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0E0BEC2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128FEF57" w14:textId="77777777" w:rsidTr="003E27FC">
        <w:tc>
          <w:tcPr>
            <w:tcW w:w="3963" w:type="dxa"/>
            <w:gridSpan w:val="2"/>
          </w:tcPr>
          <w:p w14:paraId="2B17FB2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20B3227" w14:textId="03B06F78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FS-3</w:t>
            </w:r>
            <w:r w:rsidR="004A351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9</w:t>
            </w:r>
          </w:p>
        </w:tc>
      </w:tr>
      <w:tr w:rsidR="003E27FC" w:rsidRPr="004C4839" w14:paraId="576CEBF4" w14:textId="77777777" w:rsidTr="003E27FC">
        <w:tc>
          <w:tcPr>
            <w:tcW w:w="3963" w:type="dxa"/>
            <w:gridSpan w:val="2"/>
          </w:tcPr>
          <w:p w14:paraId="36DDA90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0AA7C3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Edit Nilai</w:t>
            </w:r>
          </w:p>
        </w:tc>
      </w:tr>
      <w:tr w:rsidR="003E27FC" w:rsidRPr="004C4839" w14:paraId="2B21A013" w14:textId="77777777" w:rsidTr="003E27FC">
        <w:tc>
          <w:tcPr>
            <w:tcW w:w="3963" w:type="dxa"/>
            <w:gridSpan w:val="2"/>
          </w:tcPr>
          <w:p w14:paraId="08A4C7A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348D4876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>.</w:t>
            </w:r>
          </w:p>
        </w:tc>
      </w:tr>
      <w:tr w:rsidR="003E27FC" w:rsidRPr="004C4839" w14:paraId="44E48A1F" w14:textId="77777777" w:rsidTr="003E27FC">
        <w:trPr>
          <w:trHeight w:val="728"/>
        </w:trPr>
        <w:tc>
          <w:tcPr>
            <w:tcW w:w="3963" w:type="dxa"/>
            <w:gridSpan w:val="2"/>
          </w:tcPr>
          <w:p w14:paraId="4406BE2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1B91842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Mengubah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kesalahan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revisi</w:t>
            </w:r>
            <w:proofErr w:type="spellEnd"/>
            <w:r w:rsidRPr="004C4839">
              <w:t>.</w:t>
            </w:r>
          </w:p>
        </w:tc>
      </w:tr>
      <w:tr w:rsidR="003E27FC" w:rsidRPr="004C4839" w14:paraId="0FBAB7A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E93A18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0A97357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3E27FC" w:rsidRPr="004C4839" w14:paraId="1268C384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923925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4B15724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data </w:t>
            </w:r>
            <w:proofErr w:type="spellStart"/>
            <w:r w:rsidRPr="004C4839">
              <w:t>nilai</w:t>
            </w:r>
            <w:proofErr w:type="spellEnd"/>
          </w:p>
        </w:tc>
      </w:tr>
      <w:tr w:rsidR="003E27FC" w:rsidRPr="004C4839" w14:paraId="54A03939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82164B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4217815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63086890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E27FC" w:rsidRPr="004C4839" w14:paraId="24FA9AA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1C0228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2F9D203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3E27FC" w:rsidRPr="004C4839" w14:paraId="080DC864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3D0CB3A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B55724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7EA0AD3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3CD597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7ED88A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3E27FC" w:rsidRPr="004C4839" w14:paraId="33C5067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521C71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BDF622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456C8B7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896326A" w14:textId="0A79D1D8" w:rsidR="003E27FC" w:rsidRPr="004C4839" w:rsidRDefault="003E27FC" w:rsidP="0040793E">
            <w:pPr>
              <w:pStyle w:val="ListParagraph"/>
              <w:numPr>
                <w:ilvl w:val="1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518D9E9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71AA8540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02F73E6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77E41AD" w14:textId="65AE5D96" w:rsidR="003E27FC" w:rsidRPr="004C4839" w:rsidRDefault="003E27FC" w:rsidP="0040793E">
            <w:pPr>
              <w:pStyle w:val="ListParagraph"/>
              <w:numPr>
                <w:ilvl w:val="1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</w:tr>
      <w:tr w:rsidR="003E27FC" w:rsidRPr="004C4839" w14:paraId="5C04C89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5C6EEAC" w14:textId="5407A626" w:rsidR="003E27FC" w:rsidRPr="004C4839" w:rsidRDefault="003E27FC" w:rsidP="0040793E">
            <w:pPr>
              <w:pStyle w:val="ListParagraph"/>
              <w:numPr>
                <w:ilvl w:val="1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BBF113B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3277B85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E913A7A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47D356E" w14:textId="2E9CF415" w:rsidR="003E27FC" w:rsidRPr="004C4839" w:rsidRDefault="003E27FC" w:rsidP="0040793E">
            <w:pPr>
              <w:pStyle w:val="ListParagraph"/>
              <w:numPr>
                <w:ilvl w:val="1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update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3E27FC" w:rsidRPr="004C4839" w14:paraId="6CD6B07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5E8CE35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3F3B9BD9" w14:textId="77777777" w:rsidR="003E27FC" w:rsidRPr="004C4839" w:rsidRDefault="003E27FC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27FC" w:rsidRPr="004C4839" w14:paraId="6A7DEDAA" w14:textId="77777777" w:rsidTr="003E27FC">
        <w:tc>
          <w:tcPr>
            <w:tcW w:w="8217" w:type="dxa"/>
            <w:gridSpan w:val="4"/>
          </w:tcPr>
          <w:p w14:paraId="033BCC6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81C32F4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5CDB7755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</w:p>
        </w:tc>
      </w:tr>
    </w:tbl>
    <w:p w14:paraId="5A517DC6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38F2C8E" w14:textId="564C9B3A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51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Detail Kelas</w:t>
      </w:r>
    </w:p>
    <w:p w14:paraId="53EBD27E" w14:textId="4EAFADC2" w:rsidR="004A3516" w:rsidRPr="004A3516" w:rsidRDefault="004A3516" w:rsidP="004A351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40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76768C61" w14:textId="77777777" w:rsidTr="003E27FC">
        <w:tc>
          <w:tcPr>
            <w:tcW w:w="3255" w:type="dxa"/>
            <w:tcBorders>
              <w:right w:val="nil"/>
            </w:tcBorders>
          </w:tcPr>
          <w:p w14:paraId="7F52EFF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BCD1A4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57DCA1B1" w14:textId="77777777" w:rsidTr="003E27FC">
        <w:tc>
          <w:tcPr>
            <w:tcW w:w="3963" w:type="dxa"/>
            <w:gridSpan w:val="2"/>
          </w:tcPr>
          <w:p w14:paraId="3CF45CF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59FA07D" w14:textId="3564154C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4A351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40</w:t>
            </w:r>
          </w:p>
        </w:tc>
      </w:tr>
      <w:tr w:rsidR="003E27FC" w:rsidRPr="004C4839" w14:paraId="020900EF" w14:textId="77777777" w:rsidTr="003E27FC">
        <w:tc>
          <w:tcPr>
            <w:tcW w:w="3963" w:type="dxa"/>
            <w:gridSpan w:val="2"/>
          </w:tcPr>
          <w:p w14:paraId="4633EBA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0E526A9" w14:textId="18B4E5C2" w:rsidR="003E27FC" w:rsidRPr="004C4839" w:rsidRDefault="004A3516" w:rsidP="004A351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Detail Kelas</w:t>
            </w:r>
          </w:p>
        </w:tc>
      </w:tr>
      <w:tr w:rsidR="003E27FC" w:rsidRPr="004C4839" w14:paraId="41BCEA2F" w14:textId="77777777" w:rsidTr="003E27FC">
        <w:tc>
          <w:tcPr>
            <w:tcW w:w="3963" w:type="dxa"/>
            <w:gridSpan w:val="2"/>
          </w:tcPr>
          <w:p w14:paraId="2E7574A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B088AAC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memperbarui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>.</w:t>
            </w:r>
          </w:p>
        </w:tc>
      </w:tr>
      <w:tr w:rsidR="003E27FC" w:rsidRPr="004C4839" w14:paraId="6DF3F4FB" w14:textId="77777777" w:rsidTr="003E27FC">
        <w:trPr>
          <w:trHeight w:val="728"/>
        </w:trPr>
        <w:tc>
          <w:tcPr>
            <w:tcW w:w="3963" w:type="dxa"/>
            <w:gridSpan w:val="2"/>
          </w:tcPr>
          <w:p w14:paraId="0770F71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13C454C0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Mengubah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siswa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jika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ada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kesalahan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revisi</w:t>
            </w:r>
            <w:proofErr w:type="spellEnd"/>
            <w:r w:rsidRPr="004C4839">
              <w:t>.</w:t>
            </w:r>
          </w:p>
        </w:tc>
      </w:tr>
      <w:tr w:rsidR="003E27FC" w:rsidRPr="004C4839" w14:paraId="1DCA076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30A39F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A5EB170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Pamong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belajar</w:t>
            </w:r>
            <w:proofErr w:type="spellEnd"/>
          </w:p>
        </w:tc>
      </w:tr>
      <w:tr w:rsidR="003E27FC" w:rsidRPr="004C4839" w14:paraId="672A25B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A8BD69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1B4FBBC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Edit pada data </w:t>
            </w:r>
            <w:proofErr w:type="spellStart"/>
            <w:r w:rsidRPr="004C4839">
              <w:t>nilai</w:t>
            </w:r>
            <w:proofErr w:type="spellEnd"/>
          </w:p>
        </w:tc>
      </w:tr>
      <w:tr w:rsidR="003E27FC" w:rsidRPr="004C4839" w14:paraId="7D9D7741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6F52C0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6A6E6E1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Pamong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1BF41384" w14:textId="77777777" w:rsidR="003E27FC" w:rsidRPr="004C4839" w:rsidRDefault="003E27FC" w:rsidP="003E27FC">
            <w:pPr>
              <w:pStyle w:val="ListParagraph"/>
              <w:numPr>
                <w:ilvl w:val="0"/>
                <w:numId w:val="16"/>
              </w:num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E27FC" w:rsidRPr="004C4839" w14:paraId="1CAF301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CF503A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E9B08D8" w14:textId="77777777" w:rsidR="003E27FC" w:rsidRPr="004C4839" w:rsidRDefault="003E27FC" w:rsidP="003E27FC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Data Nilai</w:t>
            </w:r>
          </w:p>
        </w:tc>
      </w:tr>
      <w:tr w:rsidR="003E27FC" w:rsidRPr="004C4839" w14:paraId="206683B6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07D5CD3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302F449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031F465E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7D79B7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Pre kondisi :</w:t>
            </w:r>
          </w:p>
          <w:p w14:paraId="4573B62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Login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Pamong</w:t>
            </w:r>
            <w:proofErr w:type="spellEnd"/>
          </w:p>
        </w:tc>
      </w:tr>
      <w:tr w:rsidR="003E27FC" w:rsidRPr="004C4839" w14:paraId="1F586E2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1DB3BF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987F4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3C974AF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E86F5C9" w14:textId="6727C163" w:rsidR="003E27FC" w:rsidRPr="004C4839" w:rsidRDefault="003E27FC" w:rsidP="0040793E">
            <w:pPr>
              <w:pStyle w:val="ListParagraph"/>
              <w:numPr>
                <w:ilvl w:val="2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Edit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A8FE029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45663FB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323461D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B458759" w14:textId="57119157" w:rsidR="003E27FC" w:rsidRPr="004C4839" w:rsidRDefault="003E27FC" w:rsidP="0040793E">
            <w:pPr>
              <w:pStyle w:val="ListParagraph"/>
              <w:numPr>
                <w:ilvl w:val="2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</w:tr>
      <w:tr w:rsidR="003E27FC" w:rsidRPr="004C4839" w14:paraId="2DD9DFF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EA830C4" w14:textId="4B36CF4F" w:rsidR="003E27FC" w:rsidRPr="004C4839" w:rsidRDefault="003E27FC" w:rsidP="0040793E">
            <w:pPr>
              <w:pStyle w:val="ListParagraph"/>
              <w:numPr>
                <w:ilvl w:val="2"/>
                <w:numId w:val="7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563B9C1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2B48F95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A7262DF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147D1D0" w14:textId="765A7D4B" w:rsidR="003E27FC" w:rsidRPr="004C4839" w:rsidRDefault="003E27FC" w:rsidP="0040793E">
            <w:pPr>
              <w:pStyle w:val="ListParagraph"/>
              <w:numPr>
                <w:ilvl w:val="2"/>
                <w:numId w:val="7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&amp; update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</w:p>
        </w:tc>
      </w:tr>
      <w:tr w:rsidR="003E27FC" w:rsidRPr="004C4839" w14:paraId="7D989277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9937F10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1A7E6294" w14:textId="77777777" w:rsidR="003E27FC" w:rsidRPr="004C4839" w:rsidRDefault="003E27FC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diperbarui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E27FC" w:rsidRPr="004C4839" w14:paraId="60EBAAB4" w14:textId="77777777" w:rsidTr="003E27FC">
        <w:tc>
          <w:tcPr>
            <w:tcW w:w="8217" w:type="dxa"/>
            <w:gridSpan w:val="4"/>
          </w:tcPr>
          <w:p w14:paraId="6137E31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81050A9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Nilai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</w:p>
          <w:p w14:paraId="64F332AB" w14:textId="77777777" w:rsidR="003E27FC" w:rsidRPr="004C4839" w:rsidRDefault="003E27FC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</w:p>
        </w:tc>
      </w:tr>
    </w:tbl>
    <w:p w14:paraId="13535790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F390A21" w14:textId="0885985E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3516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4A3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3516"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p w14:paraId="0832F3D7" w14:textId="70EE84CF" w:rsidR="004A3516" w:rsidRPr="004A3516" w:rsidRDefault="004A3516" w:rsidP="004A351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41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7F12ED53" w14:textId="77777777" w:rsidTr="003E27FC">
        <w:tc>
          <w:tcPr>
            <w:tcW w:w="3255" w:type="dxa"/>
            <w:tcBorders>
              <w:right w:val="nil"/>
            </w:tcBorders>
          </w:tcPr>
          <w:p w14:paraId="2775D1A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6DF8DBB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0FC61BD0" w14:textId="77777777" w:rsidTr="003E27FC">
        <w:tc>
          <w:tcPr>
            <w:tcW w:w="3963" w:type="dxa"/>
            <w:gridSpan w:val="2"/>
          </w:tcPr>
          <w:p w14:paraId="1427792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96055BD" w14:textId="4B42676A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4A351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41</w:t>
            </w:r>
          </w:p>
        </w:tc>
      </w:tr>
      <w:tr w:rsidR="003E27FC" w:rsidRPr="004C4839" w14:paraId="760755D3" w14:textId="77777777" w:rsidTr="003E27FC">
        <w:tc>
          <w:tcPr>
            <w:tcW w:w="3963" w:type="dxa"/>
            <w:gridSpan w:val="2"/>
          </w:tcPr>
          <w:p w14:paraId="3E25C07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955A77E" w14:textId="67BD3DAC" w:rsidR="003E27FC" w:rsidRPr="004C4839" w:rsidRDefault="00D623FD" w:rsidP="00D623F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Matapelajaran</w:t>
            </w:r>
          </w:p>
        </w:tc>
      </w:tr>
      <w:tr w:rsidR="003E27FC" w:rsidRPr="004C4839" w14:paraId="792376FC" w14:textId="77777777" w:rsidTr="003E27FC">
        <w:tc>
          <w:tcPr>
            <w:tcW w:w="3963" w:type="dxa"/>
            <w:gridSpan w:val="2"/>
          </w:tcPr>
          <w:p w14:paraId="127483A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1AEC5FCA" w14:textId="354084F9" w:rsidR="003E27FC" w:rsidRPr="004C4839" w:rsidRDefault="00D623FD" w:rsidP="003E27FC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</w:tc>
      </w:tr>
      <w:tr w:rsidR="003E27FC" w:rsidRPr="004C4839" w14:paraId="7C990996" w14:textId="77777777" w:rsidTr="003E27FC">
        <w:trPr>
          <w:trHeight w:val="728"/>
        </w:trPr>
        <w:tc>
          <w:tcPr>
            <w:tcW w:w="3963" w:type="dxa"/>
            <w:gridSpan w:val="2"/>
          </w:tcPr>
          <w:p w14:paraId="6098A10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A6555CA" w14:textId="6AE0CCEC" w:rsidR="003E27FC" w:rsidRPr="004C4839" w:rsidRDefault="00D623FD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, </w:t>
            </w:r>
            <w:proofErr w:type="spellStart"/>
            <w:r>
              <w:t>mengedit</w:t>
            </w:r>
            <w:proofErr w:type="spellEnd"/>
            <w:r>
              <w:t xml:space="preserve"> dan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3E27FC" w:rsidRPr="004C4839" w14:paraId="4497CDE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611AC3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F088309" w14:textId="58C66783" w:rsidR="003E27FC" w:rsidRPr="004C4839" w:rsidRDefault="00D623FD" w:rsidP="003E27FC">
            <w:pPr>
              <w:pStyle w:val="NormalWeb"/>
              <w:jc w:val="both"/>
            </w:pPr>
            <w:r>
              <w:t>Admin</w:t>
            </w:r>
          </w:p>
        </w:tc>
      </w:tr>
      <w:tr w:rsidR="003E27FC" w:rsidRPr="004C4839" w14:paraId="5052087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EC3FF4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E23EC14" w14:textId="77777777" w:rsidR="00D623FD" w:rsidRDefault="00D623FD" w:rsidP="0040793E">
            <w:pPr>
              <w:pStyle w:val="NormalWeb"/>
              <w:numPr>
                <w:ilvl w:val="0"/>
                <w:numId w:val="94"/>
              </w:numPr>
              <w:jc w:val="both"/>
            </w:pP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: admin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mengisis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</w:t>
            </w:r>
          </w:p>
          <w:p w14:paraId="6B608A0D" w14:textId="77777777" w:rsidR="00D623FD" w:rsidRDefault="00D623FD" w:rsidP="0040793E">
            <w:pPr>
              <w:pStyle w:val="NormalWeb"/>
              <w:numPr>
                <w:ilvl w:val="0"/>
                <w:numId w:val="94"/>
              </w:numPr>
              <w:jc w:val="both"/>
            </w:pPr>
            <w:r>
              <w:lastRenderedPageBreak/>
              <w:t xml:space="preserve">Edit </w:t>
            </w:r>
            <w:proofErr w:type="spellStart"/>
            <w:r>
              <w:t>matapelajaran</w:t>
            </w:r>
            <w:proofErr w:type="spellEnd"/>
            <w:r>
              <w:t xml:space="preserve">: admin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 </w:t>
            </w:r>
            <w:proofErr w:type="spellStart"/>
            <w:r>
              <w:t>datanya</w:t>
            </w:r>
            <w:proofErr w:type="spellEnd"/>
            <w:r>
              <w:t xml:space="preserve"> </w:t>
            </w:r>
            <w:proofErr w:type="spellStart"/>
            <w:r>
              <w:t>sehinnga</w:t>
            </w:r>
            <w:proofErr w:type="spellEnd"/>
            <w:r>
              <w:t xml:space="preserve">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memperbarui</w:t>
            </w:r>
            <w:proofErr w:type="spellEnd"/>
            <w:r>
              <w:t xml:space="preserve"> data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t>terbaru</w:t>
            </w:r>
            <w:proofErr w:type="spellEnd"/>
          </w:p>
          <w:p w14:paraId="10240149" w14:textId="7427C82A" w:rsidR="00D623FD" w:rsidRPr="004C4839" w:rsidRDefault="00D623FD" w:rsidP="0040793E">
            <w:pPr>
              <w:pStyle w:val="NormalWeb"/>
              <w:numPr>
                <w:ilvl w:val="0"/>
                <w:numId w:val="94"/>
              </w:numPr>
              <w:jc w:val="both"/>
            </w:pP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: admin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dihapus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penghapusan</w:t>
            </w:r>
            <w:proofErr w:type="spellEnd"/>
            <w:r>
              <w:t xml:space="preserve">, </w:t>
            </w:r>
            <w:proofErr w:type="spellStart"/>
            <w:r>
              <w:t>setelah</w:t>
            </w:r>
            <w:proofErr w:type="spellEnd"/>
            <w:r>
              <w:t xml:space="preserve"> admin </w:t>
            </w:r>
            <w:proofErr w:type="spellStart"/>
            <w:r>
              <w:t>mengkonfirmasi</w:t>
            </w:r>
            <w:proofErr w:type="spellEnd"/>
            <w:r>
              <w:t xml:space="preserve"> </w:t>
            </w:r>
            <w:proofErr w:type="spellStart"/>
            <w:r>
              <w:t>nantinya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terhapus</w:t>
            </w:r>
            <w:proofErr w:type="spellEnd"/>
          </w:p>
        </w:tc>
      </w:tr>
      <w:tr w:rsidR="003E27FC" w:rsidRPr="004C4839" w14:paraId="4FE4B8A7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61C7B5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88ACCF0" w14:textId="68B003EE" w:rsidR="003E27FC" w:rsidRPr="00D623FD" w:rsidRDefault="00D623FD" w:rsidP="00D623FD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istem</w:t>
            </w:r>
            <w:proofErr w:type="spellEnd"/>
          </w:p>
        </w:tc>
      </w:tr>
      <w:tr w:rsidR="003E27FC" w:rsidRPr="004C4839" w14:paraId="6E39570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48CB19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B55E758" w14:textId="77777777" w:rsidR="003E27FC" w:rsidRDefault="003E27FC" w:rsidP="0040793E">
            <w:pPr>
              <w:pStyle w:val="NormalWeb"/>
              <w:numPr>
                <w:ilvl w:val="0"/>
                <w:numId w:val="95"/>
              </w:numPr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r w:rsidR="00D623FD">
              <w:t xml:space="preserve">data </w:t>
            </w:r>
            <w:proofErr w:type="spellStart"/>
            <w:r w:rsidR="00D623FD">
              <w:t>tenaga</w:t>
            </w:r>
            <w:proofErr w:type="spellEnd"/>
            <w:r w:rsidR="00D623FD">
              <w:t xml:space="preserve"> </w:t>
            </w:r>
            <w:proofErr w:type="spellStart"/>
            <w:r w:rsidR="00D623FD">
              <w:t>pendidik</w:t>
            </w:r>
            <w:proofErr w:type="spellEnd"/>
          </w:p>
          <w:p w14:paraId="7486B0CB" w14:textId="66EA2169" w:rsidR="00D623FD" w:rsidRPr="004C4839" w:rsidRDefault="00D623FD" w:rsidP="0040793E">
            <w:pPr>
              <w:pStyle w:val="NormalWeb"/>
              <w:numPr>
                <w:ilvl w:val="0"/>
                <w:numId w:val="95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E27FC" w:rsidRPr="004C4839" w14:paraId="0F077BBA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28CB939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4E8B8D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070F0310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D2258D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9B670B8" w14:textId="35DFC3D5" w:rsidR="003E27FC" w:rsidRPr="004C4839" w:rsidRDefault="00D623FD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Aktor sudah melakukan login ke dalam sistem dan masuk ke menu </w:t>
            </w:r>
            <w:r w:rsidR="0085207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matapelajaran</w:t>
            </w:r>
          </w:p>
        </w:tc>
      </w:tr>
      <w:tr w:rsidR="003E27FC" w:rsidRPr="004C4839" w14:paraId="382B5DA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5F52379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85ECEA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10CD508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2B56A5F" w14:textId="498D73F8" w:rsidR="003E27FC" w:rsidRPr="004C4839" w:rsidRDefault="0085207F" w:rsidP="0040793E">
            <w:pPr>
              <w:pStyle w:val="ListParagraph"/>
              <w:numPr>
                <w:ilvl w:val="0"/>
                <w:numId w:val="9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mengklik menu kelola matapelajaran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4BEA504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67A9138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968510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C7B77A0" w14:textId="053DCCC6" w:rsidR="003E27FC" w:rsidRPr="004C4839" w:rsidRDefault="003E27FC" w:rsidP="0040793E">
            <w:pPr>
              <w:pStyle w:val="ListParagraph"/>
              <w:numPr>
                <w:ilvl w:val="0"/>
                <w:numId w:val="9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5207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852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5207F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="008520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5207F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22EF9AC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C5F4383" w14:textId="061FD93A" w:rsidR="003E27FC" w:rsidRPr="004C4839" w:rsidRDefault="0085207F" w:rsidP="0040793E">
            <w:pPr>
              <w:pStyle w:val="ListParagraph"/>
              <w:numPr>
                <w:ilvl w:val="0"/>
                <w:numId w:val="9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action ”tambah matapelajaran”, ”edit matapelajaran” dan ”hapus matapelajaran”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DADE323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15C2F7C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D1238DC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F1C24F8" w14:textId="07600EDE" w:rsidR="003E27FC" w:rsidRPr="004C4839" w:rsidRDefault="0085207F" w:rsidP="0040793E">
            <w:pPr>
              <w:pStyle w:val="ListParagraph"/>
              <w:numPr>
                <w:ilvl w:val="0"/>
                <w:numId w:val="9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</w:p>
        </w:tc>
      </w:tr>
      <w:tr w:rsidR="003E27FC" w:rsidRPr="004C4839" w14:paraId="14CA0449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73A8D4F9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EFF576F" w14:textId="4B935DD8" w:rsidR="003E27FC" w:rsidRPr="004C4839" w:rsidRDefault="0085207F" w:rsidP="003E27FC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dapat memilih action yang akan dipilih</w:t>
            </w:r>
          </w:p>
        </w:tc>
      </w:tr>
      <w:tr w:rsidR="003E27FC" w:rsidRPr="004C4839" w14:paraId="4C8F1D00" w14:textId="77777777" w:rsidTr="003E27FC">
        <w:tc>
          <w:tcPr>
            <w:tcW w:w="8217" w:type="dxa"/>
            <w:gridSpan w:val="4"/>
          </w:tcPr>
          <w:p w14:paraId="463099E3" w14:textId="77777777" w:rsidR="003E27FC" w:rsidRDefault="003E27FC" w:rsidP="0085207F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0B78C52" w14:textId="15D40C61" w:rsidR="0085207F" w:rsidRPr="00803E66" w:rsidRDefault="0085207F" w:rsidP="0040793E">
            <w:pPr>
              <w:pStyle w:val="ListParagraph"/>
              <w:numPr>
                <w:ilvl w:val="0"/>
                <w:numId w:val="10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E30212E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AE520F3" w14:textId="7CCA039C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207F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Pr="0085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7F"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p w14:paraId="6CF9807D" w14:textId="5E263386" w:rsidR="0085207F" w:rsidRPr="0085207F" w:rsidRDefault="0085207F" w:rsidP="0085207F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42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451E23C0" w14:textId="77777777" w:rsidTr="003E27FC">
        <w:tc>
          <w:tcPr>
            <w:tcW w:w="3255" w:type="dxa"/>
            <w:tcBorders>
              <w:right w:val="nil"/>
            </w:tcBorders>
          </w:tcPr>
          <w:p w14:paraId="45823B1F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3022E0F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32F1EE5A" w14:textId="77777777" w:rsidTr="003E27FC">
        <w:tc>
          <w:tcPr>
            <w:tcW w:w="3963" w:type="dxa"/>
            <w:gridSpan w:val="2"/>
          </w:tcPr>
          <w:p w14:paraId="304E4E6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7235EA0" w14:textId="6FC705DE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85207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42</w:t>
            </w:r>
          </w:p>
        </w:tc>
      </w:tr>
      <w:tr w:rsidR="003E27FC" w:rsidRPr="004C4839" w14:paraId="7B9085FE" w14:textId="77777777" w:rsidTr="003E27FC">
        <w:tc>
          <w:tcPr>
            <w:tcW w:w="3963" w:type="dxa"/>
            <w:gridSpan w:val="2"/>
          </w:tcPr>
          <w:p w14:paraId="0651BE7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09040DC2" w14:textId="650325D2" w:rsidR="003E27FC" w:rsidRPr="004C4839" w:rsidRDefault="0085207F" w:rsidP="0085207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Matapelajaran</w:t>
            </w:r>
          </w:p>
        </w:tc>
      </w:tr>
      <w:tr w:rsidR="003E27FC" w:rsidRPr="004C4839" w14:paraId="6C4FC980" w14:textId="77777777" w:rsidTr="003E27FC">
        <w:tc>
          <w:tcPr>
            <w:tcW w:w="3963" w:type="dxa"/>
            <w:gridSpan w:val="2"/>
          </w:tcPr>
          <w:p w14:paraId="72715C2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01E9402E" w14:textId="0CB048A0" w:rsidR="003E27FC" w:rsidRPr="004C4839" w:rsidRDefault="0085207F" w:rsidP="003E27FC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3E27FC" w:rsidRPr="004C4839" w14:paraId="4139E4F7" w14:textId="77777777" w:rsidTr="003E27FC">
        <w:trPr>
          <w:trHeight w:val="728"/>
        </w:trPr>
        <w:tc>
          <w:tcPr>
            <w:tcW w:w="3963" w:type="dxa"/>
            <w:gridSpan w:val="2"/>
          </w:tcPr>
          <w:p w14:paraId="4BF2147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2107BF12" w14:textId="14B54B5E" w:rsidR="003E27FC" w:rsidRPr="004C4839" w:rsidRDefault="0085207F" w:rsidP="003E27FC">
            <w:pPr>
              <w:pStyle w:val="NormalWeb"/>
              <w:jc w:val="both"/>
            </w:pPr>
            <w:proofErr w:type="spellStart"/>
            <w:r>
              <w:t>Mengambarkan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</w:tc>
      </w:tr>
      <w:tr w:rsidR="003E27FC" w:rsidRPr="004C4839" w14:paraId="6DD6244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5119FE2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02F9E3B" w14:textId="6E26402D" w:rsidR="003E27FC" w:rsidRPr="004C4839" w:rsidRDefault="0085207F" w:rsidP="003E27FC">
            <w:pPr>
              <w:pStyle w:val="NormalWeb"/>
              <w:jc w:val="both"/>
            </w:pPr>
            <w:r>
              <w:t>Admin</w:t>
            </w:r>
          </w:p>
        </w:tc>
      </w:tr>
      <w:tr w:rsidR="003E27FC" w:rsidRPr="004C4839" w14:paraId="60642D02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B3BD3A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13459C1" w14:textId="3DAD9A0B" w:rsidR="003E27FC" w:rsidRPr="004C4839" w:rsidRDefault="00373B8E" w:rsidP="003E27FC">
            <w:pPr>
              <w:pStyle w:val="NormalWeb"/>
              <w:jc w:val="both"/>
            </w:pPr>
            <w:r>
              <w:t>Admin</w:t>
            </w:r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>
              <w:t>Matepelajaran</w:t>
            </w:r>
            <w:proofErr w:type="spellEnd"/>
            <w:r w:rsidRPr="004C4839">
              <w:t xml:space="preserve">”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 w:rsidRPr="004C4839">
              <w:t>.</w:t>
            </w:r>
          </w:p>
        </w:tc>
      </w:tr>
      <w:tr w:rsidR="003E27FC" w:rsidRPr="004C4839" w14:paraId="0ED6FB93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E1F952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F23E362" w14:textId="41F9D1AB" w:rsidR="003E27FC" w:rsidRPr="00373B8E" w:rsidRDefault="00373B8E" w:rsidP="00373B8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6B7B28A0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87DE92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D9B7280" w14:textId="77777777" w:rsidR="003E27FC" w:rsidRDefault="00373B8E" w:rsidP="0040793E">
            <w:pPr>
              <w:pStyle w:val="NormalWeb"/>
              <w:numPr>
                <w:ilvl w:val="0"/>
                <w:numId w:val="97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41656FB4" w14:textId="2EC852FB" w:rsidR="00373B8E" w:rsidRPr="004C4839" w:rsidRDefault="00373B8E" w:rsidP="0040793E">
            <w:pPr>
              <w:pStyle w:val="NormalWeb"/>
              <w:numPr>
                <w:ilvl w:val="0"/>
                <w:numId w:val="97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E27FC" w:rsidRPr="004C4839" w14:paraId="55A3D90E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ED272F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1A915CD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0DB6B7E5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7BD7D724" w14:textId="77777777" w:rsidR="003E27FC" w:rsidRDefault="003E27FC" w:rsidP="00373B8E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73314EE" w14:textId="3BC431D4" w:rsidR="00373B8E" w:rsidRPr="004C4839" w:rsidRDefault="00373B8E" w:rsidP="00373B8E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belum menambahkan matapelajaran baru</w:t>
            </w:r>
          </w:p>
        </w:tc>
      </w:tr>
      <w:tr w:rsidR="003E27FC" w:rsidRPr="004C4839" w14:paraId="4869B0B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5B97FF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86F144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26ABC5F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9AC92C1" w14:textId="68D7E739" w:rsidR="003E27FC" w:rsidRPr="004C4839" w:rsidRDefault="00373B8E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Memilih menu kelola matapelajaran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C86B3C8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3452EE2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6D57091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54C1F20" w14:textId="40522192" w:rsidR="003E27FC" w:rsidRPr="004C4839" w:rsidRDefault="003E27FC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</w:t>
            </w:r>
            <w:r w:rsidR="00373B8E">
              <w:rPr>
                <w:rFonts w:ascii="Times New Roman" w:hAnsi="Times New Roman" w:cs="Times New Roman"/>
                <w:sz w:val="24"/>
                <w:szCs w:val="24"/>
              </w:rPr>
              <w:t>mpilkan</w:t>
            </w:r>
            <w:proofErr w:type="spellEnd"/>
            <w:r w:rsidR="00373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3B8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373B8E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="00373B8E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="00373B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73B8E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4A258D6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C876512" w14:textId="76B6DE7C" w:rsidR="003E27FC" w:rsidRPr="004C4839" w:rsidRDefault="00373B8E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action ”tambah”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13D5D00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4C14C7C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DAEC8C4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558D5F4" w14:textId="540C7B62" w:rsidR="003E27FC" w:rsidRPr="004C4839" w:rsidRDefault="00373B8E" w:rsidP="0040793E">
            <w:pPr>
              <w:pStyle w:val="ListParagraph"/>
              <w:numPr>
                <w:ilvl w:val="0"/>
                <w:numId w:val="98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73B8E" w:rsidRPr="004C4839" w14:paraId="2FF006A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864912D" w14:textId="49D67F16" w:rsidR="00373B8E" w:rsidRPr="004C4839" w:rsidRDefault="00373B8E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5224CFB" w14:textId="77777777" w:rsidR="00373B8E" w:rsidRDefault="00373B8E" w:rsidP="00373B8E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3B8E" w:rsidRPr="004C4839" w14:paraId="59E8532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A771670" w14:textId="0B7DA625" w:rsidR="00373B8E" w:rsidRPr="004C4839" w:rsidRDefault="00373B8E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5A4AF5D" w14:textId="77777777" w:rsidR="00373B8E" w:rsidRDefault="00373B8E" w:rsidP="00373B8E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3B8E" w:rsidRPr="004C4839" w14:paraId="5DC1FC63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BE29E71" w14:textId="77777777" w:rsidR="00373B8E" w:rsidRPr="004C4839" w:rsidRDefault="00373B8E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FE560DE" w14:textId="5B5EE8CB" w:rsidR="00373B8E" w:rsidRDefault="00373B8E" w:rsidP="0040793E">
            <w:pPr>
              <w:pStyle w:val="ListParagraph"/>
              <w:numPr>
                <w:ilvl w:val="0"/>
                <w:numId w:val="98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373B8E" w:rsidRPr="004C4839" w14:paraId="5DDC6608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DCA333E" w14:textId="77777777" w:rsidR="00373B8E" w:rsidRPr="004C4839" w:rsidRDefault="00373B8E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11C830E" w14:textId="426D287A" w:rsidR="00373B8E" w:rsidRDefault="00373B8E" w:rsidP="0040793E">
            <w:pPr>
              <w:pStyle w:val="ListParagraph"/>
              <w:numPr>
                <w:ilvl w:val="0"/>
                <w:numId w:val="98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33A6"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="004533A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533A6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4533A6" w:rsidRPr="004C4839" w14:paraId="6F5F57D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7C34BA7" w14:textId="2DC8C591" w:rsidR="004533A6" w:rsidRPr="004533A6" w:rsidRDefault="004533A6" w:rsidP="0040793E">
            <w:pPr>
              <w:pStyle w:val="ListParagraph"/>
              <w:numPr>
                <w:ilvl w:val="0"/>
                <w:numId w:val="98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A3A085C" w14:textId="77777777" w:rsidR="004533A6" w:rsidRDefault="004533A6" w:rsidP="004533A6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7FC" w:rsidRPr="004C4839" w14:paraId="6A52F31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97FA90A" w14:textId="77777777" w:rsidR="003E27FC" w:rsidRDefault="003E27FC" w:rsidP="004533A6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8ACDACF" w14:textId="31952988" w:rsidR="004533A6" w:rsidRPr="004533A6" w:rsidRDefault="004533A6" w:rsidP="004533A6">
            <w:pPr>
              <w:pStyle w:val="NormalWeb"/>
              <w:jc w:val="both"/>
            </w:pPr>
            <w:r>
              <w:t xml:space="preserve">Actor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</w:tc>
      </w:tr>
      <w:tr w:rsidR="003E27FC" w:rsidRPr="004C4839" w14:paraId="14EFBA44" w14:textId="77777777" w:rsidTr="003E27FC">
        <w:tc>
          <w:tcPr>
            <w:tcW w:w="8217" w:type="dxa"/>
            <w:gridSpan w:val="4"/>
          </w:tcPr>
          <w:p w14:paraId="30E79178" w14:textId="77777777" w:rsidR="004533A6" w:rsidRDefault="003E27FC" w:rsidP="004533A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EC46C41" w14:textId="29E9E75C" w:rsidR="004533A6" w:rsidRDefault="004533A6" w:rsidP="0040793E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533A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ada tabel yang belum di isi dalam proses tambah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matapelajaran</w:t>
            </w:r>
            <w:r w:rsidRPr="004533A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 pesan eror yang jelas kepada pengguna.</w:t>
            </w:r>
          </w:p>
          <w:p w14:paraId="2B1D0FB1" w14:textId="33603B48" w:rsidR="004533A6" w:rsidRPr="004533A6" w:rsidRDefault="004533A6" w:rsidP="0040793E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3EC9244C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EB7551D" w14:textId="5A063667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 w:rsidRPr="0085207F"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 w:rsidRPr="0085207F"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p w14:paraId="3B6202E8" w14:textId="2B539E3D" w:rsidR="0085207F" w:rsidRPr="0085207F" w:rsidRDefault="0085207F" w:rsidP="004533A6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</w:t>
      </w:r>
      <w:r w:rsidR="004533A6">
        <w:rPr>
          <w:rFonts w:ascii="Times New Roman" w:hAnsi="Times New Roman" w:cs="Times New Roman"/>
          <w:sz w:val="24"/>
          <w:szCs w:val="24"/>
        </w:rPr>
        <w:t>3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r w:rsidR="004533A6">
        <w:rPr>
          <w:rFonts w:ascii="Times New Roman" w:hAnsi="Times New Roman" w:cs="Times New Roman"/>
          <w:sz w:val="24"/>
          <w:szCs w:val="24"/>
        </w:rPr>
        <w:t>Edit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204A1866" w14:textId="77777777" w:rsidTr="003E27FC">
        <w:tc>
          <w:tcPr>
            <w:tcW w:w="3255" w:type="dxa"/>
            <w:tcBorders>
              <w:right w:val="nil"/>
            </w:tcBorders>
          </w:tcPr>
          <w:p w14:paraId="0B8477F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73FBDC9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7A9BBCF7" w14:textId="77777777" w:rsidTr="003E27FC">
        <w:tc>
          <w:tcPr>
            <w:tcW w:w="3963" w:type="dxa"/>
            <w:gridSpan w:val="2"/>
          </w:tcPr>
          <w:p w14:paraId="5596B3A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17618A2" w14:textId="52F50041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4533A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</w:tr>
      <w:tr w:rsidR="003E27FC" w:rsidRPr="004C4839" w14:paraId="1E19D409" w14:textId="77777777" w:rsidTr="003E27FC">
        <w:tc>
          <w:tcPr>
            <w:tcW w:w="3963" w:type="dxa"/>
            <w:gridSpan w:val="2"/>
          </w:tcPr>
          <w:p w14:paraId="43AD3FD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876514D" w14:textId="514E97AE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 w:rsidR="004533A6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01124863" w14:textId="77777777" w:rsidTr="003E27FC">
        <w:tc>
          <w:tcPr>
            <w:tcW w:w="3963" w:type="dxa"/>
            <w:gridSpan w:val="2"/>
          </w:tcPr>
          <w:p w14:paraId="5FE827A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846D97C" w14:textId="2ED61AD8" w:rsidR="003E27FC" w:rsidRPr="004C4839" w:rsidRDefault="004533A6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matapelajaran</w:t>
            </w:r>
            <w:proofErr w:type="spellEnd"/>
          </w:p>
        </w:tc>
      </w:tr>
      <w:tr w:rsidR="003E27FC" w:rsidRPr="004C4839" w14:paraId="7E8DBEA9" w14:textId="77777777" w:rsidTr="003E27FC">
        <w:trPr>
          <w:trHeight w:val="728"/>
        </w:trPr>
        <w:tc>
          <w:tcPr>
            <w:tcW w:w="3963" w:type="dxa"/>
            <w:gridSpan w:val="2"/>
          </w:tcPr>
          <w:p w14:paraId="356FA56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1728428C" w14:textId="2792709F" w:rsidR="003E27FC" w:rsidRPr="004C4839" w:rsidRDefault="004533A6" w:rsidP="003E27FC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proses edit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</w:tc>
      </w:tr>
      <w:tr w:rsidR="003E27FC" w:rsidRPr="004C4839" w14:paraId="182C11B5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ED8566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C7679D0" w14:textId="199CCE8A" w:rsidR="003E27FC" w:rsidRPr="004C4839" w:rsidRDefault="004533A6" w:rsidP="003E27FC">
            <w:pPr>
              <w:pStyle w:val="NormalWeb"/>
              <w:jc w:val="both"/>
            </w:pPr>
            <w:r>
              <w:t>Admin</w:t>
            </w:r>
          </w:p>
        </w:tc>
      </w:tr>
      <w:tr w:rsidR="003E27FC" w:rsidRPr="004C4839" w14:paraId="3FD0DA9B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DB00B04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5A3967C" w14:textId="0B68D558" w:rsidR="003E27FC" w:rsidRPr="004C4839" w:rsidRDefault="004533A6" w:rsidP="003E27FC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,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 w:rsidR="00777F5E">
              <w:t>mengedit</w:t>
            </w:r>
            <w:proofErr w:type="spellEnd"/>
            <w:r w:rsidR="00777F5E">
              <w:t xml:space="preserve"> </w:t>
            </w:r>
            <w:proofErr w:type="spellStart"/>
            <w:r w:rsidR="00777F5E">
              <w:t>matapelajaran</w:t>
            </w:r>
            <w:proofErr w:type="spellEnd"/>
            <w:r w:rsidR="00777F5E">
              <w:t xml:space="preserve"> yang </w:t>
            </w:r>
            <w:proofErr w:type="spellStart"/>
            <w:r w:rsidR="00777F5E">
              <w:t>diperlukan</w:t>
            </w:r>
            <w:proofErr w:type="spellEnd"/>
            <w:r w:rsidR="00777F5E">
              <w:t xml:space="preserve">, </w:t>
            </w:r>
            <w:proofErr w:type="spellStart"/>
            <w:r w:rsidR="00777F5E">
              <w:t>kemudian</w:t>
            </w:r>
            <w:proofErr w:type="spellEnd"/>
            <w:r w:rsidR="00777F5E">
              <w:t xml:space="preserve"> </w:t>
            </w:r>
            <w:proofErr w:type="spellStart"/>
            <w:r w:rsidR="00777F5E">
              <w:t>sistem</w:t>
            </w:r>
            <w:proofErr w:type="spellEnd"/>
            <w:r w:rsidR="00777F5E">
              <w:t xml:space="preserve"> </w:t>
            </w:r>
            <w:proofErr w:type="spellStart"/>
            <w:r w:rsidR="00777F5E">
              <w:t>akan</w:t>
            </w:r>
            <w:proofErr w:type="spellEnd"/>
            <w:r w:rsidR="00777F5E">
              <w:t xml:space="preserve"> </w:t>
            </w:r>
            <w:proofErr w:type="spellStart"/>
            <w:r w:rsidR="00777F5E">
              <w:t>meperbarui</w:t>
            </w:r>
            <w:proofErr w:type="spellEnd"/>
            <w:r w:rsidR="00777F5E">
              <w:t xml:space="preserve"> data </w:t>
            </w:r>
            <w:proofErr w:type="spellStart"/>
            <w:r w:rsidR="00777F5E">
              <w:t>matapelajaran</w:t>
            </w:r>
            <w:proofErr w:type="spellEnd"/>
          </w:p>
        </w:tc>
      </w:tr>
      <w:tr w:rsidR="003E27FC" w:rsidRPr="004C4839" w14:paraId="4DC7C2FD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A5F31B1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CAFC290" w14:textId="3DA2BD34" w:rsidR="003E27FC" w:rsidRPr="00777F5E" w:rsidRDefault="00777F5E" w:rsidP="00777F5E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50BCD7CA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39031F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4F826BB" w14:textId="77777777" w:rsidR="003E27FC" w:rsidRDefault="00777F5E" w:rsidP="0040793E">
            <w:pPr>
              <w:pStyle w:val="NormalWeb"/>
              <w:numPr>
                <w:ilvl w:val="0"/>
                <w:numId w:val="9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  <w:p w14:paraId="05A56C5B" w14:textId="77777777" w:rsidR="00777F5E" w:rsidRDefault="00777F5E" w:rsidP="0040793E">
            <w:pPr>
              <w:pStyle w:val="NormalWeb"/>
              <w:numPr>
                <w:ilvl w:val="0"/>
                <w:numId w:val="9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4DDA74BA" w14:textId="1F736E4C" w:rsidR="00777F5E" w:rsidRPr="004C4839" w:rsidRDefault="00777F5E" w:rsidP="0040793E">
            <w:pPr>
              <w:pStyle w:val="NormalWeb"/>
              <w:numPr>
                <w:ilvl w:val="0"/>
                <w:numId w:val="99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E27FC" w:rsidRPr="004C4839" w14:paraId="69071797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77AF4083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194AE38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2D3B4C5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5020F77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BC34503" w14:textId="0684506C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="000423EF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sudah menambahkan matapelajaran</w:t>
            </w:r>
          </w:p>
        </w:tc>
      </w:tr>
      <w:tr w:rsidR="003E27FC" w:rsidRPr="004C4839" w14:paraId="25D4619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6EBC38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DB8CE7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4B8A3031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FB10C49" w14:textId="4B3B11E0" w:rsidR="003E27FC" w:rsidRPr="004C4839" w:rsidRDefault="000423EF" w:rsidP="0040793E">
            <w:pPr>
              <w:pStyle w:val="ListParagraph"/>
              <w:numPr>
                <w:ilvl w:val="0"/>
                <w:numId w:val="100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matepelajaran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6314754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12D5CE2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F679701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418B49E" w14:textId="70F96629" w:rsidR="003E27FC" w:rsidRPr="004C4839" w:rsidRDefault="003E27FC" w:rsidP="0040793E">
            <w:pPr>
              <w:pStyle w:val="ListParagraph"/>
              <w:numPr>
                <w:ilvl w:val="0"/>
                <w:numId w:val="100"/>
              </w:numPr>
              <w:spacing w:line="360" w:lineRule="auto"/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23E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="000423EF"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 w:rsidR="000423EF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="000423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423EF"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3E27FC" w:rsidRPr="004C4839" w14:paraId="13BFED1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530703" w14:textId="6E76ACB8" w:rsidR="003E27FC" w:rsidRPr="004C4839" w:rsidRDefault="000423EF" w:rsidP="0040793E">
            <w:pPr>
              <w:pStyle w:val="ListParagraph"/>
              <w:numPr>
                <w:ilvl w:val="0"/>
                <w:numId w:val="100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matapelajaran yang akan diubah dengan memilih action ”edit”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F40CB32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19165547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4F87B54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BA020C8" w14:textId="27C06652" w:rsidR="003E27FC" w:rsidRPr="004C4839" w:rsidRDefault="000423EF" w:rsidP="0040793E">
            <w:pPr>
              <w:pStyle w:val="ListParagraph"/>
              <w:numPr>
                <w:ilvl w:val="0"/>
                <w:numId w:val="100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</w:p>
        </w:tc>
      </w:tr>
      <w:tr w:rsidR="000423EF" w:rsidRPr="004C4839" w14:paraId="4A78A50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0F876CD" w14:textId="6722BEC8" w:rsidR="000423EF" w:rsidRPr="004C4839" w:rsidRDefault="000423EF" w:rsidP="0040793E">
            <w:pPr>
              <w:pStyle w:val="ListParagraph"/>
              <w:numPr>
                <w:ilvl w:val="0"/>
                <w:numId w:val="100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matapelajaran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6F25A21" w14:textId="77777777" w:rsidR="000423EF" w:rsidRPr="004C4839" w:rsidRDefault="000423EF" w:rsidP="000423EF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423EF" w:rsidRPr="004C4839" w14:paraId="233CE5FB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C34AFA5" w14:textId="77777777" w:rsidR="000423EF" w:rsidRPr="004C4839" w:rsidRDefault="000423EF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C430C55" w14:textId="7318C32C" w:rsidR="000423EF" w:rsidRPr="004C4839" w:rsidRDefault="000423EF" w:rsidP="0040793E">
            <w:pPr>
              <w:pStyle w:val="ListParagraph"/>
              <w:numPr>
                <w:ilvl w:val="0"/>
                <w:numId w:val="100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03E66"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 w:rsidR="00803E6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0423EF" w:rsidRPr="004C4839" w14:paraId="092026E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B854006" w14:textId="77777777" w:rsidR="000423EF" w:rsidRPr="004C4839" w:rsidRDefault="000423EF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1F618BE" w14:textId="04A1C630" w:rsidR="000423EF" w:rsidRPr="004C4839" w:rsidRDefault="00803E66" w:rsidP="0040793E">
            <w:pPr>
              <w:pStyle w:val="ListParagraph"/>
              <w:numPr>
                <w:ilvl w:val="0"/>
                <w:numId w:val="100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matapel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diperbaharui</w:t>
            </w:r>
            <w:proofErr w:type="spellEnd"/>
          </w:p>
        </w:tc>
      </w:tr>
      <w:tr w:rsidR="00803E66" w:rsidRPr="004C4839" w14:paraId="29B34DA5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C781EB" w14:textId="2198F954" w:rsidR="00803E66" w:rsidRPr="004C4839" w:rsidRDefault="00803E66" w:rsidP="0040793E">
            <w:pPr>
              <w:pStyle w:val="ListParagraph"/>
              <w:numPr>
                <w:ilvl w:val="0"/>
                <w:numId w:val="100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diperbaharui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3CFE5E5" w14:textId="77777777" w:rsidR="00803E66" w:rsidRDefault="00803E66" w:rsidP="00803E66">
            <w:pPr>
              <w:pStyle w:val="ListParagraph"/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7FC" w:rsidRPr="004C4839" w14:paraId="297B8101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8D23640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377E43C" w14:textId="4D5A5DF4" w:rsidR="003E27FC" w:rsidRPr="004C4839" w:rsidRDefault="00803E66" w:rsidP="00803E66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melakukan perubahan matapelajaran</w:t>
            </w:r>
          </w:p>
        </w:tc>
      </w:tr>
      <w:tr w:rsidR="003E27FC" w:rsidRPr="004C4839" w14:paraId="12BB69D2" w14:textId="77777777" w:rsidTr="003E27FC">
        <w:tc>
          <w:tcPr>
            <w:tcW w:w="8217" w:type="dxa"/>
            <w:gridSpan w:val="4"/>
          </w:tcPr>
          <w:p w14:paraId="0210C77A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58C14B11" w14:textId="0DCADDEF" w:rsidR="003E27FC" w:rsidRPr="004C4839" w:rsidRDefault="00803E66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ada tabel yang belum di isi dalam proses edit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matapelajaran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notifikasi lengkapi data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kepada pengguna.</w:t>
            </w:r>
          </w:p>
          <w:p w14:paraId="0A69AA6A" w14:textId="19B98A07" w:rsidR="003E27FC" w:rsidRPr="004C4839" w:rsidRDefault="00803E66" w:rsidP="003E27FC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0D8D9471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869DBD4" w14:textId="2C179B80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207F">
        <w:rPr>
          <w:rFonts w:ascii="Times New Roman" w:hAnsi="Times New Roman" w:cs="Times New Roman"/>
          <w:sz w:val="24"/>
          <w:szCs w:val="24"/>
        </w:rPr>
        <w:t>Hapus</w:t>
      </w:r>
      <w:proofErr w:type="spellEnd"/>
      <w:r w:rsidRPr="0085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7F"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p w14:paraId="20B5382C" w14:textId="15141DAB" w:rsidR="0085207F" w:rsidRPr="0085207F" w:rsidRDefault="0085207F" w:rsidP="00D42673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</w:t>
      </w:r>
      <w:r w:rsidR="00D42673">
        <w:rPr>
          <w:rFonts w:ascii="Times New Roman" w:hAnsi="Times New Roman" w:cs="Times New Roman"/>
          <w:sz w:val="24"/>
          <w:szCs w:val="24"/>
        </w:rPr>
        <w:t>4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2673"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Matapelajaran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E27FC" w:rsidRPr="004C4839" w14:paraId="61C96CD9" w14:textId="77777777" w:rsidTr="003E27FC">
        <w:tc>
          <w:tcPr>
            <w:tcW w:w="3255" w:type="dxa"/>
            <w:tcBorders>
              <w:right w:val="nil"/>
            </w:tcBorders>
          </w:tcPr>
          <w:p w14:paraId="763963C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12B5C168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E27FC" w:rsidRPr="004C4839" w14:paraId="19A15CBC" w14:textId="77777777" w:rsidTr="003E27FC">
        <w:tc>
          <w:tcPr>
            <w:tcW w:w="3963" w:type="dxa"/>
            <w:gridSpan w:val="2"/>
          </w:tcPr>
          <w:p w14:paraId="0761B846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AE6F712" w14:textId="11D955E4" w:rsidR="003E27FC" w:rsidRPr="004C4839" w:rsidRDefault="003E27FC" w:rsidP="003E27F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D426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44</w:t>
            </w:r>
          </w:p>
        </w:tc>
      </w:tr>
      <w:tr w:rsidR="003E27FC" w:rsidRPr="004C4839" w14:paraId="62FFB248" w14:textId="77777777" w:rsidTr="003E27FC">
        <w:tc>
          <w:tcPr>
            <w:tcW w:w="3963" w:type="dxa"/>
            <w:gridSpan w:val="2"/>
          </w:tcPr>
          <w:p w14:paraId="5E6F610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1EB17DF" w14:textId="6B1F65DB" w:rsidR="003E27FC" w:rsidRPr="004C4839" w:rsidRDefault="00D42673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Hapus Matapelajaran</w:t>
            </w:r>
          </w:p>
        </w:tc>
      </w:tr>
      <w:tr w:rsidR="003E27FC" w:rsidRPr="004C4839" w14:paraId="0C5726A2" w14:textId="77777777" w:rsidTr="003E27FC">
        <w:tc>
          <w:tcPr>
            <w:tcW w:w="3963" w:type="dxa"/>
            <w:gridSpan w:val="2"/>
          </w:tcPr>
          <w:p w14:paraId="06676022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46DFA203" w14:textId="35045E4E" w:rsidR="003E27FC" w:rsidRPr="004C4839" w:rsidRDefault="00D42673" w:rsidP="003E27FC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 w:rsidR="003E27FC" w:rsidRPr="004C4839">
              <w:t>.</w:t>
            </w:r>
          </w:p>
        </w:tc>
      </w:tr>
      <w:tr w:rsidR="003E27FC" w:rsidRPr="004C4839" w14:paraId="5B43AD70" w14:textId="77777777" w:rsidTr="003E27FC">
        <w:trPr>
          <w:trHeight w:val="728"/>
        </w:trPr>
        <w:tc>
          <w:tcPr>
            <w:tcW w:w="3963" w:type="dxa"/>
            <w:gridSpan w:val="2"/>
          </w:tcPr>
          <w:p w14:paraId="0671CAA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6782C2D" w14:textId="7F52916E" w:rsidR="003E27FC" w:rsidRPr="004C4839" w:rsidRDefault="00D42673" w:rsidP="003E27FC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proses </w:t>
            </w:r>
            <w:proofErr w:type="spellStart"/>
            <w:r>
              <w:t>hapus</w:t>
            </w:r>
            <w:proofErr w:type="spellEnd"/>
            <w:r>
              <w:t xml:space="preserve">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 w:rsidR="003E27FC" w:rsidRPr="004C4839">
              <w:t>.</w:t>
            </w:r>
          </w:p>
        </w:tc>
      </w:tr>
      <w:tr w:rsidR="003E27FC" w:rsidRPr="004C4839" w14:paraId="254A34DF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E617B87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CCCBBB8" w14:textId="5E4EE3D4" w:rsidR="003E27FC" w:rsidRPr="004C4839" w:rsidRDefault="00D42673" w:rsidP="003E27FC">
            <w:pPr>
              <w:pStyle w:val="NormalWeb"/>
              <w:jc w:val="both"/>
            </w:pPr>
            <w:r>
              <w:t xml:space="preserve">Admin </w:t>
            </w:r>
          </w:p>
        </w:tc>
      </w:tr>
      <w:tr w:rsidR="003E27FC" w:rsidRPr="004C4839" w14:paraId="411474FC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ADB1D3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0CFE680" w14:textId="5FCDC063" w:rsidR="00D42673" w:rsidRPr="00F450D2" w:rsidRDefault="00D42673" w:rsidP="0040793E">
            <w:pPr>
              <w:pStyle w:val="ListParagraph"/>
              <w:numPr>
                <w:ilvl w:val="0"/>
                <w:numId w:val="102"/>
              </w:numPr>
              <w:suppressAutoHyphens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Hapus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matapelajaran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dipilih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32FD78EA" w14:textId="7190EBB6" w:rsidR="003E27FC" w:rsidRPr="004C4839" w:rsidRDefault="00D42673" w:rsidP="0040793E">
            <w:pPr>
              <w:pStyle w:val="NormalWeb"/>
              <w:numPr>
                <w:ilvl w:val="0"/>
                <w:numId w:val="102"/>
              </w:numPr>
              <w:jc w:val="both"/>
            </w:pPr>
            <w:r w:rsidRPr="00F450D2">
              <w:rPr>
                <w:lang w:val="en-ID"/>
              </w:rPr>
              <w:lastRenderedPageBreak/>
              <w:t xml:space="preserve">Admin </w:t>
            </w:r>
            <w:proofErr w:type="spellStart"/>
            <w:r w:rsidRPr="00F450D2">
              <w:rPr>
                <w:lang w:val="en-ID"/>
              </w:rPr>
              <w:t>mengonfirmasi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penghapusan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dengan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memilih</w:t>
            </w:r>
            <w:proofErr w:type="spellEnd"/>
            <w:r w:rsidRPr="00F450D2">
              <w:rPr>
                <w:lang w:val="en-ID"/>
              </w:rPr>
              <w:t xml:space="preserve"> "</w:t>
            </w:r>
            <w:proofErr w:type="spellStart"/>
            <w:r w:rsidRPr="00F450D2">
              <w:rPr>
                <w:lang w:val="en-ID"/>
              </w:rPr>
              <w:t>Ya</w:t>
            </w:r>
            <w:proofErr w:type="spellEnd"/>
            <w:r w:rsidRPr="00F450D2">
              <w:rPr>
                <w:lang w:val="en-ID"/>
              </w:rPr>
              <w:t xml:space="preserve">" pada </w:t>
            </w:r>
            <w:proofErr w:type="spellStart"/>
            <w:r w:rsidRPr="00F450D2">
              <w:rPr>
                <w:lang w:val="en-ID"/>
              </w:rPr>
              <w:t>pesan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konfirmasi</w:t>
            </w:r>
            <w:proofErr w:type="spellEnd"/>
            <w:r w:rsidRPr="00F450D2">
              <w:rPr>
                <w:lang w:val="en-ID"/>
              </w:rPr>
              <w:t xml:space="preserve"> pop-up </w:t>
            </w:r>
            <w:proofErr w:type="spellStart"/>
            <w:r w:rsidRPr="00F450D2">
              <w:rPr>
                <w:lang w:val="en-ID"/>
              </w:rPr>
              <w:t>untuk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menghindari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penghapusan</w:t>
            </w:r>
            <w:proofErr w:type="spellEnd"/>
            <w:r w:rsidRPr="00F450D2">
              <w:rPr>
                <w:lang w:val="en-ID"/>
              </w:rPr>
              <w:t xml:space="preserve"> yang </w:t>
            </w:r>
            <w:proofErr w:type="spellStart"/>
            <w:r w:rsidRPr="00F450D2">
              <w:rPr>
                <w:lang w:val="en-ID"/>
              </w:rPr>
              <w:t>tidak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disengaja</w:t>
            </w:r>
            <w:proofErr w:type="spellEnd"/>
            <w:r w:rsidRPr="00F450D2">
              <w:rPr>
                <w:lang w:val="en-ID"/>
              </w:rPr>
              <w:t>.</w:t>
            </w:r>
          </w:p>
        </w:tc>
      </w:tr>
      <w:tr w:rsidR="003E27FC" w:rsidRPr="004C4839" w14:paraId="581CCD98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8D8C86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4825C54" w14:textId="208040CD" w:rsidR="003E27FC" w:rsidRPr="00D42673" w:rsidRDefault="00D42673" w:rsidP="00D4267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matapelajaran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3E27FC" w:rsidRPr="004C4839" w14:paraId="742BE96E" w14:textId="77777777" w:rsidTr="003E27FC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4081A3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718C8EA" w14:textId="77777777" w:rsidR="003E27FC" w:rsidRDefault="00D42673" w:rsidP="0040793E">
            <w:pPr>
              <w:pStyle w:val="NormalWeb"/>
              <w:numPr>
                <w:ilvl w:val="0"/>
                <w:numId w:val="103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</w:p>
          <w:p w14:paraId="62AF483F" w14:textId="77777777" w:rsidR="00D42673" w:rsidRDefault="00D42673" w:rsidP="0040793E">
            <w:pPr>
              <w:pStyle w:val="NormalWeb"/>
              <w:numPr>
                <w:ilvl w:val="0"/>
                <w:numId w:val="103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25E242DD" w14:textId="18A64862" w:rsidR="00D42673" w:rsidRPr="004C4839" w:rsidRDefault="00D42673" w:rsidP="0040793E">
            <w:pPr>
              <w:pStyle w:val="NormalWeb"/>
              <w:numPr>
                <w:ilvl w:val="0"/>
                <w:numId w:val="103"/>
              </w:numPr>
              <w:jc w:val="both"/>
            </w:pPr>
            <w:proofErr w:type="spellStart"/>
            <w:r>
              <w:t>Kelol</w:t>
            </w:r>
            <w:r w:rsidR="007F6B3A">
              <w:t>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E27FC" w:rsidRPr="004C4839" w14:paraId="02035E73" w14:textId="77777777" w:rsidTr="003E27FC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3A7164C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4C0F4CD5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4B526132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564B17CD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9DCEBE5" w14:textId="1AF36A05" w:rsidR="003E27FC" w:rsidRPr="004C4839" w:rsidRDefault="00D42673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sudah menambahkan matapelajaran</w:t>
            </w:r>
          </w:p>
        </w:tc>
      </w:tr>
      <w:tr w:rsidR="003E27FC" w:rsidRPr="004C4839" w14:paraId="69C16F3F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2678D10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99B66BE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E27FC" w:rsidRPr="004C4839" w14:paraId="2603EED9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CD5B720" w14:textId="6BF8B698" w:rsidR="003E27FC" w:rsidRPr="004C4839" w:rsidRDefault="00D42673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mapel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DDF2E66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5CCA2BA2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FEED4F8" w14:textId="77777777" w:rsidR="003E27FC" w:rsidRPr="004C4839" w:rsidRDefault="003E27FC" w:rsidP="003E27FC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86D1BA5" w14:textId="0DE4D37E" w:rsidR="003E27FC" w:rsidRPr="00D42673" w:rsidRDefault="00D42673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</w:tr>
      <w:tr w:rsidR="003E27FC" w:rsidRPr="004C4839" w14:paraId="12BED446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2F8C383" w14:textId="51BC4E3B" w:rsidR="003E27FC" w:rsidRPr="00D42673" w:rsidRDefault="00D42673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mapel yang akan dihapus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C715461" w14:textId="77777777" w:rsidR="003E27FC" w:rsidRPr="004C4839" w:rsidRDefault="003E27FC" w:rsidP="003E27FC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E27FC" w:rsidRPr="004C4839" w14:paraId="0218BC1A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DE23C66" w14:textId="5160F3E6" w:rsidR="003E27FC" w:rsidRPr="004C4839" w:rsidRDefault="00D42673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B33ED06" w14:textId="0BC8C2B9" w:rsidR="003E27FC" w:rsidRPr="004C4839" w:rsidRDefault="003E27FC" w:rsidP="00D4267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673" w:rsidRPr="004C4839" w14:paraId="05C5EE0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4940915" w14:textId="77777777" w:rsidR="00D42673" w:rsidRDefault="00D42673" w:rsidP="00D42673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E2D2A8B" w14:textId="2725F870" w:rsidR="00D42673" w:rsidRPr="004C4839" w:rsidRDefault="00D42673" w:rsidP="0040793E">
            <w:pPr>
              <w:pStyle w:val="ListParagraph"/>
              <w:numPr>
                <w:ilvl w:val="0"/>
                <w:numId w:val="104"/>
              </w:numPr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</w:tr>
      <w:tr w:rsidR="00D42673" w:rsidRPr="004C4839" w14:paraId="24E76BC4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254E91F" w14:textId="2425242D" w:rsidR="00D42673" w:rsidRDefault="00D42673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E8023BA" w14:textId="77777777" w:rsidR="00D42673" w:rsidRPr="004C4839" w:rsidRDefault="00D42673" w:rsidP="00D4267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42673" w:rsidRPr="004C4839" w14:paraId="2BD72E6C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171D0EC" w14:textId="77777777" w:rsidR="00D42673" w:rsidRDefault="00D42673" w:rsidP="00D42673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668C193" w14:textId="3E6C9761" w:rsidR="00D42673" w:rsidRPr="004C4839" w:rsidRDefault="00686C1E" w:rsidP="0040793E">
            <w:pPr>
              <w:pStyle w:val="ListParagraph"/>
              <w:numPr>
                <w:ilvl w:val="0"/>
                <w:numId w:val="104"/>
              </w:numPr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</w:tr>
      <w:tr w:rsidR="00D42673" w:rsidRPr="004C4839" w14:paraId="1A863A2E" w14:textId="77777777" w:rsidTr="003E27FC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AABD5E8" w14:textId="44518825" w:rsidR="00D42673" w:rsidRDefault="00686C1E" w:rsidP="0040793E">
            <w:pPr>
              <w:pStyle w:val="ListParagraph"/>
              <w:numPr>
                <w:ilvl w:val="0"/>
                <w:numId w:val="10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mapel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D3A240F" w14:textId="77777777" w:rsidR="00D42673" w:rsidRPr="004C4839" w:rsidRDefault="00D42673" w:rsidP="00D4267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27FC" w:rsidRPr="004C4839" w14:paraId="6C43896C" w14:textId="77777777" w:rsidTr="003E27FC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09F4D869" w14:textId="77777777" w:rsidR="003E27FC" w:rsidRPr="004C4839" w:rsidRDefault="003E27FC" w:rsidP="003E27FC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111EF902" w14:textId="23ACA222" w:rsidR="003E27FC" w:rsidRPr="004C4839" w:rsidRDefault="00686C1E" w:rsidP="00686C1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menghapus matapelajaran</w:t>
            </w:r>
          </w:p>
        </w:tc>
      </w:tr>
      <w:tr w:rsidR="003E27FC" w:rsidRPr="004C4839" w14:paraId="5AB3FD97" w14:textId="77777777" w:rsidTr="003E27FC">
        <w:tc>
          <w:tcPr>
            <w:tcW w:w="8217" w:type="dxa"/>
            <w:gridSpan w:val="4"/>
          </w:tcPr>
          <w:p w14:paraId="75FBDEAB" w14:textId="77777777" w:rsidR="003E27FC" w:rsidRPr="004C4839" w:rsidRDefault="003E27FC" w:rsidP="003E27FC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Exception</w:t>
            </w:r>
          </w:p>
          <w:p w14:paraId="68CB4F74" w14:textId="4FED3CFB" w:rsidR="003E27FC" w:rsidRPr="00686C1E" w:rsidRDefault="00686C1E" w:rsidP="00686C1E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Jika admin tidak melakukan konfirmasi untuk penghapusan, maka proses dibatalkan.</w:t>
            </w:r>
          </w:p>
        </w:tc>
      </w:tr>
    </w:tbl>
    <w:p w14:paraId="715C1FB5" w14:textId="77777777" w:rsidR="003E27FC" w:rsidRPr="004C4839" w:rsidRDefault="003E27FC" w:rsidP="003E27FC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5B6086D" w14:textId="0BB31001" w:rsidR="00FA5C78" w:rsidRDefault="00FA5C78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207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8520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207F"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6F79B8E6" w14:textId="476B9F54" w:rsidR="009333FA" w:rsidRPr="009333FA" w:rsidRDefault="009333FA" w:rsidP="009333FA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45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9333FA" w:rsidRPr="004C4839" w14:paraId="569FF8E9" w14:textId="77777777" w:rsidTr="00485841">
        <w:tc>
          <w:tcPr>
            <w:tcW w:w="3255" w:type="dxa"/>
            <w:tcBorders>
              <w:right w:val="nil"/>
            </w:tcBorders>
          </w:tcPr>
          <w:p w14:paraId="71440705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59CE33A4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9333FA" w:rsidRPr="004C4839" w14:paraId="3C5465DB" w14:textId="77777777" w:rsidTr="00485841">
        <w:tc>
          <w:tcPr>
            <w:tcW w:w="3963" w:type="dxa"/>
            <w:gridSpan w:val="2"/>
          </w:tcPr>
          <w:p w14:paraId="521CF6C8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3C344553" w14:textId="77777777" w:rsidR="009333FA" w:rsidRPr="004C4839" w:rsidRDefault="009333FA" w:rsidP="00485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45</w:t>
            </w:r>
          </w:p>
        </w:tc>
      </w:tr>
      <w:tr w:rsidR="009333FA" w:rsidRPr="004C4839" w14:paraId="307CDFF7" w14:textId="77777777" w:rsidTr="00485841">
        <w:tc>
          <w:tcPr>
            <w:tcW w:w="3963" w:type="dxa"/>
            <w:gridSpan w:val="2"/>
          </w:tcPr>
          <w:p w14:paraId="0CD46132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AA17E73" w14:textId="77777777" w:rsidR="009333FA" w:rsidRPr="004C4839" w:rsidRDefault="009333FA" w:rsidP="0048584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pendaftaran</w:t>
            </w:r>
          </w:p>
        </w:tc>
      </w:tr>
      <w:tr w:rsidR="009333FA" w:rsidRPr="004C4839" w14:paraId="7EB52171" w14:textId="77777777" w:rsidTr="00485841">
        <w:tc>
          <w:tcPr>
            <w:tcW w:w="3963" w:type="dxa"/>
            <w:gridSpan w:val="2"/>
          </w:tcPr>
          <w:p w14:paraId="41A8C692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02D69F97" w14:textId="77777777" w:rsidR="009333FA" w:rsidRPr="004C4839" w:rsidRDefault="009333FA" w:rsidP="00485841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9333FA" w:rsidRPr="004C4839" w14:paraId="41B0DBEE" w14:textId="77777777" w:rsidTr="00485841">
        <w:trPr>
          <w:trHeight w:val="728"/>
        </w:trPr>
        <w:tc>
          <w:tcPr>
            <w:tcW w:w="3963" w:type="dxa"/>
            <w:gridSpan w:val="2"/>
          </w:tcPr>
          <w:p w14:paraId="05D0F819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3CCA8DDB" w14:textId="4086CA46" w:rsidR="009333FA" w:rsidRPr="004C4839" w:rsidRDefault="009333FA" w:rsidP="00485841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r w:rsidR="00CC76EB">
              <w:t>d</w:t>
            </w:r>
            <w:r>
              <w:t xml:space="preserve">etail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</w:tr>
      <w:tr w:rsidR="009333FA" w:rsidRPr="004C4839" w14:paraId="6473FAAE" w14:textId="77777777" w:rsidTr="00485841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8F21D57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B5C7151" w14:textId="77777777" w:rsidR="009333FA" w:rsidRPr="004C4839" w:rsidRDefault="009333FA" w:rsidP="00485841">
            <w:pPr>
              <w:pStyle w:val="NormalWeb"/>
              <w:jc w:val="both"/>
            </w:pPr>
            <w:r>
              <w:t>Admin</w:t>
            </w:r>
          </w:p>
        </w:tc>
      </w:tr>
      <w:tr w:rsidR="009333FA" w:rsidRPr="004C4839" w14:paraId="6C8164C0" w14:textId="77777777" w:rsidTr="00485841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064BF46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40AC702" w14:textId="77777777" w:rsidR="009333FA" w:rsidRPr="004C4839" w:rsidRDefault="009333FA" w:rsidP="00485841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detai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9333FA" w:rsidRPr="004C4839" w14:paraId="47FA08A1" w14:textId="77777777" w:rsidTr="00485841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B030F77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F75097D" w14:textId="77777777" w:rsidR="009333FA" w:rsidRPr="0081594A" w:rsidRDefault="009333FA" w:rsidP="00485841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9333FA" w:rsidRPr="004C4839" w14:paraId="29634025" w14:textId="77777777" w:rsidTr="00485841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E29EB04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929F330" w14:textId="77777777" w:rsidR="009333FA" w:rsidRPr="004C4839" w:rsidRDefault="009333FA" w:rsidP="00485841">
            <w:pPr>
              <w:pStyle w:val="NormalWeb"/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9333FA" w:rsidRPr="004C4839" w14:paraId="43C67DEB" w14:textId="77777777" w:rsidTr="00485841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FA09EC3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2FF77815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333FA" w:rsidRPr="004C4839" w14:paraId="62A51BCC" w14:textId="77777777" w:rsidTr="00485841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0D9745E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1520561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melakukan login dan memilih menu kelola pendaftaran</w:t>
            </w:r>
          </w:p>
        </w:tc>
      </w:tr>
      <w:tr w:rsidR="009333FA" w:rsidRPr="004C4839" w14:paraId="03FD5E60" w14:textId="77777777" w:rsidTr="00485841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3285ED6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ECB3000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9333FA" w:rsidRPr="004C4839" w14:paraId="31F8E640" w14:textId="77777777" w:rsidTr="00485841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A1A2B6B" w14:textId="77777777" w:rsidR="009333FA" w:rsidRPr="0081594A" w:rsidRDefault="009333FA" w:rsidP="0040793E">
            <w:pPr>
              <w:pStyle w:val="ListParagraph"/>
              <w:numPr>
                <w:ilvl w:val="0"/>
                <w:numId w:val="10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pendaftaran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9007798" w14:textId="77777777" w:rsidR="009333FA" w:rsidRPr="004C4839" w:rsidRDefault="009333FA" w:rsidP="00485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333FA" w:rsidRPr="004C4839" w14:paraId="10DCDB79" w14:textId="77777777" w:rsidTr="00485841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4A5EB89" w14:textId="77777777" w:rsidR="009333FA" w:rsidRPr="004C4839" w:rsidRDefault="009333FA" w:rsidP="00485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C49A8C8" w14:textId="77777777" w:rsidR="009333FA" w:rsidRPr="0081594A" w:rsidRDefault="009333FA" w:rsidP="0040793E">
            <w:pPr>
              <w:pStyle w:val="ListParagraph"/>
              <w:numPr>
                <w:ilvl w:val="0"/>
                <w:numId w:val="10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9333FA" w:rsidRPr="004C4839" w14:paraId="6ABDCAB7" w14:textId="77777777" w:rsidTr="00485841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3DC6A22" w14:textId="77777777" w:rsidR="009333FA" w:rsidRPr="0081594A" w:rsidRDefault="009333FA" w:rsidP="0040793E">
            <w:pPr>
              <w:pStyle w:val="ListParagraph"/>
              <w:numPr>
                <w:ilvl w:val="0"/>
                <w:numId w:val="10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Memilih action ”verivikasi pendaftaran” dan ”lihat detail pendaftaran”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9E03E2B" w14:textId="77777777" w:rsidR="009333FA" w:rsidRPr="004C4839" w:rsidRDefault="009333FA" w:rsidP="00485841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333FA" w:rsidRPr="004C4839" w14:paraId="3AF450A8" w14:textId="77777777" w:rsidTr="00485841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E16B92F" w14:textId="77777777" w:rsidR="009333FA" w:rsidRPr="004C4839" w:rsidRDefault="009333FA" w:rsidP="00485841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8CAE65E" w14:textId="77777777" w:rsidR="009333FA" w:rsidRPr="009333FA" w:rsidRDefault="009333FA" w:rsidP="0040793E">
            <w:pPr>
              <w:pStyle w:val="ListParagraph"/>
              <w:numPr>
                <w:ilvl w:val="0"/>
                <w:numId w:val="10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</w:p>
        </w:tc>
      </w:tr>
      <w:tr w:rsidR="009333FA" w:rsidRPr="004C4839" w14:paraId="678ECEDE" w14:textId="77777777" w:rsidTr="00485841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9C712D3" w14:textId="77777777" w:rsidR="009333FA" w:rsidRPr="004C4839" w:rsidRDefault="009333FA" w:rsidP="00485841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752A01AA" w14:textId="77777777" w:rsidR="009333FA" w:rsidRPr="004C4839" w:rsidRDefault="009333FA" w:rsidP="00485841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dapat memilih action yang akan dipilih</w:t>
            </w:r>
          </w:p>
        </w:tc>
      </w:tr>
      <w:tr w:rsidR="009333FA" w:rsidRPr="004C4839" w14:paraId="32BE328C" w14:textId="77777777" w:rsidTr="00485841">
        <w:tc>
          <w:tcPr>
            <w:tcW w:w="8217" w:type="dxa"/>
            <w:gridSpan w:val="4"/>
          </w:tcPr>
          <w:p w14:paraId="6CA2FB14" w14:textId="77777777" w:rsidR="009333FA" w:rsidRPr="004C4839" w:rsidRDefault="009333FA" w:rsidP="00485841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438725B4" w14:textId="77777777" w:rsidR="009333FA" w:rsidRPr="009333FA" w:rsidRDefault="009333FA" w:rsidP="0040793E">
            <w:pPr>
              <w:pStyle w:val="ListParagraph"/>
              <w:numPr>
                <w:ilvl w:val="0"/>
                <w:numId w:val="10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6F88E19C" w14:textId="77777777" w:rsidR="009333FA" w:rsidRDefault="009333FA" w:rsidP="009333FA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0E23D79" w14:textId="005BFCCB" w:rsidR="003815D0" w:rsidRDefault="009333FA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14372B8D" w14:textId="77777777" w:rsidR="003815D0" w:rsidRPr="00485841" w:rsidRDefault="003815D0" w:rsidP="003815D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46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815D0" w:rsidRPr="004C4839" w14:paraId="2637491E" w14:textId="77777777" w:rsidTr="00703003">
        <w:tc>
          <w:tcPr>
            <w:tcW w:w="3255" w:type="dxa"/>
            <w:tcBorders>
              <w:right w:val="nil"/>
            </w:tcBorders>
          </w:tcPr>
          <w:p w14:paraId="238E6BAF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29C5D98A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815D0" w:rsidRPr="004C4839" w14:paraId="39208EBB" w14:textId="77777777" w:rsidTr="00703003">
        <w:tc>
          <w:tcPr>
            <w:tcW w:w="3963" w:type="dxa"/>
            <w:gridSpan w:val="2"/>
          </w:tcPr>
          <w:p w14:paraId="31FCD067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AD3C45A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46</w:t>
            </w:r>
          </w:p>
        </w:tc>
      </w:tr>
      <w:tr w:rsidR="003815D0" w:rsidRPr="004C4839" w14:paraId="33A783A2" w14:textId="77777777" w:rsidTr="00703003">
        <w:tc>
          <w:tcPr>
            <w:tcW w:w="3963" w:type="dxa"/>
            <w:gridSpan w:val="2"/>
          </w:tcPr>
          <w:p w14:paraId="31107433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F46A151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Verifikasi pendaftaran</w:t>
            </w:r>
          </w:p>
        </w:tc>
      </w:tr>
      <w:tr w:rsidR="003815D0" w:rsidRPr="004C4839" w14:paraId="4246E846" w14:textId="77777777" w:rsidTr="00703003">
        <w:tc>
          <w:tcPr>
            <w:tcW w:w="3963" w:type="dxa"/>
            <w:gridSpan w:val="2"/>
          </w:tcPr>
          <w:p w14:paraId="3C71A436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EB57498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data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</w:p>
        </w:tc>
      </w:tr>
      <w:tr w:rsidR="003815D0" w:rsidRPr="004C4839" w14:paraId="07417616" w14:textId="77777777" w:rsidTr="00703003">
        <w:trPr>
          <w:trHeight w:val="728"/>
        </w:trPr>
        <w:tc>
          <w:tcPr>
            <w:tcW w:w="3963" w:type="dxa"/>
            <w:gridSpan w:val="2"/>
          </w:tcPr>
          <w:p w14:paraId="3549A56A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655BA122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data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  <w:r>
              <w:t xml:space="preserve"> </w:t>
            </w:r>
          </w:p>
        </w:tc>
      </w:tr>
      <w:tr w:rsidR="003815D0" w:rsidRPr="004C4839" w14:paraId="3A22824A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55BF092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3291549" w14:textId="77777777" w:rsidR="003815D0" w:rsidRPr="004C4839" w:rsidRDefault="003815D0" w:rsidP="00703003">
            <w:pPr>
              <w:pStyle w:val="NormalWeb"/>
              <w:jc w:val="both"/>
            </w:pPr>
            <w:r>
              <w:t>Admin</w:t>
            </w:r>
          </w:p>
        </w:tc>
      </w:tr>
      <w:tr w:rsidR="003815D0" w:rsidRPr="004C4839" w14:paraId="1AC51272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8ED1285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9EC56A7" w14:textId="77777777" w:rsidR="003815D0" w:rsidRPr="004C4839" w:rsidRDefault="003815D0" w:rsidP="00703003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</w:tr>
      <w:tr w:rsidR="003815D0" w:rsidRPr="004C4839" w14:paraId="0603F37F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56167B9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4D4E28C" w14:textId="77777777" w:rsidR="003815D0" w:rsidRPr="0081594A" w:rsidRDefault="003815D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815D0" w:rsidRPr="004C4839" w14:paraId="7B59CA12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0A1126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E4C976C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815D0" w:rsidRPr="004C4839" w14:paraId="6058B17B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3EAA0B73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1C861ECF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14491FE0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59DA40F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4BABAE43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melakukan login dan memilih menu kelola pendaftaran</w:t>
            </w:r>
          </w:p>
        </w:tc>
      </w:tr>
      <w:tr w:rsidR="003815D0" w:rsidRPr="004C4839" w14:paraId="0EA07DEA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4589E8E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6C780AE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815D0" w:rsidRPr="004C4839" w14:paraId="584B027A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E0B204C" w14:textId="77777777" w:rsidR="003815D0" w:rsidRPr="003815D0" w:rsidRDefault="003815D0" w:rsidP="0040793E">
            <w:pPr>
              <w:pStyle w:val="ListParagraph"/>
              <w:numPr>
                <w:ilvl w:val="0"/>
                <w:numId w:val="1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3815D0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Memilih menu kelola pendaftaran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BE2D67B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23162145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0AADB56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5AD43FD" w14:textId="77777777" w:rsidR="003815D0" w:rsidRPr="003815D0" w:rsidRDefault="003815D0" w:rsidP="0040793E">
            <w:pPr>
              <w:pStyle w:val="ListParagraph"/>
              <w:numPr>
                <w:ilvl w:val="0"/>
                <w:numId w:val="1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815D0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3815D0" w:rsidRPr="004C4839" w14:paraId="75B102FD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3071E2C" w14:textId="77777777" w:rsidR="003815D0" w:rsidRPr="0081594A" w:rsidRDefault="003815D0" w:rsidP="0040793E">
            <w:pPr>
              <w:pStyle w:val="ListParagraph"/>
              <w:numPr>
                <w:ilvl w:val="0"/>
                <w:numId w:val="1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Memilih data pendaftaran yang akan diverifikasi 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31D4A1C" w14:textId="77777777" w:rsidR="003815D0" w:rsidRPr="004C4839" w:rsidRDefault="003815D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488AB22D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2CC968D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DB875C4" w14:textId="77777777" w:rsidR="003815D0" w:rsidRPr="009333FA" w:rsidRDefault="003815D0" w:rsidP="0040793E">
            <w:pPr>
              <w:pStyle w:val="ListParagraph"/>
              <w:numPr>
                <w:ilvl w:val="0"/>
                <w:numId w:val="1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Memverifikasi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3815D0" w:rsidRPr="004C4839" w14:paraId="22FF9087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BE23740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06E4FFF" w14:textId="77777777" w:rsidR="003815D0" w:rsidRDefault="003815D0" w:rsidP="0040793E">
            <w:pPr>
              <w:pStyle w:val="ListParagraph"/>
              <w:numPr>
                <w:ilvl w:val="0"/>
                <w:numId w:val="1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diverifikasi</w:t>
            </w:r>
            <w:proofErr w:type="spellEnd"/>
          </w:p>
        </w:tc>
      </w:tr>
      <w:tr w:rsidR="003815D0" w:rsidRPr="004C4839" w14:paraId="6A758F4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15848EF" w14:textId="77777777" w:rsidR="003815D0" w:rsidRPr="003815D0" w:rsidRDefault="003815D0" w:rsidP="0040793E">
            <w:pPr>
              <w:pStyle w:val="ListParagraph"/>
              <w:numPr>
                <w:ilvl w:val="0"/>
                <w:numId w:val="1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diverifikasi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2F2DF83" w14:textId="77777777" w:rsidR="003815D0" w:rsidRDefault="003815D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15D0" w:rsidRPr="004C4839" w14:paraId="77FB215E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B06D689" w14:textId="77777777" w:rsidR="003815D0" w:rsidRPr="004C4839" w:rsidRDefault="003815D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106118A5" w14:textId="77777777" w:rsidR="003815D0" w:rsidRPr="004C4839" w:rsidRDefault="003815D0" w:rsidP="00703003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dapat memverifikasi data pendaftaran</w:t>
            </w:r>
          </w:p>
        </w:tc>
      </w:tr>
      <w:tr w:rsidR="003815D0" w:rsidRPr="004C4839" w14:paraId="0C68A3D2" w14:textId="77777777" w:rsidTr="00703003">
        <w:tc>
          <w:tcPr>
            <w:tcW w:w="8217" w:type="dxa"/>
            <w:gridSpan w:val="4"/>
          </w:tcPr>
          <w:p w14:paraId="783C1286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339F96CA" w14:textId="77777777" w:rsidR="003815D0" w:rsidRPr="003815D0" w:rsidRDefault="003815D0" w:rsidP="0040793E">
            <w:pPr>
              <w:pStyle w:val="ListParagraph"/>
              <w:numPr>
                <w:ilvl w:val="0"/>
                <w:numId w:val="118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Menampilkan pesan data pendaftaran gagal diverifikasi</w:t>
            </w:r>
          </w:p>
        </w:tc>
      </w:tr>
    </w:tbl>
    <w:p w14:paraId="63FDA1DB" w14:textId="77777777" w:rsidR="003815D0" w:rsidRDefault="003815D0" w:rsidP="003815D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417933A0" w14:textId="338AF19B" w:rsidR="00485841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</w:p>
    <w:p w14:paraId="2A61208D" w14:textId="77777777" w:rsidR="003815D0" w:rsidRPr="00485841" w:rsidRDefault="003815D0" w:rsidP="003815D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47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815D0" w:rsidRPr="004C4839" w14:paraId="73FD5923" w14:textId="77777777" w:rsidTr="00703003">
        <w:tc>
          <w:tcPr>
            <w:tcW w:w="3255" w:type="dxa"/>
            <w:tcBorders>
              <w:right w:val="nil"/>
            </w:tcBorders>
          </w:tcPr>
          <w:p w14:paraId="6B2A8CF9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5A6F1EC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815D0" w:rsidRPr="004C4839" w14:paraId="2E12808E" w14:textId="77777777" w:rsidTr="00703003">
        <w:tc>
          <w:tcPr>
            <w:tcW w:w="3963" w:type="dxa"/>
            <w:gridSpan w:val="2"/>
          </w:tcPr>
          <w:p w14:paraId="59519C88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AEF0152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47</w:t>
            </w:r>
          </w:p>
        </w:tc>
      </w:tr>
      <w:tr w:rsidR="003815D0" w:rsidRPr="004C4839" w14:paraId="3E6E368B" w14:textId="77777777" w:rsidTr="00703003">
        <w:tc>
          <w:tcPr>
            <w:tcW w:w="3963" w:type="dxa"/>
            <w:gridSpan w:val="2"/>
          </w:tcPr>
          <w:p w14:paraId="16DA924B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A2AFE64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Lihat detail pendaftaran</w:t>
            </w:r>
          </w:p>
        </w:tc>
      </w:tr>
      <w:tr w:rsidR="003815D0" w:rsidRPr="004C4839" w14:paraId="58B4A7D0" w14:textId="77777777" w:rsidTr="00703003">
        <w:tc>
          <w:tcPr>
            <w:tcW w:w="3963" w:type="dxa"/>
            <w:gridSpan w:val="2"/>
          </w:tcPr>
          <w:p w14:paraId="252F41C6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20FB0327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mengetahui</w:t>
            </w:r>
            <w:proofErr w:type="spellEnd"/>
            <w:r>
              <w:t xml:space="preserve"> detail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815D0" w:rsidRPr="004C4839" w14:paraId="5E55EED0" w14:textId="77777777" w:rsidTr="00703003">
        <w:trPr>
          <w:trHeight w:val="728"/>
        </w:trPr>
        <w:tc>
          <w:tcPr>
            <w:tcW w:w="3963" w:type="dxa"/>
            <w:gridSpan w:val="2"/>
          </w:tcPr>
          <w:p w14:paraId="2596BCB1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22D19BE2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detail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calon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815D0" w:rsidRPr="004C4839" w14:paraId="41EDC504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1B786DE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8BDBC4E" w14:textId="77777777" w:rsidR="003815D0" w:rsidRPr="004C4839" w:rsidRDefault="003815D0" w:rsidP="00703003">
            <w:pPr>
              <w:pStyle w:val="NormalWeb"/>
              <w:jc w:val="both"/>
            </w:pPr>
            <w:r>
              <w:t>Admin</w:t>
            </w:r>
          </w:p>
        </w:tc>
      </w:tr>
      <w:tr w:rsidR="003815D0" w:rsidRPr="004C4839" w14:paraId="1EF8D40C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9AC0BA2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847363F" w14:textId="77777777" w:rsidR="003815D0" w:rsidRPr="004C4839" w:rsidRDefault="003815D0" w:rsidP="00703003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menekan</w:t>
            </w:r>
            <w:proofErr w:type="spellEnd"/>
            <w:r>
              <w:t xml:space="preserve"> </w:t>
            </w:r>
            <w:proofErr w:type="spellStart"/>
            <w:r>
              <w:t>ombol</w:t>
            </w:r>
            <w:proofErr w:type="spellEnd"/>
            <w:r>
              <w:t xml:space="preserve"> detail </w:t>
            </w:r>
            <w:proofErr w:type="spellStart"/>
            <w:r>
              <w:t>pendaftaran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detail </w:t>
            </w:r>
            <w:proofErr w:type="spellStart"/>
            <w:r>
              <w:t>pendaftaran</w:t>
            </w:r>
            <w:proofErr w:type="spellEnd"/>
            <w:r>
              <w:t xml:space="preserve"> yang </w:t>
            </w:r>
            <w:proofErr w:type="spellStart"/>
            <w:r>
              <w:t>dipilih</w:t>
            </w:r>
            <w:proofErr w:type="spellEnd"/>
          </w:p>
        </w:tc>
      </w:tr>
      <w:tr w:rsidR="003815D0" w:rsidRPr="004C4839" w14:paraId="61E29F45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AEB9CF0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4BF06F17" w14:textId="77777777" w:rsidR="003815D0" w:rsidRPr="0081594A" w:rsidRDefault="003815D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pendaftaran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calon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peserta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didik</w:t>
            </w:r>
            <w:proofErr w:type="spellEnd"/>
          </w:p>
        </w:tc>
      </w:tr>
      <w:tr w:rsidR="003815D0" w:rsidRPr="004C4839" w14:paraId="5D7BB7C7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E04F2B5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EDFDF06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815D0" w:rsidRPr="004C4839" w14:paraId="645BF45B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6E463BE2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17745134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0E19DCC5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6BA374D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0E8628F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melakukan login dan memilih menu kelola pendaftaran</w:t>
            </w:r>
          </w:p>
        </w:tc>
      </w:tr>
      <w:tr w:rsidR="003815D0" w:rsidRPr="004C4839" w14:paraId="099976F7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1373CB9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F213FCE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815D0" w:rsidRPr="004C4839" w14:paraId="2351EAA0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F758CE3" w14:textId="77777777" w:rsidR="003815D0" w:rsidRPr="004A5FBB" w:rsidRDefault="003815D0" w:rsidP="0040793E">
            <w:pPr>
              <w:pStyle w:val="ListParagraph"/>
              <w:numPr>
                <w:ilvl w:val="0"/>
                <w:numId w:val="1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5FB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pendaftara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BAAD248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11790076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8A2C722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7BE1002" w14:textId="77777777" w:rsidR="003815D0" w:rsidRPr="004A5FBB" w:rsidRDefault="003815D0" w:rsidP="0040793E">
            <w:pPr>
              <w:pStyle w:val="ListParagraph"/>
              <w:numPr>
                <w:ilvl w:val="0"/>
                <w:numId w:val="1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5FBB">
              <w:rPr>
                <w:rFonts w:ascii="Times New Roman" w:hAnsi="Times New Roman" w:cs="Times New Roman"/>
                <w:sz w:val="24"/>
                <w:szCs w:val="24"/>
              </w:rPr>
              <w:t>pendaftaran</w:t>
            </w:r>
            <w:proofErr w:type="spellEnd"/>
          </w:p>
        </w:tc>
      </w:tr>
      <w:tr w:rsidR="003815D0" w:rsidRPr="004C4839" w14:paraId="6707AF32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A135946" w14:textId="77777777" w:rsidR="003815D0" w:rsidRPr="0081594A" w:rsidRDefault="003815D0" w:rsidP="0040793E">
            <w:pPr>
              <w:pStyle w:val="ListParagraph"/>
              <w:numPr>
                <w:ilvl w:val="0"/>
                <w:numId w:val="1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data pendaftaran yang akan dilihat detailnya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354CB4B" w14:textId="77777777" w:rsidR="003815D0" w:rsidRPr="004C4839" w:rsidRDefault="003815D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48737917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CD8FECA" w14:textId="77777777" w:rsidR="003815D0" w:rsidRDefault="003815D0" w:rsidP="0040793E">
            <w:pPr>
              <w:pStyle w:val="ListParagraph"/>
              <w:numPr>
                <w:ilvl w:val="0"/>
                <w:numId w:val="116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Lalu tekan tombol ”detail”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BB34BE6" w14:textId="77777777" w:rsidR="003815D0" w:rsidRPr="004C4839" w:rsidRDefault="003815D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46C78683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0F94C96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46FBD92E" w14:textId="77777777" w:rsidR="003815D0" w:rsidRPr="009333FA" w:rsidRDefault="003815D0" w:rsidP="0040793E">
            <w:pPr>
              <w:pStyle w:val="ListParagraph"/>
              <w:numPr>
                <w:ilvl w:val="0"/>
                <w:numId w:val="1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pendafaran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815D0" w:rsidRPr="004C4839" w14:paraId="1EB1C226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F803065" w14:textId="77777777" w:rsidR="003815D0" w:rsidRPr="004C4839" w:rsidRDefault="003815D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23CD869C" w14:textId="77777777" w:rsidR="003815D0" w:rsidRPr="004C4839" w:rsidRDefault="003815D0" w:rsidP="00703003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dapat melihat detail pendaftaran</w:t>
            </w:r>
          </w:p>
        </w:tc>
      </w:tr>
      <w:tr w:rsidR="003815D0" w:rsidRPr="004C4839" w14:paraId="1CA5B658" w14:textId="77777777" w:rsidTr="00703003">
        <w:tc>
          <w:tcPr>
            <w:tcW w:w="8217" w:type="dxa"/>
            <w:gridSpan w:val="4"/>
          </w:tcPr>
          <w:p w14:paraId="2471FD7B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44160AB6" w14:textId="77777777" w:rsidR="003815D0" w:rsidRPr="009333FA" w:rsidRDefault="003815D0" w:rsidP="0040793E">
            <w:pPr>
              <w:pStyle w:val="ListParagraph"/>
              <w:numPr>
                <w:ilvl w:val="0"/>
                <w:numId w:val="10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74638E90" w14:textId="77777777" w:rsidR="003815D0" w:rsidRDefault="003815D0" w:rsidP="003815D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24284ADF" w14:textId="1915F021" w:rsidR="003815D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056BDC84" w14:textId="77777777" w:rsidR="003815D0" w:rsidRPr="00485841" w:rsidRDefault="003815D0" w:rsidP="003815D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48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3815D0" w:rsidRPr="004C4839" w14:paraId="501F141F" w14:textId="77777777" w:rsidTr="00703003">
        <w:tc>
          <w:tcPr>
            <w:tcW w:w="3255" w:type="dxa"/>
            <w:tcBorders>
              <w:right w:val="nil"/>
            </w:tcBorders>
          </w:tcPr>
          <w:p w14:paraId="15F77538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5158A0D6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3815D0" w:rsidRPr="004C4839" w14:paraId="279F94A1" w14:textId="77777777" w:rsidTr="00703003">
        <w:tc>
          <w:tcPr>
            <w:tcW w:w="3963" w:type="dxa"/>
            <w:gridSpan w:val="2"/>
          </w:tcPr>
          <w:p w14:paraId="5353D60F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247CD66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48</w:t>
            </w:r>
          </w:p>
        </w:tc>
      </w:tr>
      <w:tr w:rsidR="003815D0" w:rsidRPr="004C4839" w14:paraId="47EACB67" w14:textId="77777777" w:rsidTr="00703003">
        <w:tc>
          <w:tcPr>
            <w:tcW w:w="3963" w:type="dxa"/>
            <w:gridSpan w:val="2"/>
          </w:tcPr>
          <w:p w14:paraId="30159E69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486AE548" w14:textId="77777777" w:rsidR="003815D0" w:rsidRPr="004C4839" w:rsidRDefault="003815D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jadwal</w:t>
            </w:r>
          </w:p>
        </w:tc>
      </w:tr>
      <w:tr w:rsidR="003815D0" w:rsidRPr="004C4839" w14:paraId="102F82A1" w14:textId="77777777" w:rsidTr="00703003">
        <w:tc>
          <w:tcPr>
            <w:tcW w:w="3963" w:type="dxa"/>
            <w:gridSpan w:val="2"/>
          </w:tcPr>
          <w:p w14:paraId="158A1CDD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6E821A15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ada</w:t>
            </w:r>
            <w:proofErr w:type="spellEnd"/>
            <w:r>
              <w:t xml:space="preserve"> di </w:t>
            </w:r>
            <w:proofErr w:type="spellStart"/>
            <w:r>
              <w:t>skb</w:t>
            </w:r>
            <w:proofErr w:type="spellEnd"/>
            <w:r>
              <w:t xml:space="preserve"> </w:t>
            </w:r>
            <w:proofErr w:type="spellStart"/>
            <w:r>
              <w:t>subang</w:t>
            </w:r>
            <w:proofErr w:type="spellEnd"/>
          </w:p>
        </w:tc>
      </w:tr>
      <w:tr w:rsidR="003815D0" w:rsidRPr="004C4839" w14:paraId="50EBF160" w14:textId="77777777" w:rsidTr="00703003">
        <w:trPr>
          <w:trHeight w:val="728"/>
        </w:trPr>
        <w:tc>
          <w:tcPr>
            <w:tcW w:w="3963" w:type="dxa"/>
            <w:gridSpan w:val="2"/>
          </w:tcPr>
          <w:p w14:paraId="09B31CA7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375EF50E" w14:textId="77777777" w:rsidR="003815D0" w:rsidRPr="004C4839" w:rsidRDefault="003815D0" w:rsidP="00703003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, edit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3815D0" w:rsidRPr="004C4839" w14:paraId="798E8055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697E12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BA5FAAD" w14:textId="77777777" w:rsidR="003815D0" w:rsidRPr="004C4839" w:rsidRDefault="003815D0" w:rsidP="00703003">
            <w:pPr>
              <w:pStyle w:val="NormalWeb"/>
              <w:jc w:val="both"/>
            </w:pPr>
            <w:r>
              <w:t>Admin</w:t>
            </w:r>
          </w:p>
        </w:tc>
      </w:tr>
      <w:tr w:rsidR="003815D0" w:rsidRPr="004C4839" w14:paraId="0670C517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ADE33A3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96FF0AB" w14:textId="77777777" w:rsidR="003815D0" w:rsidRPr="004C4839" w:rsidRDefault="003815D0" w:rsidP="00703003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action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,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menghapus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3815D0" w:rsidRPr="004C4839" w14:paraId="42D426CE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F45A539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DE05972" w14:textId="77777777" w:rsidR="003815D0" w:rsidRPr="0081594A" w:rsidRDefault="003815D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3815D0" w:rsidRPr="004C4839" w14:paraId="2ACB8ED3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5FE1961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C4891E0" w14:textId="77777777" w:rsidR="003815D0" w:rsidRDefault="003815D0" w:rsidP="0040793E">
            <w:pPr>
              <w:pStyle w:val="NormalWeb"/>
              <w:numPr>
                <w:ilvl w:val="0"/>
                <w:numId w:val="106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3711392F" w14:textId="77777777" w:rsidR="003815D0" w:rsidRPr="004C4839" w:rsidRDefault="003815D0" w:rsidP="0040793E">
            <w:pPr>
              <w:pStyle w:val="NormalWeb"/>
              <w:numPr>
                <w:ilvl w:val="0"/>
                <w:numId w:val="106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3815D0" w:rsidRPr="004C4839" w14:paraId="2825AF2A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E330AD2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6732EFC8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0D56193E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48BD9A20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2CCE9C7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melakukan login dan memilih menu kelola pendaftaran</w:t>
            </w:r>
          </w:p>
        </w:tc>
      </w:tr>
      <w:tr w:rsidR="003815D0" w:rsidRPr="004C4839" w14:paraId="62673592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B130AF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4992682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3815D0" w:rsidRPr="004C4839" w14:paraId="373A9504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C7F14E8" w14:textId="77777777" w:rsidR="003815D0" w:rsidRPr="0081594A" w:rsidRDefault="003815D0" w:rsidP="0040793E">
            <w:pPr>
              <w:pStyle w:val="ListParagraph"/>
              <w:numPr>
                <w:ilvl w:val="0"/>
                <w:numId w:val="107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jadwal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251CD38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193DAB0F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D7392B8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5D075A2" w14:textId="77777777" w:rsidR="003815D0" w:rsidRPr="0081594A" w:rsidRDefault="003815D0" w:rsidP="0040793E">
            <w:pPr>
              <w:pStyle w:val="ListParagraph"/>
              <w:numPr>
                <w:ilvl w:val="0"/>
                <w:numId w:val="107"/>
              </w:numPr>
              <w:spacing w:line="360" w:lineRule="auto"/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3815D0" w:rsidRPr="004C4839" w14:paraId="27D9D58E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DD824CE" w14:textId="77777777" w:rsidR="003815D0" w:rsidRPr="0081594A" w:rsidRDefault="003815D0" w:rsidP="0040793E">
            <w:pPr>
              <w:pStyle w:val="ListParagraph"/>
              <w:numPr>
                <w:ilvl w:val="0"/>
                <w:numId w:val="107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action ”tambah jadwal”, ”edit jadwal” dan ”hapus jadwal’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808E22F" w14:textId="77777777" w:rsidR="003815D0" w:rsidRPr="004C4839" w:rsidRDefault="003815D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815D0" w:rsidRPr="004C4839" w14:paraId="62E71651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AE27011" w14:textId="77777777" w:rsidR="003815D0" w:rsidRPr="004C4839" w:rsidRDefault="003815D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BF220F5" w14:textId="77777777" w:rsidR="003815D0" w:rsidRPr="009333FA" w:rsidRDefault="003815D0" w:rsidP="0040793E">
            <w:pPr>
              <w:pStyle w:val="ListParagraph"/>
              <w:numPr>
                <w:ilvl w:val="0"/>
                <w:numId w:val="107"/>
              </w:numPr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action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dipilih</w:t>
            </w:r>
            <w:proofErr w:type="spellEnd"/>
          </w:p>
        </w:tc>
      </w:tr>
      <w:tr w:rsidR="003815D0" w:rsidRPr="004C4839" w14:paraId="355B080A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56500DEC" w14:textId="77777777" w:rsidR="003815D0" w:rsidRPr="004C4839" w:rsidRDefault="003815D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5832F12C" w14:textId="77777777" w:rsidR="003815D0" w:rsidRPr="004C4839" w:rsidRDefault="003815D0" w:rsidP="00703003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dapat memilih action yang akan dipilih</w:t>
            </w:r>
          </w:p>
        </w:tc>
      </w:tr>
      <w:tr w:rsidR="003815D0" w:rsidRPr="004C4839" w14:paraId="799C96A9" w14:textId="77777777" w:rsidTr="00703003">
        <w:tc>
          <w:tcPr>
            <w:tcW w:w="8217" w:type="dxa"/>
            <w:gridSpan w:val="4"/>
          </w:tcPr>
          <w:p w14:paraId="0050466C" w14:textId="77777777" w:rsidR="003815D0" w:rsidRPr="004C4839" w:rsidRDefault="003815D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2AA4818" w14:textId="77777777" w:rsidR="003815D0" w:rsidRPr="009333FA" w:rsidRDefault="003815D0" w:rsidP="0040793E">
            <w:pPr>
              <w:pStyle w:val="ListParagraph"/>
              <w:numPr>
                <w:ilvl w:val="0"/>
                <w:numId w:val="101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</w:tbl>
    <w:p w14:paraId="79A9E2B9" w14:textId="77777777" w:rsidR="003815D0" w:rsidRDefault="003815D0" w:rsidP="003815D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01B860D0" w14:textId="4B003E65" w:rsidR="003815D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6EC44BE9" w14:textId="77777777" w:rsidR="009521E0" w:rsidRPr="00947887" w:rsidRDefault="009521E0" w:rsidP="009521E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49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9521E0" w:rsidRPr="004C4839" w14:paraId="1636E9DF" w14:textId="77777777" w:rsidTr="00703003">
        <w:tc>
          <w:tcPr>
            <w:tcW w:w="3255" w:type="dxa"/>
            <w:tcBorders>
              <w:right w:val="nil"/>
            </w:tcBorders>
          </w:tcPr>
          <w:p w14:paraId="7BA12AA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70EEDA3A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9521E0" w:rsidRPr="004C4839" w14:paraId="520257B3" w14:textId="77777777" w:rsidTr="00703003">
        <w:tc>
          <w:tcPr>
            <w:tcW w:w="3963" w:type="dxa"/>
            <w:gridSpan w:val="2"/>
          </w:tcPr>
          <w:p w14:paraId="53B6BAC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428F316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49</w:t>
            </w:r>
          </w:p>
        </w:tc>
      </w:tr>
      <w:tr w:rsidR="009521E0" w:rsidRPr="004C4839" w14:paraId="62BE6A94" w14:textId="77777777" w:rsidTr="00703003">
        <w:tc>
          <w:tcPr>
            <w:tcW w:w="3963" w:type="dxa"/>
            <w:gridSpan w:val="2"/>
          </w:tcPr>
          <w:p w14:paraId="3EEB5D85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666F9BF1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Tambah Jadwal</w:t>
            </w:r>
          </w:p>
        </w:tc>
      </w:tr>
      <w:tr w:rsidR="009521E0" w:rsidRPr="004C4839" w14:paraId="584A0D7D" w14:textId="77777777" w:rsidTr="00703003">
        <w:tc>
          <w:tcPr>
            <w:tcW w:w="3963" w:type="dxa"/>
            <w:gridSpan w:val="2"/>
          </w:tcPr>
          <w:p w14:paraId="3E0B9D89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5EA76E94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9521E0" w:rsidRPr="004C4839" w14:paraId="63B3B29D" w14:textId="77777777" w:rsidTr="00703003">
        <w:trPr>
          <w:trHeight w:val="728"/>
        </w:trPr>
        <w:tc>
          <w:tcPr>
            <w:tcW w:w="3963" w:type="dxa"/>
            <w:gridSpan w:val="2"/>
          </w:tcPr>
          <w:p w14:paraId="2BF4599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581CCB64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>
              <w:t>Mengambarkan</w:t>
            </w:r>
            <w:proofErr w:type="spellEnd"/>
            <w:r>
              <w:t xml:space="preserve"> proses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1BD0DD48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FD81177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F22F9AB" w14:textId="77777777" w:rsidR="009521E0" w:rsidRPr="004C4839" w:rsidRDefault="009521E0" w:rsidP="00703003">
            <w:pPr>
              <w:pStyle w:val="NormalWeb"/>
              <w:jc w:val="both"/>
            </w:pPr>
            <w:r>
              <w:t>Admin</w:t>
            </w:r>
          </w:p>
        </w:tc>
      </w:tr>
      <w:tr w:rsidR="009521E0" w:rsidRPr="004C4839" w14:paraId="0E5A268E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6C5C39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BEC2BD3" w14:textId="77777777" w:rsidR="009521E0" w:rsidRPr="004C4839" w:rsidRDefault="009521E0" w:rsidP="00703003">
            <w:pPr>
              <w:pStyle w:val="NormalWeb"/>
              <w:jc w:val="both"/>
            </w:pPr>
            <w:r>
              <w:t>Admin</w:t>
            </w:r>
            <w:r w:rsidRPr="004C4839">
              <w:t xml:space="preserve">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opsi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Tambah</w:t>
            </w:r>
            <w:proofErr w:type="spellEnd"/>
            <w:r w:rsidRPr="004C4839">
              <w:t xml:space="preserve"> </w:t>
            </w:r>
            <w:proofErr w:type="spellStart"/>
            <w:r>
              <w:t>Matepelajaran</w:t>
            </w:r>
            <w:proofErr w:type="spellEnd"/>
            <w:r w:rsidRPr="004C4839">
              <w:t xml:space="preserve">”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 w:rsidRPr="004C4839">
              <w:t>.</w:t>
            </w:r>
          </w:p>
        </w:tc>
      </w:tr>
      <w:tr w:rsidR="009521E0" w:rsidRPr="004C4839" w14:paraId="5C0F19D1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385D474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03428D4" w14:textId="77777777" w:rsidR="009521E0" w:rsidRPr="00373B8E" w:rsidRDefault="009521E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matapelajaran</w:t>
            </w:r>
            <w:proofErr w:type="spellEnd"/>
          </w:p>
        </w:tc>
      </w:tr>
      <w:tr w:rsidR="009521E0" w:rsidRPr="004C4839" w14:paraId="30E2C249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A5E47BC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1DF2C4DA" w14:textId="77777777" w:rsidR="009521E0" w:rsidRDefault="009521E0" w:rsidP="0040793E">
            <w:pPr>
              <w:pStyle w:val="NormalWeb"/>
              <w:numPr>
                <w:ilvl w:val="0"/>
                <w:numId w:val="108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0576929A" w14:textId="77777777" w:rsidR="009521E0" w:rsidRPr="004C4839" w:rsidRDefault="009521E0" w:rsidP="0040793E">
            <w:pPr>
              <w:pStyle w:val="NormalWeb"/>
              <w:numPr>
                <w:ilvl w:val="0"/>
                <w:numId w:val="108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9521E0" w:rsidRPr="004C4839" w14:paraId="100469C1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06444809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048C28C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7ADD9C97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459CB56" w14:textId="77777777" w:rsidR="009521E0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53DA5AE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belum menambahkan jadwal baru</w:t>
            </w:r>
          </w:p>
        </w:tc>
      </w:tr>
      <w:tr w:rsidR="009521E0" w:rsidRPr="004C4839" w14:paraId="0A711E1F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2CD3CCD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6A24656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9521E0" w:rsidRPr="004C4839" w14:paraId="37C847EF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09D4CAD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jadwal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D935248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14C47294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97C6302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3EF0CA2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1412A7B0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F6C556E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action ”tambah”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A16499C" w14:textId="77777777" w:rsidR="009521E0" w:rsidRPr="004C4839" w:rsidRDefault="009521E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4456B0AE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AB7BF64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6636187F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5C8A7AEB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CC4D64E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Mengisi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tambah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65E5909" w14:textId="77777777" w:rsidR="009521E0" w:rsidRDefault="009521E0" w:rsidP="00703003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19D4A076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79A829B" w14:textId="77777777" w:rsidR="009521E0" w:rsidRPr="004C4839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0D914A1B" w14:textId="77777777" w:rsidR="009521E0" w:rsidRDefault="009521E0" w:rsidP="00703003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2C38F7CC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D1CA09E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E4A8765" w14:textId="77777777" w:rsidR="009521E0" w:rsidRDefault="009521E0" w:rsidP="0040793E">
            <w:pPr>
              <w:pStyle w:val="ListParagraph"/>
              <w:numPr>
                <w:ilvl w:val="0"/>
                <w:numId w:val="109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  <w:tr w:rsidR="009521E0" w:rsidRPr="004C4839" w14:paraId="21AAD6AD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087193D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9E0019D" w14:textId="77777777" w:rsidR="009521E0" w:rsidRDefault="009521E0" w:rsidP="0040793E">
            <w:pPr>
              <w:pStyle w:val="ListParagraph"/>
              <w:numPr>
                <w:ilvl w:val="0"/>
                <w:numId w:val="109"/>
              </w:numPr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02B277E0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1FA8164" w14:textId="77777777" w:rsidR="009521E0" w:rsidRPr="004533A6" w:rsidRDefault="009521E0" w:rsidP="0040793E">
            <w:pPr>
              <w:pStyle w:val="ListParagraph"/>
              <w:numPr>
                <w:ilvl w:val="0"/>
                <w:numId w:val="109"/>
              </w:numPr>
              <w:spacing w:line="360" w:lineRule="auto"/>
              <w:ind w:left="88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242AB4C" w14:textId="77777777" w:rsidR="009521E0" w:rsidRDefault="009521E0" w:rsidP="00703003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780D0CF3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13AD8A32" w14:textId="77777777" w:rsidR="009521E0" w:rsidRDefault="009521E0" w:rsidP="00703003">
            <w:pPr>
              <w:pStyle w:val="NormalWeb"/>
              <w:jc w:val="both"/>
              <w:rPr>
                <w:lang w:val="sv-SE"/>
              </w:rPr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39B4E07" w14:textId="77777777" w:rsidR="009521E0" w:rsidRPr="004533A6" w:rsidRDefault="009521E0" w:rsidP="00703003">
            <w:pPr>
              <w:pStyle w:val="NormalWeb"/>
              <w:jc w:val="both"/>
            </w:pPr>
            <w:r>
              <w:t xml:space="preserve">Actor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6E3FEA05" w14:textId="77777777" w:rsidTr="00703003">
        <w:tc>
          <w:tcPr>
            <w:tcW w:w="8217" w:type="dxa"/>
            <w:gridSpan w:val="4"/>
          </w:tcPr>
          <w:p w14:paraId="27B6BF23" w14:textId="77777777" w:rsidR="009521E0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28CF7B1B" w14:textId="77777777" w:rsidR="009521E0" w:rsidRDefault="009521E0" w:rsidP="0040793E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533A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ada tabel yang belum di isi dalam proses tambah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jadwal</w:t>
            </w:r>
            <w:r w:rsidRPr="004533A6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 pesan eror yang jelas kepada pengguna.</w:t>
            </w:r>
          </w:p>
          <w:p w14:paraId="3AB28909" w14:textId="77777777" w:rsidR="009521E0" w:rsidRPr="004533A6" w:rsidRDefault="009521E0" w:rsidP="0040793E">
            <w:pPr>
              <w:pStyle w:val="ListParagraph"/>
              <w:numPr>
                <w:ilvl w:val="0"/>
                <w:numId w:val="91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63668334" w14:textId="77777777" w:rsidR="009521E0" w:rsidRDefault="009521E0" w:rsidP="009521E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7B22BB3E" w14:textId="635BBABD" w:rsidR="003815D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17B1BDA4" w14:textId="77777777" w:rsidR="009521E0" w:rsidRPr="007F6B3A" w:rsidRDefault="009521E0" w:rsidP="009521E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50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Edit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9521E0" w:rsidRPr="004C4839" w14:paraId="27D3DB8E" w14:textId="77777777" w:rsidTr="00703003">
        <w:tc>
          <w:tcPr>
            <w:tcW w:w="3255" w:type="dxa"/>
            <w:tcBorders>
              <w:right w:val="nil"/>
            </w:tcBorders>
          </w:tcPr>
          <w:p w14:paraId="18C4EC29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55A4A17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9521E0" w:rsidRPr="004C4839" w14:paraId="6EB6E2D4" w14:textId="77777777" w:rsidTr="00703003">
        <w:tc>
          <w:tcPr>
            <w:tcW w:w="3963" w:type="dxa"/>
            <w:gridSpan w:val="2"/>
          </w:tcPr>
          <w:p w14:paraId="059A9155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15C62CF1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50</w:t>
            </w:r>
          </w:p>
        </w:tc>
      </w:tr>
      <w:tr w:rsidR="009521E0" w:rsidRPr="004C4839" w14:paraId="6073BFB0" w14:textId="77777777" w:rsidTr="00703003">
        <w:tc>
          <w:tcPr>
            <w:tcW w:w="3963" w:type="dxa"/>
            <w:gridSpan w:val="2"/>
          </w:tcPr>
          <w:p w14:paraId="7928D194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2DFD10A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Edit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0D695274" w14:textId="77777777" w:rsidTr="00703003">
        <w:tc>
          <w:tcPr>
            <w:tcW w:w="3963" w:type="dxa"/>
            <w:gridSpan w:val="2"/>
          </w:tcPr>
          <w:p w14:paraId="538D9C8D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7ABBB059" w14:textId="77777777" w:rsidR="009521E0" w:rsidRPr="004C4839" w:rsidRDefault="009521E0" w:rsidP="00703003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5034484C" w14:textId="77777777" w:rsidTr="00703003">
        <w:trPr>
          <w:trHeight w:val="728"/>
        </w:trPr>
        <w:tc>
          <w:tcPr>
            <w:tcW w:w="3963" w:type="dxa"/>
            <w:gridSpan w:val="2"/>
          </w:tcPr>
          <w:p w14:paraId="1C8CD308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618897CC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proses edit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584719FF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0C667A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56821AB3" w14:textId="77777777" w:rsidR="009521E0" w:rsidRPr="004C4839" w:rsidRDefault="009521E0" w:rsidP="00703003">
            <w:pPr>
              <w:pStyle w:val="NormalWeb"/>
              <w:jc w:val="both"/>
            </w:pPr>
            <w:r>
              <w:t>Admin</w:t>
            </w:r>
          </w:p>
        </w:tc>
      </w:tr>
      <w:tr w:rsidR="009521E0" w:rsidRPr="004C4839" w14:paraId="0A5D3208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ABD303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06EE9881" w14:textId="77777777" w:rsidR="009521E0" w:rsidRPr="004C4839" w:rsidRDefault="009521E0" w:rsidP="00703003">
            <w:pPr>
              <w:pStyle w:val="NormalWeb"/>
              <w:jc w:val="both"/>
            </w:pPr>
            <w:r>
              <w:t xml:space="preserve">Admin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  <w:r>
              <w:t xml:space="preserve"> yang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diubah</w:t>
            </w:r>
            <w:proofErr w:type="spellEnd"/>
            <w:r>
              <w:t xml:space="preserve">,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matapelajaran</w:t>
            </w:r>
            <w:proofErr w:type="spellEnd"/>
            <w:r>
              <w:t xml:space="preserve"> yang </w:t>
            </w:r>
            <w:proofErr w:type="spellStart"/>
            <w:r>
              <w:lastRenderedPageBreak/>
              <w:t>diperlukan</w:t>
            </w:r>
            <w:proofErr w:type="spellEnd"/>
            <w:r>
              <w:t xml:space="preserve">, </w:t>
            </w:r>
            <w:proofErr w:type="spellStart"/>
            <w:r>
              <w:t>kemudian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meperbarui</w:t>
            </w:r>
            <w:proofErr w:type="spellEnd"/>
            <w:r>
              <w:t xml:space="preserve"> data </w:t>
            </w:r>
            <w:proofErr w:type="spellStart"/>
            <w:r>
              <w:t>matapelajaran</w:t>
            </w:r>
            <w:proofErr w:type="spellEnd"/>
          </w:p>
        </w:tc>
      </w:tr>
      <w:tr w:rsidR="009521E0" w:rsidRPr="004C4839" w14:paraId="0A089E93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45513F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EEC4B11" w14:textId="77777777" w:rsidR="009521E0" w:rsidRPr="00777F5E" w:rsidRDefault="009521E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143F493C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7B8274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3EC67E6B" w14:textId="77777777" w:rsidR="009521E0" w:rsidRDefault="009521E0" w:rsidP="0040793E">
            <w:pPr>
              <w:pStyle w:val="NormalWeb"/>
              <w:numPr>
                <w:ilvl w:val="0"/>
                <w:numId w:val="110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5FECA33D" w14:textId="77777777" w:rsidR="009521E0" w:rsidRPr="004C4839" w:rsidRDefault="009521E0" w:rsidP="0040793E">
            <w:pPr>
              <w:pStyle w:val="NormalWeb"/>
              <w:numPr>
                <w:ilvl w:val="0"/>
                <w:numId w:val="110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9521E0" w:rsidRPr="004C4839" w14:paraId="464DDB59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AE92FC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3ED9D85A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59F1DEF3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33E4B954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8A696BE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sudah menambahkan jadwal</w:t>
            </w:r>
          </w:p>
        </w:tc>
      </w:tr>
      <w:tr w:rsidR="009521E0" w:rsidRPr="004C4839" w14:paraId="7144DE0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F02E7A5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D7D76D7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9521E0" w:rsidRPr="004C4839" w14:paraId="7034FACF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A06E77E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menu kelola jadwal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75EBC016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4F14234C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B86C9EA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CFCF372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spacing w:line="360" w:lineRule="auto"/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2D1CCF92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529AEE01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jadwal yang akan diubah dengan memilih action ”edit”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CA97C93" w14:textId="77777777" w:rsidR="009521E0" w:rsidRPr="004C4839" w:rsidRDefault="009521E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29243D84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553E869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F07CBDA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</w:p>
        </w:tc>
      </w:tr>
      <w:tr w:rsidR="009521E0" w:rsidRPr="004C4839" w14:paraId="5985564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E58CA31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Memperbarui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F51A073" w14:textId="77777777" w:rsidR="009521E0" w:rsidRPr="004C4839" w:rsidRDefault="009521E0" w:rsidP="00703003">
            <w:pPr>
              <w:pStyle w:val="ListParagraph"/>
              <w:ind w:left="88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5EDD502A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B4C07AF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ECFA442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9521E0" w:rsidRPr="004C4839" w14:paraId="0B1F384D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B595371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CE2FD60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diperbaharui</w:t>
            </w:r>
            <w:proofErr w:type="spellEnd"/>
          </w:p>
        </w:tc>
      </w:tr>
      <w:tr w:rsidR="009521E0" w:rsidRPr="004C4839" w14:paraId="3F02A276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7BF8F14" w14:textId="77777777" w:rsidR="009521E0" w:rsidRPr="004C4839" w:rsidRDefault="009521E0" w:rsidP="0040793E">
            <w:pPr>
              <w:pStyle w:val="ListParagraph"/>
              <w:numPr>
                <w:ilvl w:val="0"/>
                <w:numId w:val="111"/>
              </w:numPr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diperbaharui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AE0D972" w14:textId="77777777" w:rsidR="009521E0" w:rsidRDefault="009521E0" w:rsidP="00703003">
            <w:pPr>
              <w:pStyle w:val="ListParagraph"/>
              <w:ind w:left="60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38AF8D6C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31F5D9C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45571438" w14:textId="77777777" w:rsidR="009521E0" w:rsidRPr="004C4839" w:rsidRDefault="009521E0" w:rsidP="0070300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melakukan perubahan jadwal</w:t>
            </w:r>
          </w:p>
        </w:tc>
      </w:tr>
      <w:tr w:rsidR="009521E0" w:rsidRPr="004C4839" w14:paraId="2C9CB16B" w14:textId="77777777" w:rsidTr="00703003">
        <w:tc>
          <w:tcPr>
            <w:tcW w:w="8217" w:type="dxa"/>
            <w:gridSpan w:val="4"/>
          </w:tcPr>
          <w:p w14:paraId="41D14359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14118261" w14:textId="77777777" w:rsidR="009521E0" w:rsidRPr="004C4839" w:rsidRDefault="009521E0" w:rsidP="0070300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Jika ada tabel yang belum di isi dalam proses edit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jadwal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, maka sistem akan menampilkan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notifikasi lengkapi data</w:t>
            </w: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kepada pengguna.</w:t>
            </w:r>
          </w:p>
          <w:p w14:paraId="7EC37CEE" w14:textId="77777777" w:rsidR="009521E0" w:rsidRPr="004C4839" w:rsidRDefault="009521E0" w:rsidP="0070300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Jika admin sengaja membuat duplikasi data,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pemberitahuan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kepada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adanya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data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serupa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</w:rPr>
              <w:t xml:space="preserve"> basis data</w:t>
            </w:r>
          </w:p>
        </w:tc>
      </w:tr>
    </w:tbl>
    <w:p w14:paraId="5117C372" w14:textId="77777777" w:rsidR="009521E0" w:rsidRDefault="009521E0" w:rsidP="009521E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5E44775A" w14:textId="61205618" w:rsidR="003815D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</w:p>
    <w:p w14:paraId="2EC09A6A" w14:textId="77777777" w:rsidR="009521E0" w:rsidRPr="00485841" w:rsidRDefault="009521E0" w:rsidP="009521E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51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403"/>
      </w:tblGrid>
      <w:tr w:rsidR="009521E0" w:rsidRPr="004C4839" w14:paraId="355AF4F6" w14:textId="77777777" w:rsidTr="00703003">
        <w:tc>
          <w:tcPr>
            <w:tcW w:w="3255" w:type="dxa"/>
            <w:tcBorders>
              <w:right w:val="nil"/>
            </w:tcBorders>
          </w:tcPr>
          <w:p w14:paraId="2DF09639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962" w:type="dxa"/>
            <w:gridSpan w:val="3"/>
            <w:tcBorders>
              <w:left w:val="nil"/>
            </w:tcBorders>
          </w:tcPr>
          <w:p w14:paraId="01BFC7A7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9521E0" w:rsidRPr="004C4839" w14:paraId="318709D3" w14:textId="77777777" w:rsidTr="00703003">
        <w:tc>
          <w:tcPr>
            <w:tcW w:w="3963" w:type="dxa"/>
            <w:gridSpan w:val="2"/>
          </w:tcPr>
          <w:p w14:paraId="7D744A0C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7149A68B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51</w:t>
            </w:r>
          </w:p>
        </w:tc>
      </w:tr>
      <w:tr w:rsidR="009521E0" w:rsidRPr="004C4839" w14:paraId="05C427AC" w14:textId="77777777" w:rsidTr="00703003">
        <w:tc>
          <w:tcPr>
            <w:tcW w:w="3963" w:type="dxa"/>
            <w:gridSpan w:val="2"/>
          </w:tcPr>
          <w:p w14:paraId="2490A9B6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254" w:type="dxa"/>
            <w:gridSpan w:val="2"/>
          </w:tcPr>
          <w:p w14:paraId="5CCB7E96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Hapus Jadwal</w:t>
            </w:r>
          </w:p>
        </w:tc>
      </w:tr>
      <w:tr w:rsidR="009521E0" w:rsidRPr="004C4839" w14:paraId="22B2EB5B" w14:textId="77777777" w:rsidTr="00703003">
        <w:tc>
          <w:tcPr>
            <w:tcW w:w="3963" w:type="dxa"/>
            <w:gridSpan w:val="2"/>
          </w:tcPr>
          <w:p w14:paraId="5132A988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254" w:type="dxa"/>
            <w:gridSpan w:val="2"/>
          </w:tcPr>
          <w:p w14:paraId="1F9E9B27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hapus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0FF5460B" w14:textId="77777777" w:rsidTr="00703003">
        <w:trPr>
          <w:trHeight w:val="728"/>
        </w:trPr>
        <w:tc>
          <w:tcPr>
            <w:tcW w:w="3963" w:type="dxa"/>
            <w:gridSpan w:val="2"/>
          </w:tcPr>
          <w:p w14:paraId="44FBC0C6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254" w:type="dxa"/>
            <w:gridSpan w:val="2"/>
          </w:tcPr>
          <w:p w14:paraId="091F470C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>
              <w:t>Usecase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menggambarkan</w:t>
            </w:r>
            <w:proofErr w:type="spellEnd"/>
            <w:r>
              <w:t xml:space="preserve"> proses </w:t>
            </w:r>
            <w:proofErr w:type="spellStart"/>
            <w:r>
              <w:t>hapus</w:t>
            </w:r>
            <w:proofErr w:type="spellEnd"/>
            <w:r>
              <w:t xml:space="preserve"> pada menu </w:t>
            </w:r>
            <w:proofErr w:type="spellStart"/>
            <w:r>
              <w:t>kelola</w:t>
            </w:r>
            <w:proofErr w:type="spellEnd"/>
            <w:r>
              <w:t xml:space="preserve"> </w:t>
            </w:r>
            <w:proofErr w:type="spellStart"/>
            <w:r>
              <w:t>jadwal</w:t>
            </w:r>
            <w:proofErr w:type="spellEnd"/>
          </w:p>
        </w:tc>
      </w:tr>
      <w:tr w:rsidR="009521E0" w:rsidRPr="004C4839" w14:paraId="2BBCD4CE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F8CCDB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7BBD3E5" w14:textId="77777777" w:rsidR="009521E0" w:rsidRPr="004C4839" w:rsidRDefault="009521E0" w:rsidP="00703003">
            <w:pPr>
              <w:pStyle w:val="NormalWeb"/>
              <w:jc w:val="both"/>
            </w:pPr>
            <w:r>
              <w:t xml:space="preserve">Admin </w:t>
            </w:r>
          </w:p>
        </w:tc>
      </w:tr>
      <w:tr w:rsidR="009521E0" w:rsidRPr="004C4839" w14:paraId="483C1FE2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063CA9CC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604AAB1C" w14:textId="77777777" w:rsidR="009521E0" w:rsidRPr="00F450D2" w:rsidRDefault="009521E0" w:rsidP="0040793E">
            <w:pPr>
              <w:pStyle w:val="ListParagraph"/>
              <w:numPr>
                <w:ilvl w:val="0"/>
                <w:numId w:val="112"/>
              </w:numPr>
              <w:suppressAutoHyphens/>
              <w:ind w:left="745"/>
              <w:jc w:val="both"/>
              <w:textDirection w:val="btLr"/>
              <w:textAlignment w:val="top"/>
              <w:outlineLvl w:val="0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Mengklik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tombol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"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Hapus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" pada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jadwal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dipilih</w:t>
            </w:r>
            <w:proofErr w:type="spellEnd"/>
            <w:r w:rsidRPr="00F450D2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.</w:t>
            </w:r>
          </w:p>
          <w:p w14:paraId="2B932D43" w14:textId="77777777" w:rsidR="009521E0" w:rsidRPr="004C4839" w:rsidRDefault="009521E0" w:rsidP="0040793E">
            <w:pPr>
              <w:pStyle w:val="NormalWeb"/>
              <w:numPr>
                <w:ilvl w:val="0"/>
                <w:numId w:val="102"/>
              </w:numPr>
              <w:jc w:val="both"/>
            </w:pPr>
            <w:r w:rsidRPr="00F450D2">
              <w:rPr>
                <w:lang w:val="en-ID"/>
              </w:rPr>
              <w:t xml:space="preserve">Admin </w:t>
            </w:r>
            <w:proofErr w:type="spellStart"/>
            <w:r w:rsidRPr="00F450D2">
              <w:rPr>
                <w:lang w:val="en-ID"/>
              </w:rPr>
              <w:t>mengonfirmasi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penghapusan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dengan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memilih</w:t>
            </w:r>
            <w:proofErr w:type="spellEnd"/>
            <w:r w:rsidRPr="00F450D2">
              <w:rPr>
                <w:lang w:val="en-ID"/>
              </w:rPr>
              <w:t xml:space="preserve"> "</w:t>
            </w:r>
            <w:proofErr w:type="spellStart"/>
            <w:r w:rsidRPr="00F450D2">
              <w:rPr>
                <w:lang w:val="en-ID"/>
              </w:rPr>
              <w:t>Ya</w:t>
            </w:r>
            <w:proofErr w:type="spellEnd"/>
            <w:r w:rsidRPr="00F450D2">
              <w:rPr>
                <w:lang w:val="en-ID"/>
              </w:rPr>
              <w:t xml:space="preserve">" pada </w:t>
            </w:r>
            <w:proofErr w:type="spellStart"/>
            <w:r w:rsidRPr="00F450D2">
              <w:rPr>
                <w:lang w:val="en-ID"/>
              </w:rPr>
              <w:t>pesan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konfirmasi</w:t>
            </w:r>
            <w:proofErr w:type="spellEnd"/>
            <w:r w:rsidRPr="00F450D2">
              <w:rPr>
                <w:lang w:val="en-ID"/>
              </w:rPr>
              <w:t xml:space="preserve"> pop-up </w:t>
            </w:r>
            <w:proofErr w:type="spellStart"/>
            <w:r w:rsidRPr="00F450D2">
              <w:rPr>
                <w:lang w:val="en-ID"/>
              </w:rPr>
              <w:t>untuk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menghindari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penghapusan</w:t>
            </w:r>
            <w:proofErr w:type="spellEnd"/>
            <w:r w:rsidRPr="00F450D2">
              <w:rPr>
                <w:lang w:val="en-ID"/>
              </w:rPr>
              <w:t xml:space="preserve"> yang </w:t>
            </w:r>
            <w:proofErr w:type="spellStart"/>
            <w:r w:rsidRPr="00F450D2">
              <w:rPr>
                <w:lang w:val="en-ID"/>
              </w:rPr>
              <w:t>tidak</w:t>
            </w:r>
            <w:proofErr w:type="spellEnd"/>
            <w:r w:rsidRPr="00F450D2">
              <w:rPr>
                <w:lang w:val="en-ID"/>
              </w:rPr>
              <w:t xml:space="preserve"> </w:t>
            </w:r>
            <w:proofErr w:type="spellStart"/>
            <w:r w:rsidRPr="00F450D2">
              <w:rPr>
                <w:lang w:val="en-ID"/>
              </w:rPr>
              <w:t>disengaja</w:t>
            </w:r>
            <w:proofErr w:type="spellEnd"/>
            <w:r w:rsidRPr="00F450D2">
              <w:rPr>
                <w:lang w:val="en-ID"/>
              </w:rPr>
              <w:t>.</w:t>
            </w:r>
          </w:p>
        </w:tc>
      </w:tr>
      <w:tr w:rsidR="009521E0" w:rsidRPr="004C4839" w14:paraId="5A81DE37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59FF1F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411D0BE" w14:textId="77777777" w:rsidR="009521E0" w:rsidRPr="00D42673" w:rsidRDefault="009521E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Admin: orang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bertanggung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jawab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jadwal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sistem</w:t>
            </w:r>
            <w:proofErr w:type="spellEnd"/>
          </w:p>
        </w:tc>
      </w:tr>
      <w:tr w:rsidR="009521E0" w:rsidRPr="004C4839" w14:paraId="2DD1473F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336D1FA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2922302D" w14:textId="77777777" w:rsidR="009521E0" w:rsidRDefault="009521E0" w:rsidP="0040793E">
            <w:pPr>
              <w:pStyle w:val="NormalWeb"/>
              <w:numPr>
                <w:ilvl w:val="0"/>
                <w:numId w:val="113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tenaga</w:t>
            </w:r>
            <w:proofErr w:type="spellEnd"/>
            <w:r>
              <w:t xml:space="preserve"> </w:t>
            </w:r>
            <w:proofErr w:type="spellStart"/>
            <w:r>
              <w:t>pendidik</w:t>
            </w:r>
            <w:proofErr w:type="spellEnd"/>
          </w:p>
          <w:p w14:paraId="1F9EE559" w14:textId="77777777" w:rsidR="009521E0" w:rsidRPr="004C4839" w:rsidRDefault="009521E0" w:rsidP="0040793E">
            <w:pPr>
              <w:pStyle w:val="NormalWeb"/>
              <w:numPr>
                <w:ilvl w:val="0"/>
                <w:numId w:val="113"/>
              </w:numPr>
              <w:jc w:val="both"/>
            </w:pPr>
            <w:proofErr w:type="spellStart"/>
            <w:r>
              <w:t>Kelola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didik</w:t>
            </w:r>
            <w:proofErr w:type="spellEnd"/>
          </w:p>
        </w:tc>
      </w:tr>
      <w:tr w:rsidR="009521E0" w:rsidRPr="004C4839" w14:paraId="014E1B4E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50A71367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403" w:type="dxa"/>
            <w:tcBorders>
              <w:left w:val="nil"/>
              <w:bottom w:val="single" w:sz="4" w:space="0" w:color="auto"/>
            </w:tcBorders>
          </w:tcPr>
          <w:p w14:paraId="34A0364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76099B99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2C7A41F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6940CD1C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Aktor sudah menambahkan jadwal</w:t>
            </w:r>
          </w:p>
        </w:tc>
      </w:tr>
      <w:tr w:rsidR="009521E0" w:rsidRPr="004C4839" w14:paraId="3349967B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9A33ECE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6AD595A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9521E0" w:rsidRPr="004C4839" w14:paraId="13C7944D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291EBCC9" w14:textId="77777777" w:rsidR="009521E0" w:rsidRPr="007F6B3A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F6B3A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Memilih menu kelola 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jadwal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1B3D252B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39CA2D3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6A9111DB" w14:textId="77777777" w:rsidR="009521E0" w:rsidRPr="004C4839" w:rsidRDefault="009521E0" w:rsidP="00703003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A66EE20" w14:textId="77777777" w:rsidR="009521E0" w:rsidRPr="007F6B3A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>kelola</w:t>
            </w:r>
            <w:proofErr w:type="spellEnd"/>
            <w:r w:rsidRPr="007F6B3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214FFCFB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C35B741" w14:textId="77777777" w:rsidR="009521E0" w:rsidRPr="00D42673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Memilih jadwal yang akan dihapus</w:t>
            </w: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3C40065" w14:textId="77777777" w:rsidR="009521E0" w:rsidRPr="004C4839" w:rsidRDefault="009521E0" w:rsidP="00703003">
            <w:pPr>
              <w:pStyle w:val="ListParagraph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11E94B7A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4A8FE4E" w14:textId="77777777" w:rsidR="009521E0" w:rsidRPr="004C4839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hapus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230B700" w14:textId="77777777" w:rsidR="009521E0" w:rsidRPr="004C4839" w:rsidRDefault="009521E0" w:rsidP="0070300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5EF5B274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3E013DF2" w14:textId="77777777" w:rsidR="009521E0" w:rsidRDefault="009521E0" w:rsidP="00703003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50B23059" w14:textId="77777777" w:rsidR="009521E0" w:rsidRPr="004C4839" w:rsidRDefault="009521E0" w:rsidP="0040793E">
            <w:pPr>
              <w:pStyle w:val="ListParagraph"/>
              <w:numPr>
                <w:ilvl w:val="0"/>
                <w:numId w:val="114"/>
              </w:numPr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4F1C2DEF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2CBEA1B" w14:textId="77777777" w:rsidR="009521E0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3E0B8BE" w14:textId="77777777" w:rsidR="009521E0" w:rsidRPr="004C4839" w:rsidRDefault="009521E0" w:rsidP="0070300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1A96923C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71B0CA9" w14:textId="77777777" w:rsidR="009521E0" w:rsidRDefault="009521E0" w:rsidP="00703003">
            <w:pPr>
              <w:pStyle w:val="ListParagraph"/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33C152E9" w14:textId="77777777" w:rsidR="009521E0" w:rsidRPr="004C4839" w:rsidRDefault="009521E0" w:rsidP="0040793E">
            <w:pPr>
              <w:pStyle w:val="ListParagraph"/>
              <w:numPr>
                <w:ilvl w:val="0"/>
                <w:numId w:val="114"/>
              </w:numPr>
              <w:ind w:left="7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</w:tr>
      <w:tr w:rsidR="009521E0" w:rsidRPr="004C4839" w14:paraId="5F8A8E2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D74B641" w14:textId="77777777" w:rsidR="009521E0" w:rsidRDefault="009521E0" w:rsidP="0040793E">
            <w:pPr>
              <w:pStyle w:val="ListParagraph"/>
              <w:numPr>
                <w:ilvl w:val="0"/>
                <w:numId w:val="114"/>
              </w:numPr>
              <w:spacing w:line="360" w:lineRule="auto"/>
              <w:ind w:left="7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</w:p>
        </w:tc>
        <w:tc>
          <w:tcPr>
            <w:tcW w:w="4254" w:type="dxa"/>
            <w:gridSpan w:val="2"/>
            <w:tcBorders>
              <w:left w:val="single" w:sz="4" w:space="0" w:color="auto"/>
            </w:tcBorders>
          </w:tcPr>
          <w:p w14:paraId="2180A6C5" w14:textId="77777777" w:rsidR="009521E0" w:rsidRPr="004C4839" w:rsidRDefault="009521E0" w:rsidP="00703003">
            <w:pPr>
              <w:pStyle w:val="ListParagraph"/>
              <w:ind w:left="18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1E0" w:rsidRPr="004C4839" w14:paraId="78C53A13" w14:textId="77777777" w:rsidTr="00703003">
        <w:tc>
          <w:tcPr>
            <w:tcW w:w="8217" w:type="dxa"/>
            <w:gridSpan w:val="4"/>
            <w:tcBorders>
              <w:bottom w:val="single" w:sz="4" w:space="0" w:color="auto"/>
            </w:tcBorders>
          </w:tcPr>
          <w:p w14:paraId="617C9661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03A1FF21" w14:textId="77777777" w:rsidR="009521E0" w:rsidRPr="004C4839" w:rsidRDefault="009521E0" w:rsidP="00703003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 berhasil menghapus jadwal</w:t>
            </w:r>
          </w:p>
        </w:tc>
      </w:tr>
      <w:tr w:rsidR="009521E0" w:rsidRPr="004C4839" w14:paraId="278336BD" w14:textId="77777777" w:rsidTr="00703003">
        <w:tc>
          <w:tcPr>
            <w:tcW w:w="8217" w:type="dxa"/>
            <w:gridSpan w:val="4"/>
          </w:tcPr>
          <w:p w14:paraId="4151E7BC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E33E272" w14:textId="77777777" w:rsidR="009521E0" w:rsidRPr="00686C1E" w:rsidRDefault="009521E0" w:rsidP="00703003">
            <w:pPr>
              <w:pStyle w:val="ListParagraph"/>
              <w:numPr>
                <w:ilvl w:val="0"/>
                <w:numId w:val="17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450D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Jika admin tidak melakukan konfirmasi untuk penghapusan, maka proses dibatalkan.</w:t>
            </w:r>
          </w:p>
        </w:tc>
      </w:tr>
    </w:tbl>
    <w:p w14:paraId="3093BCD9" w14:textId="77777777" w:rsidR="009521E0" w:rsidRDefault="009521E0" w:rsidP="009521E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11D27C8B" w14:textId="14528855" w:rsidR="003815D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19295ED3" w14:textId="77777777" w:rsidR="009521E0" w:rsidRPr="004A5FBB" w:rsidRDefault="009521E0" w:rsidP="009521E0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52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545"/>
      </w:tblGrid>
      <w:tr w:rsidR="009521E0" w:rsidRPr="004C4839" w14:paraId="4A8035FC" w14:textId="77777777" w:rsidTr="00703003">
        <w:tc>
          <w:tcPr>
            <w:tcW w:w="3255" w:type="dxa"/>
            <w:tcBorders>
              <w:right w:val="nil"/>
            </w:tcBorders>
          </w:tcPr>
          <w:p w14:paraId="63277282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5104" w:type="dxa"/>
            <w:gridSpan w:val="3"/>
            <w:tcBorders>
              <w:left w:val="nil"/>
            </w:tcBorders>
          </w:tcPr>
          <w:p w14:paraId="7B60C55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9521E0" w:rsidRPr="004C4839" w14:paraId="5323A15A" w14:textId="77777777" w:rsidTr="00703003">
        <w:tc>
          <w:tcPr>
            <w:tcW w:w="3963" w:type="dxa"/>
            <w:gridSpan w:val="2"/>
          </w:tcPr>
          <w:p w14:paraId="33A3DD3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30694FB5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</w:tr>
      <w:tr w:rsidR="009521E0" w:rsidRPr="004C4839" w14:paraId="47475C27" w14:textId="77777777" w:rsidTr="00703003">
        <w:tc>
          <w:tcPr>
            <w:tcW w:w="3963" w:type="dxa"/>
            <w:gridSpan w:val="2"/>
          </w:tcPr>
          <w:p w14:paraId="18F1E84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</w:tcPr>
          <w:p w14:paraId="13693C9F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Kelola Laporan</w:t>
            </w:r>
          </w:p>
        </w:tc>
      </w:tr>
      <w:tr w:rsidR="009521E0" w:rsidRPr="004C4839" w14:paraId="7359CBEB" w14:textId="77777777" w:rsidTr="00703003">
        <w:tc>
          <w:tcPr>
            <w:tcW w:w="3963" w:type="dxa"/>
            <w:gridSpan w:val="2"/>
          </w:tcPr>
          <w:p w14:paraId="17A72D72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038729C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Kelola Laporan </w:t>
            </w:r>
          </w:p>
        </w:tc>
      </w:tr>
      <w:tr w:rsidR="009521E0" w:rsidRPr="004C4839" w14:paraId="26C7CB54" w14:textId="77777777" w:rsidTr="00703003">
        <w:tc>
          <w:tcPr>
            <w:tcW w:w="3963" w:type="dxa"/>
            <w:gridSpan w:val="2"/>
          </w:tcPr>
          <w:p w14:paraId="56F0EB68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Tujuan</w:t>
            </w:r>
          </w:p>
        </w:tc>
        <w:tc>
          <w:tcPr>
            <w:tcW w:w="4396" w:type="dxa"/>
            <w:gridSpan w:val="2"/>
          </w:tcPr>
          <w:p w14:paraId="7383EA7E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mengatur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dan filter yang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dicetak</w:t>
            </w:r>
            <w:proofErr w:type="spellEnd"/>
          </w:p>
        </w:tc>
      </w:tr>
      <w:tr w:rsidR="009521E0" w:rsidRPr="004C4839" w14:paraId="00B7C08F" w14:textId="77777777" w:rsidTr="00703003">
        <w:trPr>
          <w:trHeight w:val="728"/>
        </w:trPr>
        <w:tc>
          <w:tcPr>
            <w:tcW w:w="3963" w:type="dxa"/>
            <w:gridSpan w:val="2"/>
          </w:tcPr>
          <w:p w14:paraId="59D00A3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396" w:type="dxa"/>
            <w:gridSpan w:val="2"/>
          </w:tcPr>
          <w:p w14:paraId="1D23C7E1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 w:rsidRPr="004C4839">
              <w:t>Menampilkan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memilih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jenis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yang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diproses</w:t>
            </w:r>
            <w:proofErr w:type="spellEnd"/>
          </w:p>
        </w:tc>
      </w:tr>
      <w:tr w:rsidR="009521E0" w:rsidRPr="004C4839" w14:paraId="6A970A28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462DBCF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7F974DF7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9521E0" w:rsidRPr="004C4839" w14:paraId="4AF86500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F6D87B5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67FC0929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melihat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untuk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melihat</w:t>
            </w:r>
            <w:proofErr w:type="spellEnd"/>
            <w:r w:rsidRPr="004C4839">
              <w:t xml:space="preserve">, </w:t>
            </w:r>
            <w:proofErr w:type="spellStart"/>
            <w:r w:rsidRPr="004C4839">
              <w:t>mencetak</w:t>
            </w:r>
            <w:proofErr w:type="spellEnd"/>
            <w:r w:rsidRPr="004C4839">
              <w:t xml:space="preserve"> dan </w:t>
            </w:r>
            <w:proofErr w:type="spellStart"/>
            <w:r w:rsidRPr="004C4839">
              <w:t>mengelola</w:t>
            </w:r>
            <w:proofErr w:type="spellEnd"/>
            <w:r w:rsidRPr="004C4839">
              <w:t xml:space="preserve"> data </w:t>
            </w:r>
            <w:proofErr w:type="spellStart"/>
            <w:r w:rsidRPr="004C4839">
              <w:t>laporan</w:t>
            </w:r>
            <w:proofErr w:type="spellEnd"/>
          </w:p>
        </w:tc>
      </w:tr>
      <w:tr w:rsidR="009521E0" w:rsidRPr="004C4839" w14:paraId="1E40884D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36479B8D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74272EEF" w14:textId="77777777" w:rsidR="009521E0" w:rsidRPr="004C4839" w:rsidRDefault="009521E0" w:rsidP="00703003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9521E0" w:rsidRPr="004C4839" w14:paraId="2DC3AA2F" w14:textId="77777777" w:rsidTr="00703003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2CB9C705" w14:textId="77777777" w:rsidR="009521E0" w:rsidRPr="004C4839" w:rsidRDefault="009521E0" w:rsidP="0070300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6E14C482" w14:textId="77777777" w:rsidR="009521E0" w:rsidRPr="004C4839" w:rsidRDefault="009521E0" w:rsidP="00703003">
            <w:pPr>
              <w:pStyle w:val="NormalWeb"/>
              <w:jc w:val="both"/>
            </w:pPr>
            <w:proofErr w:type="spellStart"/>
            <w:r w:rsidRPr="004C4839">
              <w:t>Cetak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</w:p>
        </w:tc>
      </w:tr>
      <w:tr w:rsidR="009521E0" w:rsidRPr="004C4839" w14:paraId="63201472" w14:textId="77777777" w:rsidTr="00703003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664A9C3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545" w:type="dxa"/>
            <w:tcBorders>
              <w:left w:val="nil"/>
              <w:bottom w:val="single" w:sz="4" w:space="0" w:color="auto"/>
            </w:tcBorders>
          </w:tcPr>
          <w:p w14:paraId="1ED16BC5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0F584216" w14:textId="77777777" w:rsidTr="00703003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60BD35E0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55C8B1C2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Admin login</w:t>
            </w:r>
          </w:p>
        </w:tc>
      </w:tr>
      <w:tr w:rsidR="009521E0" w:rsidRPr="004C4839" w14:paraId="1B5149E9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7EBFAF7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4307BFAE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9521E0" w:rsidRPr="004C4839" w14:paraId="6D93433A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188D1F00" w14:textId="77777777" w:rsidR="009521E0" w:rsidRPr="004A5FBB" w:rsidRDefault="009521E0" w:rsidP="0040793E">
            <w:pPr>
              <w:pStyle w:val="ListParagraph"/>
              <w:numPr>
                <w:ilvl w:val="0"/>
                <w:numId w:val="1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5FB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Klik menu laporan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78EB150B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521E0" w:rsidRPr="004C4839" w14:paraId="4A799080" w14:textId="77777777" w:rsidTr="00703003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4586E834" w14:textId="77777777" w:rsidR="009521E0" w:rsidRPr="004C4839" w:rsidRDefault="009521E0" w:rsidP="00703003">
            <w:pPr>
              <w:pStyle w:val="ListParagraph"/>
              <w:spacing w:line="360" w:lineRule="auto"/>
              <w:ind w:left="59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6386EE87" w14:textId="77777777" w:rsidR="009521E0" w:rsidRPr="004A5FBB" w:rsidRDefault="009521E0" w:rsidP="0040793E">
            <w:pPr>
              <w:pStyle w:val="ListParagraph"/>
              <w:numPr>
                <w:ilvl w:val="0"/>
                <w:numId w:val="1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A5FB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Menampilkan daftar laporan </w:t>
            </w:r>
          </w:p>
        </w:tc>
      </w:tr>
      <w:tr w:rsidR="009521E0" w:rsidRPr="004C4839" w14:paraId="46AF0139" w14:textId="77777777" w:rsidTr="00703003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34A96813" w14:textId="77777777" w:rsidR="009521E0" w:rsidRPr="004C4839" w:rsidRDefault="009521E0" w:rsidP="00703003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620A781E" w14:textId="77777777" w:rsidR="009521E0" w:rsidRPr="004C4839" w:rsidRDefault="009521E0" w:rsidP="00703003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</w:p>
        </w:tc>
      </w:tr>
      <w:tr w:rsidR="009521E0" w:rsidRPr="004C4839" w14:paraId="185BF92E" w14:textId="77777777" w:rsidTr="00703003">
        <w:tc>
          <w:tcPr>
            <w:tcW w:w="8359" w:type="dxa"/>
            <w:gridSpan w:val="4"/>
          </w:tcPr>
          <w:p w14:paraId="42CEB7E1" w14:textId="77777777" w:rsidR="009521E0" w:rsidRPr="004C4839" w:rsidRDefault="009521E0" w:rsidP="00703003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0F711A38" w14:textId="77777777" w:rsidR="009521E0" w:rsidRPr="004C4839" w:rsidRDefault="009521E0" w:rsidP="0040793E">
            <w:pPr>
              <w:pStyle w:val="ListParagraph"/>
              <w:numPr>
                <w:ilvl w:val="0"/>
                <w:numId w:val="59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Filter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  <w:p w14:paraId="010783E8" w14:textId="77777777" w:rsidR="009521E0" w:rsidRPr="004C4839" w:rsidRDefault="009521E0" w:rsidP="0040793E">
            <w:pPr>
              <w:pStyle w:val="ListParagraph"/>
              <w:numPr>
                <w:ilvl w:val="0"/>
                <w:numId w:val="59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Server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</w:tbl>
    <w:p w14:paraId="3D44F2F4" w14:textId="77777777" w:rsidR="009521E0" w:rsidRDefault="009521E0" w:rsidP="009521E0">
      <w:pPr>
        <w:pStyle w:val="ListParagraph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3AABD95" w14:textId="41BC5502" w:rsidR="00557946" w:rsidRPr="009521E0" w:rsidRDefault="003815D0" w:rsidP="0040793E">
      <w:pPr>
        <w:pStyle w:val="ListParagraph"/>
        <w:numPr>
          <w:ilvl w:val="0"/>
          <w:numId w:val="80"/>
        </w:numPr>
        <w:ind w:left="284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bookmarkStart w:id="35" w:name="_Hlk197271695"/>
      <w:proofErr w:type="spellEnd"/>
    </w:p>
    <w:p w14:paraId="164E5381" w14:textId="681DD086" w:rsidR="004A5FBB" w:rsidRPr="004A5FBB" w:rsidRDefault="004A5FBB" w:rsidP="004A5FBB">
      <w:pPr>
        <w:pStyle w:val="ListParagraph"/>
        <w:ind w:left="2716"/>
        <w:rPr>
          <w:rFonts w:ascii="Times New Roman" w:hAnsi="Times New Roman" w:cs="Times New Roman"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C4839">
        <w:rPr>
          <w:rFonts w:ascii="Times New Roman" w:hAnsi="Times New Roman" w:cs="Times New Roman"/>
          <w:sz w:val="24"/>
          <w:szCs w:val="24"/>
        </w:rPr>
        <w:t xml:space="preserve"> 4.</w:t>
      </w:r>
      <w:r>
        <w:rPr>
          <w:rFonts w:ascii="Times New Roman" w:hAnsi="Times New Roman" w:cs="Times New Roman"/>
          <w:sz w:val="24"/>
          <w:szCs w:val="24"/>
        </w:rPr>
        <w:t>53</w:t>
      </w:r>
      <w:r w:rsidRPr="004C48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bookmarkEnd w:id="3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708"/>
        <w:gridCol w:w="851"/>
        <w:gridCol w:w="3545"/>
      </w:tblGrid>
      <w:tr w:rsidR="006016FB" w:rsidRPr="004C4839" w14:paraId="065B9E82" w14:textId="77777777" w:rsidTr="009C0B8B">
        <w:tc>
          <w:tcPr>
            <w:tcW w:w="3255" w:type="dxa"/>
            <w:tcBorders>
              <w:right w:val="nil"/>
            </w:tcBorders>
          </w:tcPr>
          <w:p w14:paraId="30F0DF45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5104" w:type="dxa"/>
            <w:gridSpan w:val="3"/>
            <w:tcBorders>
              <w:left w:val="nil"/>
            </w:tcBorders>
          </w:tcPr>
          <w:p w14:paraId="23B23302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Identifikasi</w:t>
            </w:r>
          </w:p>
        </w:tc>
      </w:tr>
      <w:tr w:rsidR="006016FB" w:rsidRPr="004C4839" w14:paraId="5928EEAD" w14:textId="77777777" w:rsidTr="009C0B8B">
        <w:tc>
          <w:tcPr>
            <w:tcW w:w="3963" w:type="dxa"/>
            <w:gridSpan w:val="2"/>
          </w:tcPr>
          <w:p w14:paraId="03DC9F59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No.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41D9BCB3" w14:textId="4D39A657" w:rsidR="006016FB" w:rsidRPr="004C4839" w:rsidRDefault="006016FB" w:rsidP="00E121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FS-</w:t>
            </w:r>
            <w:r w:rsidR="004A5FB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5</w:t>
            </w:r>
            <w:r w:rsidR="003F4122"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</w:tr>
      <w:tr w:rsidR="006B34F3" w:rsidRPr="004C4839" w14:paraId="218A68F2" w14:textId="77777777" w:rsidTr="009C0B8B">
        <w:tc>
          <w:tcPr>
            <w:tcW w:w="3963" w:type="dxa"/>
            <w:gridSpan w:val="2"/>
          </w:tcPr>
          <w:p w14:paraId="3AB81DA2" w14:textId="77777777" w:rsidR="006B34F3" w:rsidRPr="004C4839" w:rsidRDefault="006B34F3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4396" w:type="dxa"/>
            <w:gridSpan w:val="2"/>
          </w:tcPr>
          <w:p w14:paraId="44559037" w14:textId="4DCE3690" w:rsidR="006B34F3" w:rsidRPr="004C4839" w:rsidRDefault="003F4122" w:rsidP="00E121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Cetak Laporan</w:t>
            </w:r>
          </w:p>
        </w:tc>
      </w:tr>
      <w:tr w:rsidR="006016FB" w:rsidRPr="004C4839" w14:paraId="5CD6EC5C" w14:textId="77777777" w:rsidTr="009C0B8B">
        <w:tc>
          <w:tcPr>
            <w:tcW w:w="3963" w:type="dxa"/>
            <w:gridSpan w:val="2"/>
          </w:tcPr>
          <w:p w14:paraId="12593FE9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 xml:space="preserve">Nama </w:t>
            </w:r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sv-SE"/>
              </w:rPr>
              <w:t>Usecase</w:t>
            </w:r>
          </w:p>
        </w:tc>
        <w:tc>
          <w:tcPr>
            <w:tcW w:w="4396" w:type="dxa"/>
            <w:gridSpan w:val="2"/>
          </w:tcPr>
          <w:p w14:paraId="04F5980D" w14:textId="0A254E20" w:rsidR="006016FB" w:rsidRPr="004C4839" w:rsidRDefault="003F4122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Admin ingin mencetak laporan kegiatan atau nilai </w:t>
            </w:r>
          </w:p>
        </w:tc>
      </w:tr>
      <w:tr w:rsidR="006016FB" w:rsidRPr="004C4839" w14:paraId="7B57A0EA" w14:textId="77777777" w:rsidTr="009C0B8B">
        <w:tc>
          <w:tcPr>
            <w:tcW w:w="3963" w:type="dxa"/>
            <w:gridSpan w:val="2"/>
          </w:tcPr>
          <w:p w14:paraId="3C3663C2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Tujuan</w:t>
            </w:r>
          </w:p>
        </w:tc>
        <w:tc>
          <w:tcPr>
            <w:tcW w:w="4396" w:type="dxa"/>
            <w:gridSpan w:val="2"/>
          </w:tcPr>
          <w:p w14:paraId="0D9DD741" w14:textId="2FA893F2" w:rsidR="006016FB" w:rsidRPr="004C4839" w:rsidRDefault="003F4122" w:rsidP="00E12136">
            <w:pPr>
              <w:pStyle w:val="NormalWeb"/>
              <w:jc w:val="both"/>
            </w:pPr>
            <w:r w:rsidRPr="004C4839">
              <w:t xml:space="preserve">Admin </w:t>
            </w:r>
            <w:proofErr w:type="spellStart"/>
            <w:r w:rsidRPr="004C4839">
              <w:t>ingin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mencetak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kegiatan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atau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nilai</w:t>
            </w:r>
            <w:proofErr w:type="spellEnd"/>
          </w:p>
        </w:tc>
      </w:tr>
      <w:tr w:rsidR="006016FB" w:rsidRPr="004C4839" w14:paraId="4429087E" w14:textId="77777777" w:rsidTr="009C0B8B">
        <w:trPr>
          <w:trHeight w:val="728"/>
        </w:trPr>
        <w:tc>
          <w:tcPr>
            <w:tcW w:w="3963" w:type="dxa"/>
            <w:gridSpan w:val="2"/>
          </w:tcPr>
          <w:p w14:paraId="6BC53C13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Deskripsi</w:t>
            </w:r>
          </w:p>
        </w:tc>
        <w:tc>
          <w:tcPr>
            <w:tcW w:w="4396" w:type="dxa"/>
            <w:gridSpan w:val="2"/>
          </w:tcPr>
          <w:p w14:paraId="089E838A" w14:textId="0DD41C0E" w:rsidR="006016FB" w:rsidRPr="004C4839" w:rsidRDefault="003F4122" w:rsidP="00E12136">
            <w:pPr>
              <w:pStyle w:val="NormalWeb"/>
              <w:jc w:val="both"/>
            </w:pPr>
            <w:proofErr w:type="spellStart"/>
            <w:r w:rsidRPr="004C4839">
              <w:t>Sistem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menghasilkan</w:t>
            </w:r>
            <w:proofErr w:type="spellEnd"/>
            <w:r w:rsidRPr="004C4839">
              <w:t xml:space="preserve"> file </w:t>
            </w:r>
            <w:proofErr w:type="spellStart"/>
            <w:r w:rsidRPr="004C4839">
              <w:t>cetak</w:t>
            </w:r>
            <w:proofErr w:type="spellEnd"/>
            <w:r w:rsidRPr="004C4839">
              <w:t xml:space="preserve"> (PDF/</w:t>
            </w:r>
            <w:proofErr w:type="spellStart"/>
            <w:r w:rsidRPr="004C4839">
              <w:t>dokumen</w:t>
            </w:r>
            <w:proofErr w:type="spellEnd"/>
            <w:r w:rsidRPr="004C4839">
              <w:t xml:space="preserve">) </w:t>
            </w:r>
            <w:proofErr w:type="spellStart"/>
            <w:r w:rsidRPr="004C4839">
              <w:t>dari</w:t>
            </w:r>
            <w:proofErr w:type="spellEnd"/>
            <w:r w:rsidRPr="004C4839">
              <w:t xml:space="preserve"> data</w:t>
            </w:r>
          </w:p>
        </w:tc>
      </w:tr>
      <w:tr w:rsidR="006016FB" w:rsidRPr="004C4839" w14:paraId="20FA61B6" w14:textId="77777777" w:rsidTr="009C0B8B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7537AEEC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Nama aktor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743E9C2D" w14:textId="0627A03D" w:rsidR="006016FB" w:rsidRPr="004C4839" w:rsidRDefault="003F4122" w:rsidP="00E12136">
            <w:pPr>
              <w:pStyle w:val="NormalWeb"/>
              <w:jc w:val="both"/>
            </w:pPr>
            <w:r w:rsidRPr="004C4839">
              <w:t>Admin</w:t>
            </w:r>
          </w:p>
        </w:tc>
      </w:tr>
      <w:tr w:rsidR="006016FB" w:rsidRPr="004C4839" w14:paraId="759FEA51" w14:textId="77777777" w:rsidTr="009C0B8B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4083443B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Triger Event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06DD5F5B" w14:textId="616C06A2" w:rsidR="006016FB" w:rsidRPr="004C4839" w:rsidRDefault="003F4122" w:rsidP="00E12136">
            <w:pPr>
              <w:pStyle w:val="NormalWeb"/>
              <w:jc w:val="both"/>
            </w:pPr>
            <w:proofErr w:type="spellStart"/>
            <w:r w:rsidRPr="004C4839">
              <w:t>Klik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tombol</w:t>
            </w:r>
            <w:proofErr w:type="spellEnd"/>
            <w:r w:rsidRPr="004C4839">
              <w:t xml:space="preserve"> “</w:t>
            </w:r>
            <w:proofErr w:type="spellStart"/>
            <w:r w:rsidRPr="004C4839">
              <w:t>Cetak</w:t>
            </w:r>
            <w:proofErr w:type="spellEnd"/>
            <w:r w:rsidRPr="004C4839">
              <w:t>”</w:t>
            </w:r>
          </w:p>
        </w:tc>
      </w:tr>
      <w:tr w:rsidR="006016FB" w:rsidRPr="004C4839" w14:paraId="1EF67070" w14:textId="77777777" w:rsidTr="009C0B8B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12ED117A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2BC4261A" w14:textId="64EDBB3C" w:rsidR="006016FB" w:rsidRPr="004C4839" w:rsidRDefault="003F4122" w:rsidP="00E12136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</w:tr>
      <w:tr w:rsidR="006016FB" w:rsidRPr="004C4839" w14:paraId="78C567F5" w14:textId="77777777" w:rsidTr="009C0B8B">
        <w:tc>
          <w:tcPr>
            <w:tcW w:w="3963" w:type="dxa"/>
            <w:gridSpan w:val="2"/>
            <w:tcBorders>
              <w:bottom w:val="single" w:sz="4" w:space="0" w:color="auto"/>
            </w:tcBorders>
          </w:tcPr>
          <w:p w14:paraId="6F444CFB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Related </w:t>
            </w:r>
            <w:proofErr w:type="spellStart"/>
            <w:r w:rsidRPr="004C483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usecase</w:t>
            </w:r>
            <w:proofErr w:type="spellEnd"/>
          </w:p>
        </w:tc>
        <w:tc>
          <w:tcPr>
            <w:tcW w:w="4396" w:type="dxa"/>
            <w:gridSpan w:val="2"/>
            <w:tcBorders>
              <w:bottom w:val="single" w:sz="4" w:space="0" w:color="auto"/>
            </w:tcBorders>
          </w:tcPr>
          <w:p w14:paraId="2A4A2049" w14:textId="5742E9B2" w:rsidR="006016FB" w:rsidRPr="004C4839" w:rsidRDefault="003F4122" w:rsidP="00E12136">
            <w:pPr>
              <w:pStyle w:val="NormalWeb"/>
              <w:jc w:val="both"/>
            </w:pPr>
            <w:proofErr w:type="spellStart"/>
            <w:r w:rsidRPr="004C4839">
              <w:t>Kelola</w:t>
            </w:r>
            <w:proofErr w:type="spellEnd"/>
            <w:r w:rsidRPr="004C4839">
              <w:t xml:space="preserve"> </w:t>
            </w:r>
            <w:proofErr w:type="spellStart"/>
            <w:r w:rsidRPr="004C4839">
              <w:t>Laporan</w:t>
            </w:r>
            <w:proofErr w:type="spellEnd"/>
            <w:r w:rsidRPr="004C4839">
              <w:t xml:space="preserve"> </w:t>
            </w:r>
          </w:p>
        </w:tc>
      </w:tr>
      <w:tr w:rsidR="006016FB" w:rsidRPr="004C4839" w14:paraId="7D6FE8A5" w14:textId="77777777" w:rsidTr="009C0B8B">
        <w:tc>
          <w:tcPr>
            <w:tcW w:w="4814" w:type="dxa"/>
            <w:gridSpan w:val="3"/>
            <w:tcBorders>
              <w:bottom w:val="single" w:sz="4" w:space="0" w:color="auto"/>
              <w:right w:val="nil"/>
            </w:tcBorders>
          </w:tcPr>
          <w:p w14:paraId="4832213B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Skenario utama</w:t>
            </w:r>
          </w:p>
        </w:tc>
        <w:tc>
          <w:tcPr>
            <w:tcW w:w="3545" w:type="dxa"/>
            <w:tcBorders>
              <w:left w:val="nil"/>
              <w:bottom w:val="single" w:sz="4" w:space="0" w:color="auto"/>
            </w:tcBorders>
          </w:tcPr>
          <w:p w14:paraId="4631BEC2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3F4122" w:rsidRPr="004C4839" w14:paraId="35119D1E" w14:textId="77777777" w:rsidTr="009C0B8B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25FB8696" w14:textId="77777777" w:rsidR="003F4122" w:rsidRPr="004C4839" w:rsidRDefault="003F4122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Pre kondisi :</w:t>
            </w:r>
          </w:p>
          <w:p w14:paraId="19FDB4E6" w14:textId="17B0E589" w:rsidR="003F4122" w:rsidRPr="004C4839" w:rsidRDefault="003F4122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Admin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</w:p>
        </w:tc>
      </w:tr>
      <w:tr w:rsidR="006016FB" w:rsidRPr="004C4839" w14:paraId="46E62CF4" w14:textId="77777777" w:rsidTr="009C0B8B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FC55F43" w14:textId="77777777" w:rsidR="006016FB" w:rsidRPr="004C4839" w:rsidRDefault="006016FB" w:rsidP="00E12136">
            <w:pPr>
              <w:pStyle w:val="ListParagraph"/>
              <w:spacing w:line="360" w:lineRule="auto"/>
              <w:ind w:left="71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Aktor</w:t>
            </w: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51E48599" w14:textId="77777777" w:rsidR="006016FB" w:rsidRPr="004C4839" w:rsidRDefault="006016FB" w:rsidP="00E12136">
            <w:pPr>
              <w:pStyle w:val="ListParagraph"/>
              <w:spacing w:line="360" w:lineRule="auto"/>
              <w:ind w:left="718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Reaksi sistem</w:t>
            </w:r>
          </w:p>
        </w:tc>
      </w:tr>
      <w:tr w:rsidR="006016FB" w:rsidRPr="004C4839" w14:paraId="3471ED45" w14:textId="77777777" w:rsidTr="009C0B8B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0757557A" w14:textId="7D3C5BAA" w:rsidR="006016FB" w:rsidRPr="004C4839" w:rsidRDefault="003F4122" w:rsidP="0040793E">
            <w:pPr>
              <w:pStyle w:val="ListParagraph"/>
              <w:numPr>
                <w:ilvl w:val="0"/>
                <w:numId w:val="8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3C76CBB7" w14:textId="3D9F23BD" w:rsidR="006016FB" w:rsidRPr="004C4839" w:rsidRDefault="006016FB" w:rsidP="00E1213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</w:tr>
      <w:tr w:rsidR="009C0B8B" w:rsidRPr="004C4839" w14:paraId="320E40C1" w14:textId="77777777" w:rsidTr="009C0B8B">
        <w:tc>
          <w:tcPr>
            <w:tcW w:w="3963" w:type="dxa"/>
            <w:gridSpan w:val="2"/>
            <w:tcBorders>
              <w:right w:val="single" w:sz="4" w:space="0" w:color="auto"/>
            </w:tcBorders>
          </w:tcPr>
          <w:p w14:paraId="7CACF958" w14:textId="77777777" w:rsidR="009C0B8B" w:rsidRPr="004C4839" w:rsidRDefault="009C0B8B" w:rsidP="00E12136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6" w:type="dxa"/>
            <w:gridSpan w:val="2"/>
            <w:tcBorders>
              <w:left w:val="single" w:sz="4" w:space="0" w:color="auto"/>
            </w:tcBorders>
          </w:tcPr>
          <w:p w14:paraId="12E68F25" w14:textId="67D6FC6F" w:rsidR="009C0B8B" w:rsidRPr="004C4839" w:rsidRDefault="009C0B8B" w:rsidP="0040793E">
            <w:pPr>
              <w:pStyle w:val="ListParagraph"/>
              <w:numPr>
                <w:ilvl w:val="0"/>
                <w:numId w:val="82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tampilkan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PDF</w:t>
            </w:r>
          </w:p>
        </w:tc>
      </w:tr>
      <w:tr w:rsidR="0092082A" w:rsidRPr="004C4839" w14:paraId="0C4CD347" w14:textId="77777777" w:rsidTr="009C0B8B">
        <w:tc>
          <w:tcPr>
            <w:tcW w:w="8359" w:type="dxa"/>
            <w:gridSpan w:val="4"/>
            <w:tcBorders>
              <w:bottom w:val="single" w:sz="4" w:space="0" w:color="auto"/>
            </w:tcBorders>
          </w:tcPr>
          <w:p w14:paraId="2BD8C77F" w14:textId="77777777" w:rsidR="0092082A" w:rsidRPr="004C4839" w:rsidRDefault="0092082A" w:rsidP="00E12136">
            <w:pPr>
              <w:pStyle w:val="NormalWeb"/>
              <w:jc w:val="both"/>
            </w:pPr>
            <w:r w:rsidRPr="004C4839">
              <w:rPr>
                <w:i/>
                <w:iCs/>
                <w:lang w:val="sv-SE"/>
              </w:rPr>
              <w:t>Post</w:t>
            </w:r>
            <w:r w:rsidRPr="004C4839">
              <w:rPr>
                <w:lang w:val="sv-SE"/>
              </w:rPr>
              <w:t xml:space="preserve">-kondisi: </w:t>
            </w:r>
          </w:p>
          <w:p w14:paraId="731F2149" w14:textId="366A2BC7" w:rsidR="0092082A" w:rsidRPr="004C4839" w:rsidRDefault="0092082A" w:rsidP="00E12136">
            <w:pPr>
              <w:spacing w:line="360" w:lineRule="auto"/>
              <w:ind w:hanging="2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File laporan dapat diunduh atau dicetak</w:t>
            </w:r>
          </w:p>
        </w:tc>
      </w:tr>
      <w:tr w:rsidR="006016FB" w:rsidRPr="004C4839" w14:paraId="1933A492" w14:textId="77777777" w:rsidTr="009C0B8B">
        <w:tc>
          <w:tcPr>
            <w:tcW w:w="8359" w:type="dxa"/>
            <w:gridSpan w:val="4"/>
          </w:tcPr>
          <w:p w14:paraId="7A51F1AD" w14:textId="77777777" w:rsidR="006016FB" w:rsidRPr="004C4839" w:rsidRDefault="006016FB" w:rsidP="00E12136">
            <w:pPr>
              <w:spacing w:line="360" w:lineRule="auto"/>
              <w:ind w:hanging="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Exception</w:t>
            </w:r>
          </w:p>
          <w:p w14:paraId="717BEDAE" w14:textId="77777777" w:rsidR="001D4948" w:rsidRPr="004C4839" w:rsidRDefault="0092082A" w:rsidP="0040793E">
            <w:pPr>
              <w:pStyle w:val="ListParagraph"/>
              <w:numPr>
                <w:ilvl w:val="0"/>
                <w:numId w:val="8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</w:p>
          <w:p w14:paraId="34B18477" w14:textId="75199527" w:rsidR="006016FB" w:rsidRPr="004C4839" w:rsidRDefault="0092082A" w:rsidP="0040793E">
            <w:pPr>
              <w:pStyle w:val="ListParagraph"/>
              <w:numPr>
                <w:ilvl w:val="0"/>
                <w:numId w:val="8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4C4839">
              <w:rPr>
                <w:rFonts w:ascii="Times New Roman" w:hAnsi="Times New Roman" w:cs="Times New Roman"/>
                <w:sz w:val="24"/>
                <w:szCs w:val="24"/>
              </w:rPr>
              <w:t>cetak</w:t>
            </w:r>
            <w:proofErr w:type="spellEnd"/>
          </w:p>
        </w:tc>
      </w:tr>
    </w:tbl>
    <w:p w14:paraId="44CCC375" w14:textId="14E42A7A" w:rsidR="006016FB" w:rsidRPr="004C4839" w:rsidRDefault="006016FB" w:rsidP="00E121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E43B8" w14:textId="3FB8A291" w:rsidR="00901030" w:rsidRPr="004C4839" w:rsidRDefault="00901030" w:rsidP="00E121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415B69" w14:textId="4B5C909A" w:rsidR="00901030" w:rsidRPr="004C4839" w:rsidRDefault="00901030" w:rsidP="00E121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6FEA8" w14:textId="77777777" w:rsidR="00901030" w:rsidRPr="004C4839" w:rsidRDefault="00901030" w:rsidP="00E121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4031F" w14:textId="4977EBB4" w:rsidR="00901030" w:rsidRPr="004C4839" w:rsidRDefault="00901030" w:rsidP="0040793E">
      <w:pPr>
        <w:pStyle w:val="ListParagraph"/>
        <w:numPr>
          <w:ilvl w:val="0"/>
          <w:numId w:val="78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Diagram</w:t>
      </w:r>
    </w:p>
    <w:p w14:paraId="43C474F3" w14:textId="233A2156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081DB78A" w14:textId="6873ADAC" w:rsidR="0071337D" w:rsidRDefault="0071337D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7A7D45" wp14:editId="35C1D777">
            <wp:extent cx="4589707" cy="6350403"/>
            <wp:effectExtent l="0" t="0" r="190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3244" cy="638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82B1" w14:textId="77777777" w:rsidR="00383421" w:rsidRPr="004C4839" w:rsidRDefault="00383421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AD6C70" w14:textId="4FCF9ED6" w:rsidR="009521E0" w:rsidRDefault="009521E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Logout </w:t>
      </w:r>
    </w:p>
    <w:p w14:paraId="6B0D4F7B" w14:textId="17845B31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FFC0712" wp14:editId="2E5F426F">
            <wp:extent cx="5341620" cy="6514171"/>
            <wp:effectExtent l="0" t="0" r="0" b="1270"/>
            <wp:docPr id="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6514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297D" w14:textId="77777777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BBF42" w14:textId="299C1C9D" w:rsidR="00F945BB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program</w:t>
      </w:r>
    </w:p>
    <w:p w14:paraId="0EA825A7" w14:textId="543962AE" w:rsidR="004F079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835C87" wp14:editId="67FA8E5E">
            <wp:extent cx="5341620" cy="2879641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287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BA300" w14:textId="5FF8FF28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61784C" w14:textId="2C50E27D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0D9806" w14:textId="428DE403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712C04" w14:textId="08B288FF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E558F" w14:textId="26652E43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C759E" w14:textId="7D28E77E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5B659" w14:textId="7E714B9F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6F040D" w14:textId="4CFB5923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977B90" w14:textId="0B6C3A14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FCC0EB" w14:textId="6881E54A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633A1" w14:textId="523788F8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8E77FF" w14:textId="6F9E4CAC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6F056ED" w14:textId="6D438010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4C7F8" w14:textId="53C84D22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3FB9A" w14:textId="39180C27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96F966" w14:textId="3CEAB7F7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A04684" w14:textId="06BDE9E2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C231DB" w14:textId="3AFF8596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B49BF6" w14:textId="77777777" w:rsidR="009521E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ACC764" w14:textId="5C6259ED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pendaftara</w:t>
      </w:r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extends </w:t>
      </w:r>
      <w:proofErr w:type="spellStart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isi</w:t>
      </w:r>
      <w:proofErr w:type="spellEnd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form </w:t>
      </w:r>
      <w:proofErr w:type="spellStart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4420C5E5" w14:textId="3854B224" w:rsidR="0071337D" w:rsidRPr="004C4839" w:rsidRDefault="0071337D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42E1A7" wp14:editId="793886ED">
            <wp:extent cx="4091728" cy="6675120"/>
            <wp:effectExtent l="0" t="0" r="4445" b="0"/>
            <wp:docPr id="2023531521" name="Picture 8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1521" name="Picture 8" descr="A diagram of a company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349" cy="672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AD919" w14:textId="0E396AD4" w:rsidR="00F945BB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extends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unduh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4BC4074E" w14:textId="0FD4F8B5" w:rsid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ADFB1C" wp14:editId="7CC9E992">
            <wp:extent cx="2826369" cy="1610750"/>
            <wp:effectExtent l="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309" cy="1639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F15F" w14:textId="77777777" w:rsidR="009521E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741720" w14:textId="54D4F7D2" w:rsidR="00F945BB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include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mngerjakan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include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mengumpulkan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extends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44E2D969" w14:textId="380D7C9B" w:rsidR="009521E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46E743" wp14:editId="01DA5311">
            <wp:extent cx="2841674" cy="2488174"/>
            <wp:effectExtent l="0" t="0" r="0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314" cy="2537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6317D" w14:textId="1CF046D9" w:rsidR="00F945BB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9521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521E0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13F21CD1" w14:textId="60B45C3C" w:rsidR="004F079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08C7A8" wp14:editId="0AFB25D7">
            <wp:extent cx="2841625" cy="1844971"/>
            <wp:effectExtent l="0" t="0" r="0" b="317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402" cy="1922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14A1" w14:textId="642575D3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pembelajara</w:t>
      </w:r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0C261D50" w14:textId="4A483692" w:rsidR="0071337D" w:rsidRPr="004C4839" w:rsidRDefault="0071337D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532E8A" wp14:editId="1CD76FD5">
            <wp:extent cx="5341620" cy="5673619"/>
            <wp:effectExtent l="0" t="0" r="0" b="3810"/>
            <wp:docPr id="4168860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673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2652A" w14:textId="0CCFEC34" w:rsidR="004F0790" w:rsidRPr="004C4839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A5489B" w14:textId="22DF2140" w:rsidR="004F0790" w:rsidRPr="004C4839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0B5DE7" w14:textId="001E55F7" w:rsidR="004F0790" w:rsidRPr="004C4839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A3C223" w14:textId="31D486A9" w:rsidR="004F0790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13ECA60" w14:textId="77777777" w:rsidR="00383421" w:rsidRPr="004C4839" w:rsidRDefault="00383421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44CC9B" w14:textId="0FEA050A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185D0B68" w14:textId="521147F3" w:rsidR="004F079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70BD7A" wp14:editId="01A9B8BE">
            <wp:extent cx="3703925" cy="6813749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811" cy="6828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9AFB6" w14:textId="43DD38B9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18D5E2A8" w14:textId="446EEED3" w:rsidR="0071337D" w:rsidRPr="004C4839" w:rsidRDefault="009521E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CCDFE1" wp14:editId="6B51EDB4">
            <wp:extent cx="3017520" cy="668043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367" cy="6726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64255" w14:textId="151023A9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pembelaja</w:t>
      </w:r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ran</w:t>
      </w:r>
      <w:proofErr w:type="spellEnd"/>
    </w:p>
    <w:p w14:paraId="49EAE995" w14:textId="2960F1B5" w:rsidR="00383421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22D01E" wp14:editId="7E1068E4">
            <wp:extent cx="3889717" cy="6687194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753" cy="6701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94DA8" w14:textId="7F572B88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Mengelola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E2E0E9F" w14:textId="00DE781D" w:rsidR="0071337D" w:rsidRPr="004C4839" w:rsidRDefault="0071337D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D0BA2D" wp14:editId="215C3170">
            <wp:extent cx="5341620" cy="629560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ActivityDiagramKelolaTugas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2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2A61B" w14:textId="6D9B5524" w:rsidR="004F0790" w:rsidRPr="004C4839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1E2AB4" w14:textId="77777777" w:rsidR="004F0790" w:rsidRPr="004C4839" w:rsidRDefault="004F079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A28428" w14:textId="68E1621D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0F7D46B7" w14:textId="609BF42D" w:rsidR="004F0790" w:rsidRPr="009521E0" w:rsidRDefault="009521E0" w:rsidP="009521E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5344391" wp14:editId="16B157FD">
            <wp:extent cx="3723395" cy="6624655"/>
            <wp:effectExtent l="0" t="0" r="0" b="508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33" cy="6634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AB29" w14:textId="199FD42E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239BB451" w14:textId="0F7F6178" w:rsidR="0071337D" w:rsidRPr="004C4839" w:rsidRDefault="009521E0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CAFCB5" wp14:editId="3B176537">
            <wp:extent cx="3362179" cy="6753042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271" cy="677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71392" w14:textId="07D0BE60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6E242856" w14:textId="3843749D" w:rsidR="0071337D" w:rsidRDefault="0071337D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AB04B1" wp14:editId="4D1BA2DA">
            <wp:extent cx="3780343" cy="657357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ActivityDiagramHapusTugas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032" cy="662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88B3" w14:textId="77777777" w:rsidR="00383421" w:rsidRPr="004C4839" w:rsidRDefault="00383421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6FAB31" w14:textId="517E53A6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765BD7B3" w14:textId="1EC3BADA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BC8166" wp14:editId="6614F499">
            <wp:extent cx="5341620" cy="5527446"/>
            <wp:effectExtent l="0" t="0" r="0" b="0"/>
            <wp:docPr id="17660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47874" name="Picture 176604787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552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02E1" w14:textId="274F48BB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6035B" w14:textId="26DB703C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D6DC9" w14:textId="40199681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FAE94" w14:textId="5EC923D4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706177" w14:textId="23581030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D7E9AF" w14:textId="77777777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4B62C" w14:textId="4CF8760F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Input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72D60D8A" w14:textId="2F482BEE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A13B6" wp14:editId="4BDF3092">
            <wp:extent cx="3549089" cy="6767196"/>
            <wp:effectExtent l="0" t="0" r="0" b="0"/>
            <wp:docPr id="2377563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56373" name="Picture 23775637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7718" cy="678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C8C8" w14:textId="398CF298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416A3C31" w14:textId="2F293AB5" w:rsidR="004F0790" w:rsidRPr="0049609E" w:rsidRDefault="009521E0" w:rsidP="0049609E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443904" wp14:editId="67D9CBD0">
            <wp:extent cx="2306257" cy="6717323"/>
            <wp:effectExtent l="0" t="0" r="0" b="762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949" cy="6748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092B" w14:textId="65F3EE0B" w:rsidR="0071337D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5A000665" w14:textId="0D6EE6A3" w:rsidR="0071337D" w:rsidRPr="004C4839" w:rsidRDefault="00DF66E6" w:rsidP="0071337D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92AA1E" wp14:editId="21AC06E5">
            <wp:extent cx="5341620" cy="668797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ActivityDiagramKelolaUser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68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A5F0" w14:textId="5F913B22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147D024A" w14:textId="5FBBDF85" w:rsidR="00DF66E6" w:rsidRDefault="00DF66E6" w:rsidP="0049609E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E76EBE" wp14:editId="5DDFACF4">
            <wp:extent cx="4566938" cy="6598187"/>
            <wp:effectExtent l="0" t="0" r="508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ctivityDiagramTambahUser3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872" cy="660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D592" w14:textId="77777777" w:rsidR="0049609E" w:rsidRPr="0049609E" w:rsidRDefault="0049609E" w:rsidP="0049609E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9F4295" w14:textId="4018AB17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0D686B59" w14:textId="79EAEE93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F74EA" wp14:editId="69F13AA5">
            <wp:extent cx="3455811" cy="67077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ctivityDiagramHapusUserfiks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878" cy="674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4C76" w14:textId="35CF13B7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64341E42" w14:textId="1D1BF864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4D1EB" wp14:editId="0AF3BE32">
            <wp:extent cx="4037428" cy="6643217"/>
            <wp:effectExtent l="0" t="0" r="1270" b="571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74711" name="Picture 44167471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765" cy="667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7C72" w14:textId="3A4D6BB0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47290871" w14:textId="465EE349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4233B9" wp14:editId="02B56755">
            <wp:extent cx="3751901" cy="6744241"/>
            <wp:effectExtent l="0" t="0" r="127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7825" name="Picture 19740782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616" cy="676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F63E" w14:textId="6ACC2014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33F78013" w14:textId="79EDB49E" w:rsidR="00DF66E6" w:rsidRPr="004C4839" w:rsidRDefault="0049609E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F371400" wp14:editId="5E2DAA65">
            <wp:extent cx="2913388" cy="6659612"/>
            <wp:effectExtent l="0" t="0" r="1270" b="825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913" cy="667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9559D" w14:textId="760E575F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1F3ABFF7" w14:textId="2BE3224D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A7A6F5" wp14:editId="7A88A9E8">
            <wp:extent cx="4303721" cy="6714881"/>
            <wp:effectExtent l="0" t="0" r="1905" b="0"/>
            <wp:docPr id="13" name="Picture 7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57302" name="Picture 7" descr="A diagram of a flowchart&#10;&#10;AI-generated content may b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99" cy="673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9291" w14:textId="2FEB7C4E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780C94F9" w14:textId="67EB3253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AC2111A" wp14:editId="387FF2E4">
            <wp:extent cx="5341620" cy="5021833"/>
            <wp:effectExtent l="0" t="0" r="0" b="762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021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7C89" w14:textId="3F145A34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D54CD8" w14:textId="33F1A6AD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41B21" w14:textId="44E1AA7D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64DA9" w14:textId="29EE147A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45C1F" w14:textId="2F9ED5E6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809AB7" w14:textId="0FBC473C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0579E0" w14:textId="7E215F3D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76E1E9" w14:textId="77777777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400EB5" w14:textId="570BA6CC" w:rsidR="00741F4D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750AB85F" w14:textId="6DE363A4" w:rsidR="00DF66E6" w:rsidRDefault="0049609E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E93D54" wp14:editId="6D1C3327">
            <wp:extent cx="2526200" cy="6475862"/>
            <wp:effectExtent l="0" t="0" r="762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yDiagrameditdatapesertadidik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822" cy="649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69D0" w14:textId="77777777" w:rsidR="0049609E" w:rsidRPr="004C4839" w:rsidRDefault="0049609E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72876" w14:textId="7E20B519" w:rsidR="00741F4D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485F3321" w14:textId="20B38426" w:rsidR="004F0790" w:rsidRPr="0049609E" w:rsidRDefault="0049609E" w:rsidP="0049609E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EA32CE6" wp14:editId="74FE2A66">
            <wp:extent cx="4726619" cy="7955378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12" cy="7958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55D3B" w14:textId="45868AD0" w:rsidR="00901030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Detail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didi</w:t>
      </w:r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k</w:t>
      </w:r>
      <w:proofErr w:type="spellEnd"/>
    </w:p>
    <w:p w14:paraId="55883530" w14:textId="02BD079F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47A3A1" wp14:editId="72B3CBC9">
            <wp:extent cx="3868279" cy="1774016"/>
            <wp:effectExtent l="0" t="0" r="0" b="0"/>
            <wp:docPr id="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285" cy="1789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013B" w14:textId="77777777" w:rsidR="004F0790" w:rsidRPr="004C4839" w:rsidRDefault="004F0790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236FD9" w14:textId="3AFD4C12" w:rsidR="00F945BB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D3048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FD3048">
        <w:rPr>
          <w:rFonts w:ascii="Times New Roman" w:hAnsi="Times New Roman" w:cs="Times New Roman"/>
          <w:b/>
          <w:bCs/>
          <w:sz w:val="24"/>
          <w:szCs w:val="24"/>
        </w:rPr>
        <w:t xml:space="preserve"> detail program</w:t>
      </w:r>
    </w:p>
    <w:p w14:paraId="225C1ECA" w14:textId="25AF6CD6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A6B5F3" wp14:editId="3568065A">
            <wp:extent cx="3135110" cy="1983545"/>
            <wp:effectExtent l="0" t="0" r="8255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718" cy="200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F23C2" w14:textId="3EDB3FA8" w:rsidR="00FD3048" w:rsidRDefault="00FD3048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detail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</w:p>
    <w:p w14:paraId="0D14891E" w14:textId="782969C9" w:rsidR="009B003C" w:rsidRPr="004C4839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B0E990" wp14:editId="339ABA58">
            <wp:extent cx="3158197" cy="2391028"/>
            <wp:effectExtent l="0" t="0" r="4445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415" cy="242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DF88B" w14:textId="20632EA6" w:rsidR="00F945BB" w:rsidRPr="004C4839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22E5913B" w14:textId="28ED4A00" w:rsidR="009B003C" w:rsidRPr="00383421" w:rsidRDefault="00DF66E6" w:rsidP="00383421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A75ABC" wp14:editId="634BBFDD">
            <wp:extent cx="5341620" cy="661606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ActivityDiagramKelolaMapel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6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3B9F" w14:textId="6C0C763F" w:rsidR="00F945BB" w:rsidRPr="004C4839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35213D7B" w14:textId="5EE56CA0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851F67" wp14:editId="700D4F89">
            <wp:extent cx="4498423" cy="6742755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ctivityDiagramTambahmapel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182" cy="67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54D1" w14:textId="5D70F766" w:rsidR="00F945BB" w:rsidRPr="004C4839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51CFE72F" w14:textId="76CCFA2E" w:rsidR="00DF66E6" w:rsidRPr="004C4839" w:rsidRDefault="00FD3048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A6B292" wp14:editId="3E6BB8E3">
            <wp:extent cx="3381506" cy="6717323"/>
            <wp:effectExtent l="0" t="0" r="0" b="762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631" cy="6725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48B56" w14:textId="719AD85F" w:rsidR="00F945BB" w:rsidRPr="004C4839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5C6BB071" w14:textId="024FA955" w:rsidR="00DF66E6" w:rsidRPr="004C4839" w:rsidRDefault="00DF66E6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DAB365" wp14:editId="43612EDD">
            <wp:extent cx="4141405" cy="6392505"/>
            <wp:effectExtent l="0" t="0" r="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ActivityDiagramhapusmapel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969" cy="640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DB93" w14:textId="72376AFF" w:rsidR="009B003C" w:rsidRPr="004C4839" w:rsidRDefault="009B003C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10AC40" w14:textId="77777777" w:rsidR="009B003C" w:rsidRPr="004C4839" w:rsidRDefault="009B003C" w:rsidP="00DF66E6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4004C1" w14:textId="1BEB94C3" w:rsidR="00F945BB" w:rsidRPr="004C4839" w:rsidRDefault="00F945BB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37B6AE71" w14:textId="50FF7234" w:rsidR="004F0790" w:rsidRPr="004C4839" w:rsidRDefault="004F0790" w:rsidP="004F079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2CD201C" wp14:editId="75DA93E7">
            <wp:extent cx="5341620" cy="6704965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ActivityDiagramkelolapendaftaran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0" cy="670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E586" w14:textId="35BA2309" w:rsidR="00F945BB" w:rsidRDefault="0071337D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Verifikasi</w:t>
      </w:r>
      <w:proofErr w:type="spellEnd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40DEDA26" w14:textId="4802F2F5" w:rsidR="00FD3048" w:rsidRPr="004C4839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2F81F6" wp14:editId="3AB6A43C">
            <wp:extent cx="4604800" cy="6709186"/>
            <wp:effectExtent l="0" t="0" r="571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616" cy="671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C30E" w14:textId="17E3A93D" w:rsidR="009B003C" w:rsidRDefault="0071337D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detail</w:t>
      </w:r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945BB" w:rsidRPr="004C4839">
        <w:rPr>
          <w:rFonts w:ascii="Times New Roman" w:hAnsi="Times New Roman" w:cs="Times New Roman"/>
          <w:b/>
          <w:bCs/>
          <w:sz w:val="24"/>
          <w:szCs w:val="24"/>
        </w:rPr>
        <w:t>pendaftara</w:t>
      </w:r>
      <w:proofErr w:type="spellEnd"/>
    </w:p>
    <w:p w14:paraId="13E03E10" w14:textId="48287590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36A719" wp14:editId="5237F7C1">
            <wp:extent cx="5341620" cy="5543643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5543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2F5F8" w14:textId="06AECD1F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AFFC898" w14:textId="41BF611C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FD4C9B" w14:textId="4170C38E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0AF1FC" w14:textId="24F20A65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580DB" w14:textId="40AD4C4B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4A11A" w14:textId="77777777" w:rsidR="00FD3048" w:rsidRP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69C64F3" w14:textId="5D68EE91" w:rsidR="0071337D" w:rsidRPr="004C4839" w:rsidRDefault="0071337D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1D950F03" w14:textId="4AE38196" w:rsidR="004F0790" w:rsidRPr="004C4839" w:rsidRDefault="004F0790" w:rsidP="004F079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FC5C6A" wp14:editId="78896B3A">
            <wp:extent cx="4705643" cy="6095184"/>
            <wp:effectExtent l="0" t="0" r="0" b="127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ActivityDiagramjadwal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3514" cy="61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3887" w14:textId="38584F23" w:rsidR="009B003C" w:rsidRPr="004C4839" w:rsidRDefault="009B003C" w:rsidP="004F079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0BF1E" w14:textId="7F10ADB9" w:rsidR="009B003C" w:rsidRPr="004C4839" w:rsidRDefault="009B003C" w:rsidP="004F079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58B84" w14:textId="77777777" w:rsidR="009B003C" w:rsidRPr="004C4839" w:rsidRDefault="009B003C" w:rsidP="004F0790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450A44" w14:textId="14A7EFB9" w:rsidR="0071337D" w:rsidRDefault="00FD3048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09A44E39" w14:textId="7F599527" w:rsidR="00FD3048" w:rsidRPr="004C4839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BBFF11" wp14:editId="078C0983">
            <wp:extent cx="5341620" cy="6771727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677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52507" w14:textId="5C021AF0" w:rsidR="0071337D" w:rsidRDefault="0071337D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57D03DEE" w14:textId="6AE4BE02" w:rsidR="00FD3048" w:rsidRPr="004C4839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45A37CE" wp14:editId="148B714F">
            <wp:extent cx="3146478" cy="678033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3352" cy="6795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74789" w14:textId="4146A131" w:rsidR="0071337D" w:rsidRDefault="0071337D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4DA29C82" w14:textId="725AFA8B" w:rsidR="00FD3048" w:rsidRPr="004C4839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4AA61A" wp14:editId="6C4605CD">
            <wp:extent cx="4157003" cy="6684345"/>
            <wp:effectExtent l="0" t="0" r="0" b="254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6940" cy="6700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3F39" w14:textId="4B1AB170" w:rsidR="009B003C" w:rsidRPr="004C4839" w:rsidRDefault="00901030" w:rsidP="0040793E">
      <w:pPr>
        <w:pStyle w:val="ListParagraph"/>
        <w:numPr>
          <w:ilvl w:val="0"/>
          <w:numId w:val="85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4839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extend </w:t>
      </w:r>
      <w:proofErr w:type="spellStart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>cetak</w:t>
      </w:r>
      <w:proofErr w:type="spellEnd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1337D" w:rsidRPr="004C4839">
        <w:rPr>
          <w:rFonts w:ascii="Times New Roman" w:hAnsi="Times New Roman" w:cs="Times New Roman"/>
          <w:b/>
          <w:bCs/>
          <w:sz w:val="24"/>
          <w:szCs w:val="24"/>
        </w:rPr>
        <w:t>lapora</w:t>
      </w:r>
      <w:r w:rsidR="009B003C" w:rsidRPr="004C4839">
        <w:rPr>
          <w:rFonts w:ascii="Times New Roman" w:hAnsi="Times New Roman" w:cs="Times New Roman"/>
          <w:b/>
          <w:bCs/>
          <w:sz w:val="24"/>
          <w:szCs w:val="24"/>
        </w:rPr>
        <w:t>n</w:t>
      </w:r>
      <w:proofErr w:type="spellEnd"/>
    </w:p>
    <w:p w14:paraId="202AD5F4" w14:textId="7F2AAE36" w:rsidR="00901030" w:rsidRDefault="009B003C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4E23AE" wp14:editId="5874EB19">
            <wp:extent cx="5341620" cy="4896979"/>
            <wp:effectExtent l="0" t="0" r="0" b="0"/>
            <wp:docPr id="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896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A49DA" w14:textId="3F9FE9F7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DF844A" w14:textId="3DE309BD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F95F11" w14:textId="7EC0ECFC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06945" w14:textId="09E3614C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18634B" w14:textId="09A6276A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42C807" w14:textId="0B008911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70075" w14:textId="71F95394" w:rsid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08551F" w14:textId="77777777" w:rsidR="00FD3048" w:rsidRPr="00FD3048" w:rsidRDefault="00FD3048" w:rsidP="00FD3048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6F24C" w14:textId="77777777" w:rsidR="00383421" w:rsidRPr="004C4839" w:rsidRDefault="00383421" w:rsidP="00383421">
      <w:pPr>
        <w:pStyle w:val="ListParagraph"/>
        <w:spacing w:line="278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36AD26" w14:textId="3ECC62D8" w:rsidR="00FD3048" w:rsidRDefault="00741F4D" w:rsidP="0040793E">
      <w:pPr>
        <w:pStyle w:val="ListParagraph"/>
        <w:numPr>
          <w:ilvl w:val="0"/>
          <w:numId w:val="7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C4839">
        <w:rPr>
          <w:rFonts w:ascii="Times New Roman" w:hAnsi="Times New Roman" w:cs="Times New Roman"/>
          <w:b/>
          <w:bCs/>
          <w:sz w:val="24"/>
          <w:szCs w:val="24"/>
        </w:rPr>
        <w:lastRenderedPageBreak/>
        <w:t>S</w:t>
      </w:r>
      <w:r w:rsidR="009411C3" w:rsidRPr="004C4839">
        <w:rPr>
          <w:rFonts w:ascii="Times New Roman" w:hAnsi="Times New Roman" w:cs="Times New Roman"/>
          <w:b/>
          <w:bCs/>
          <w:sz w:val="24"/>
          <w:szCs w:val="24"/>
        </w:rPr>
        <w:t>equence</w:t>
      </w:r>
      <w:r w:rsidRPr="004C4839">
        <w:rPr>
          <w:rFonts w:ascii="Times New Roman" w:hAnsi="Times New Roman" w:cs="Times New Roman"/>
          <w:b/>
          <w:bCs/>
          <w:sz w:val="24"/>
          <w:szCs w:val="24"/>
        </w:rPr>
        <w:t xml:space="preserve"> D</w:t>
      </w:r>
      <w:r w:rsidR="009411C3" w:rsidRPr="004C4839">
        <w:rPr>
          <w:rFonts w:ascii="Times New Roman" w:hAnsi="Times New Roman" w:cs="Times New Roman"/>
          <w:b/>
          <w:bCs/>
          <w:sz w:val="24"/>
          <w:szCs w:val="24"/>
        </w:rPr>
        <w:t>iagram</w:t>
      </w:r>
    </w:p>
    <w:p w14:paraId="02F9433E" w14:textId="0F00B1AC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t>Login</w:t>
      </w:r>
    </w:p>
    <w:p w14:paraId="2F95651C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4E47A05" wp14:editId="450ABFB6">
            <wp:extent cx="4093699" cy="3444654"/>
            <wp:effectExtent l="0" t="0" r="254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856" cy="3486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4B6DF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F84F5E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t>Logout</w:t>
      </w:r>
    </w:p>
    <w:p w14:paraId="4609B87E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5345E8" wp14:editId="0C2AB512">
            <wp:extent cx="4135902" cy="2602138"/>
            <wp:effectExtent l="0" t="0" r="0" b="825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2524" cy="2644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909D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73C4E2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CED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531C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CED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531CED">
        <w:rPr>
          <w:rFonts w:ascii="Times New Roman" w:hAnsi="Times New Roman" w:cs="Times New Roman"/>
          <w:b/>
          <w:bCs/>
          <w:sz w:val="24"/>
          <w:szCs w:val="24"/>
        </w:rPr>
        <w:t xml:space="preserve"> program SKB</w:t>
      </w:r>
    </w:p>
    <w:p w14:paraId="7D54D0AA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6BBB30" wp14:editId="4BC38197">
            <wp:extent cx="3035259" cy="1596683"/>
            <wp:effectExtent l="0" t="0" r="0" b="381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5" cy="1634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5FD4C" w14:textId="77777777" w:rsidR="00FD3048" w:rsidRPr="00531CED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32A0B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3450D53E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6EAAD53" wp14:editId="756D777F">
            <wp:extent cx="3039429" cy="2103120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33" cy="214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17EEC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EDD94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3EB98CFB" w14:textId="104FF939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CEA079" wp14:editId="1E515C4B">
            <wp:extent cx="3066757" cy="2125637"/>
            <wp:effectExtent l="0" t="0" r="635" b="8255"/>
            <wp:docPr id="654898967" name="Picture 6548989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12" cy="21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240E3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27603E26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976378" wp14:editId="77CFA039">
            <wp:extent cx="4584629" cy="3172314"/>
            <wp:effectExtent l="0" t="0" r="698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74" cy="318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D110C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BC3B9A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325A10E3" w14:textId="1ECDA093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429C4C" wp14:editId="5D72F789">
            <wp:extent cx="4607219" cy="3193366"/>
            <wp:effectExtent l="0" t="0" r="317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027" cy="320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6B19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67183251" w14:textId="32344DBC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8F1A37" wp14:editId="0049E249">
            <wp:extent cx="4043571" cy="3319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442" cy="334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E643" w14:textId="77777777" w:rsidR="00F63B31" w:rsidRPr="00E86BAE" w:rsidRDefault="00F63B31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64F314F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328F029D" w14:textId="2DBF2838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E7F2DC" wp14:editId="1F925BCA">
            <wp:extent cx="4079631" cy="299219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215" cy="299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1B1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227074A9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5621E" wp14:editId="73179E28">
            <wp:extent cx="4267602" cy="31300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8033" cy="31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8446C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A5B29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materi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3BC0E5AE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CBDEBE" wp14:editId="6B1CB7B5">
            <wp:extent cx="4282478" cy="2968283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111" cy="3007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DE895" w14:textId="77777777" w:rsidR="00FD3048" w:rsidRPr="00F63B31" w:rsidRDefault="00FD3048" w:rsidP="00F63B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A0888D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77A35CC4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34EBE8" wp14:editId="19A093C5">
            <wp:extent cx="4023638" cy="32988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273" cy="3319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AB959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1565C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Tambhah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22EE19A0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C2A7A0" wp14:editId="5E8AA964">
            <wp:extent cx="4030394" cy="2962080"/>
            <wp:effectExtent l="0" t="0" r="8255" b="0"/>
            <wp:docPr id="654898968" name="Picture 654898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795" cy="297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9C7B3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464ED6D3" w14:textId="3FC1D5A8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334761" wp14:editId="6A28F166">
            <wp:extent cx="4403188" cy="3230887"/>
            <wp:effectExtent l="0" t="0" r="0" b="7620"/>
            <wp:docPr id="654898969" name="Picture 654898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401" cy="324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E74B0" w14:textId="77777777" w:rsidR="00F63B31" w:rsidRPr="00885A37" w:rsidRDefault="00F63B31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942A5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</w:p>
    <w:p w14:paraId="113933F1" w14:textId="4077B76F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D4297C" wp14:editId="4A4B9A6B">
            <wp:extent cx="4391417" cy="3038622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544" cy="305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A588D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data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0873F550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E1077B" wp14:editId="27DD85A2">
            <wp:extent cx="4103539" cy="3369212"/>
            <wp:effectExtent l="0" t="0" r="0" b="3175"/>
            <wp:docPr id="654898970" name="Picture 654898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089" cy="3418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BA9A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819D28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Input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5EA26BD4" w14:textId="61319860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36026E2" wp14:editId="4ACDC9FA">
            <wp:extent cx="4158848" cy="3050296"/>
            <wp:effectExtent l="0" t="0" r="0" b="0"/>
            <wp:docPr id="654898971" name="Picture 654898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6201" cy="306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F9203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nilai</w:t>
      </w:r>
      <w:proofErr w:type="spellEnd"/>
    </w:p>
    <w:p w14:paraId="28614972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87D388" wp14:editId="02E3331C">
            <wp:extent cx="4102818" cy="30104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496" cy="303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B516A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F7F0F6C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287F79C1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FCE98D" wp14:editId="69883154">
            <wp:extent cx="4128868" cy="3390010"/>
            <wp:effectExtent l="0" t="0" r="508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000" cy="339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E9A9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572D2C2E" w14:textId="6098086B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A3ECA3" wp14:editId="5EBA265E">
            <wp:extent cx="4361641" cy="3200400"/>
            <wp:effectExtent l="0" t="0" r="1270" b="0"/>
            <wp:docPr id="654898972" name="Picture 654898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822" cy="3226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7EDDA" w14:textId="77777777" w:rsidR="00F63B31" w:rsidRPr="00885A37" w:rsidRDefault="00F63B31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4C9AF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t>Edit user</w:t>
      </w:r>
    </w:p>
    <w:p w14:paraId="67715150" w14:textId="0537CB10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E01893" wp14:editId="79669348">
            <wp:extent cx="4396154" cy="3225726"/>
            <wp:effectExtent l="0" t="0" r="4445" b="0"/>
            <wp:docPr id="654898973" name="Picture 654898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047" cy="326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95E5B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user</w:t>
      </w:r>
    </w:p>
    <w:p w14:paraId="76B578EF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E67944" wp14:editId="27010511">
            <wp:extent cx="4249101" cy="29401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846" cy="298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D6BA7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147AA3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1EA24FC0" w14:textId="129E893E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AF9F79" wp14:editId="7DF65410">
            <wp:extent cx="4213274" cy="3459312"/>
            <wp:effectExtent l="0" t="0" r="0" b="8255"/>
            <wp:docPr id="654898974" name="Picture 654898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840" cy="3460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35BE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Tambah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754C8E51" w14:textId="025148DF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0988E1" wp14:editId="44CA0A96">
            <wp:extent cx="4383812" cy="314922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86" cy="316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5460B" w14:textId="77777777" w:rsidR="00F63B31" w:rsidRPr="00885A37" w:rsidRDefault="00F63B31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CA088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3B4897EA" w14:textId="6FE9B920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138702" wp14:editId="76A4E810">
            <wp:extent cx="4417256" cy="3241209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364" cy="3263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8AFD1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tenaga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pendidik</w:t>
      </w:r>
      <w:proofErr w:type="spellEnd"/>
    </w:p>
    <w:p w14:paraId="617DCD86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BF3C36" wp14:editId="24A2CD5B">
            <wp:extent cx="4188109" cy="2897945"/>
            <wp:effectExtent l="0" t="0" r="3175" b="0"/>
            <wp:docPr id="654898975" name="Picture 6548989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767" cy="2915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7D66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BD1853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1AC6FD07" w14:textId="073DF12D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3A6279" wp14:editId="55B5B9E5">
            <wp:extent cx="4227342" cy="3470862"/>
            <wp:effectExtent l="0" t="0" r="1905" b="0"/>
            <wp:docPr id="654898976" name="Picture 6548989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556" cy="3505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C7D0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302F6156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C885D1" wp14:editId="72F1B22B">
            <wp:extent cx="4467085" cy="3277772"/>
            <wp:effectExtent l="0" t="0" r="0" b="0"/>
            <wp:docPr id="654898977" name="Picture 654898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917" cy="3299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F3DD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93408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42AC8555" w14:textId="5FCFC6C1" w:rsidR="00FD3048" w:rsidRPr="00F63B31" w:rsidRDefault="00FD3048" w:rsidP="00F63B31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5906F7" wp14:editId="534A0F85">
            <wp:extent cx="4487594" cy="3105170"/>
            <wp:effectExtent l="0" t="0" r="825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709" cy="3155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3D8F4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detail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didik</w:t>
      </w:r>
      <w:proofErr w:type="spellEnd"/>
    </w:p>
    <w:p w14:paraId="6E1588FE" w14:textId="2592A4C4" w:rsidR="00FD3048" w:rsidRDefault="00FD3048" w:rsidP="000E50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7BE5B9C" wp14:editId="7A384003">
            <wp:extent cx="4476115" cy="3097228"/>
            <wp:effectExtent l="0" t="0" r="635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808" cy="3128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B405" w14:textId="77777777" w:rsidR="000E50DF" w:rsidRPr="000E50DF" w:rsidRDefault="000E50DF" w:rsidP="000E50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3576AD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detail program</w:t>
      </w:r>
    </w:p>
    <w:p w14:paraId="03C52B5D" w14:textId="5951DBDD" w:rsidR="00FD3048" w:rsidRDefault="00FD3048" w:rsidP="000E50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C3E2AD1" wp14:editId="2182298F">
            <wp:extent cx="4476115" cy="3097229"/>
            <wp:effectExtent l="0" t="0" r="635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776" cy="3138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C8208" w14:textId="77777777" w:rsidR="000E50DF" w:rsidRPr="000E50DF" w:rsidRDefault="000E50DF" w:rsidP="000E50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1D3F6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detail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</w:p>
    <w:p w14:paraId="03169AEE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DA4C6A" wp14:editId="362DECEF">
            <wp:extent cx="4262511" cy="2949425"/>
            <wp:effectExtent l="0" t="0" r="508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143" cy="298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252A3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8F73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51E07B61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681FE4" wp14:editId="5FE23243">
            <wp:extent cx="4220308" cy="3465084"/>
            <wp:effectExtent l="0" t="0" r="889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2091" cy="3474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A0AE3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Verifikasi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4CB0675A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C6B92C" wp14:editId="79F501AB">
            <wp:extent cx="5037032" cy="2890911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553" cy="290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CD13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D2287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Lihat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detai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pendaftaran</w:t>
      </w:r>
      <w:proofErr w:type="spellEnd"/>
    </w:p>
    <w:p w14:paraId="57E2599A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81FF9E" wp14:editId="2C253728">
            <wp:extent cx="5050302" cy="349453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83" cy="3494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44A81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50FAFD5F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1533B2" wp14:editId="48AA1965">
            <wp:extent cx="4072255" cy="3343525"/>
            <wp:effectExtent l="0" t="0" r="4445" b="9525"/>
            <wp:docPr id="654898978" name="Picture 654898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322" cy="337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6FC6E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ED66A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matapelajaran</w:t>
      </w:r>
      <w:proofErr w:type="spellEnd"/>
    </w:p>
    <w:p w14:paraId="71945ACD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16BD48" wp14:editId="29E21F4F">
            <wp:extent cx="4072597" cy="2988312"/>
            <wp:effectExtent l="0" t="0" r="4445" b="2540"/>
            <wp:docPr id="654898979" name="Picture 654898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722" cy="302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C5073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matapelajran</w:t>
      </w:r>
      <w:proofErr w:type="spellEnd"/>
    </w:p>
    <w:p w14:paraId="4D572DDC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99E387B" wp14:editId="39727CA1">
            <wp:extent cx="4438357" cy="3256692"/>
            <wp:effectExtent l="0" t="0" r="635" b="1270"/>
            <wp:docPr id="654898980" name="Picture 65489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257" cy="3298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721D9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2A3BE6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matapelajran</w:t>
      </w:r>
      <w:proofErr w:type="spellEnd"/>
    </w:p>
    <w:p w14:paraId="4248DDFE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0A14F4" wp14:editId="5C203D9B">
            <wp:extent cx="4462009" cy="3087468"/>
            <wp:effectExtent l="0" t="0" r="0" b="0"/>
            <wp:docPr id="654898981" name="Picture 654898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049" cy="3099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216F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42044FBA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77BBAD" wp14:editId="7921D9EC">
            <wp:extent cx="4109427" cy="3369212"/>
            <wp:effectExtent l="0" t="0" r="571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446" cy="3393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37973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06FEC6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Tambah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68F581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33CF52" wp14:editId="031D0996">
            <wp:extent cx="4149970" cy="3045083"/>
            <wp:effectExtent l="0" t="0" r="3175" b="3175"/>
            <wp:docPr id="654898982" name="Picture 654898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240" cy="3049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F2E35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85A3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Edit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5CBC60A6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07BB06" wp14:editId="4563426B">
            <wp:extent cx="4508696" cy="3306892"/>
            <wp:effectExtent l="0" t="0" r="6350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052" cy="3319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9F64" w14:textId="77777777" w:rsidR="00FD3048" w:rsidRPr="00885A37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F38610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Hapus</w:t>
      </w:r>
      <w:proofErr w:type="spellEnd"/>
      <w:r w:rsidRPr="00885A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A37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</w:p>
    <w:p w14:paraId="667E20B5" w14:textId="69F2912D" w:rsidR="00FD3048" w:rsidRPr="000E50DF" w:rsidRDefault="00FD3048" w:rsidP="000E50D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BE63B7" wp14:editId="4F7C9E7E">
            <wp:extent cx="4480560" cy="3100304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544" cy="3112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B0AD" w14:textId="77777777" w:rsidR="00FD3048" w:rsidRDefault="00FD3048" w:rsidP="0040793E">
      <w:pPr>
        <w:pStyle w:val="ListParagraph"/>
        <w:numPr>
          <w:ilvl w:val="0"/>
          <w:numId w:val="119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31CED">
        <w:rPr>
          <w:rFonts w:ascii="Times New Roman" w:hAnsi="Times New Roman" w:cs="Times New Roman"/>
          <w:b/>
          <w:bCs/>
          <w:sz w:val="24"/>
          <w:szCs w:val="24"/>
        </w:rPr>
        <w:lastRenderedPageBreak/>
        <w:t>Kelola</w:t>
      </w:r>
      <w:proofErr w:type="spellEnd"/>
      <w:r w:rsidRPr="00531C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31CED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</w:p>
    <w:p w14:paraId="61BB860E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EB6FEA" wp14:editId="453140FE">
            <wp:extent cx="5943600" cy="4361180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C38A" w14:textId="77777777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1F8DB13" w14:textId="19B848B6" w:rsid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A2E08" w14:textId="6054C06C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66CF12" w14:textId="3922A53B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1298B0D" w14:textId="31C81132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34869BB" w14:textId="6C0D039C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506391" w14:textId="0908A119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18F361" w14:textId="773DAC06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FD4F94" w14:textId="77E29BBB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D5343" w14:textId="21F014C6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59A4D5" w14:textId="14153C00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AB7D75" w14:textId="06F8A07D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318A9E" w14:textId="77777777" w:rsidR="000E50DF" w:rsidRDefault="000E50DF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B79F1" w14:textId="70BE2A65" w:rsidR="00FD3048" w:rsidRPr="000E50DF" w:rsidRDefault="00FD3048" w:rsidP="0040793E">
      <w:pPr>
        <w:pStyle w:val="ListParagraph"/>
        <w:numPr>
          <w:ilvl w:val="1"/>
          <w:numId w:val="107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E50DF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 Diagram</w:t>
      </w:r>
    </w:p>
    <w:p w14:paraId="35C19C8B" w14:textId="28CE09CB" w:rsidR="00FD3048" w:rsidRPr="00FD3048" w:rsidRDefault="00FD3048" w:rsidP="00FD304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35A77A2" wp14:editId="33A6D00A">
            <wp:extent cx="5341620" cy="4967952"/>
            <wp:effectExtent l="0" t="0" r="0" b="444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4967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3048" w:rsidRPr="00FD3048" w:rsidSect="00B2525C">
      <w:headerReference w:type="default" r:id="rId100"/>
      <w:pgSz w:w="12240" w:h="15840"/>
      <w:pgMar w:top="1701" w:right="1701" w:bottom="1701" w:left="21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5C699E" w14:textId="77777777" w:rsidR="00FC1B1F" w:rsidRDefault="00FC1B1F" w:rsidP="00B370E9">
      <w:pPr>
        <w:spacing w:after="0" w:line="240" w:lineRule="auto"/>
      </w:pPr>
      <w:r>
        <w:separator/>
      </w:r>
    </w:p>
  </w:endnote>
  <w:endnote w:type="continuationSeparator" w:id="0">
    <w:p w14:paraId="114488A7" w14:textId="77777777" w:rsidR="00FC1B1F" w:rsidRDefault="00FC1B1F" w:rsidP="00B370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542A94" w14:textId="77777777" w:rsidR="00FC1B1F" w:rsidRDefault="00FC1B1F" w:rsidP="00B370E9">
      <w:pPr>
        <w:spacing w:after="0" w:line="240" w:lineRule="auto"/>
      </w:pPr>
      <w:r>
        <w:separator/>
      </w:r>
    </w:p>
  </w:footnote>
  <w:footnote w:type="continuationSeparator" w:id="0">
    <w:p w14:paraId="12E56030" w14:textId="77777777" w:rsidR="00FC1B1F" w:rsidRDefault="00FC1B1F" w:rsidP="00B370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067"/>
      <w:gridCol w:w="2335"/>
    </w:tblGrid>
    <w:tr w:rsidR="00485841" w:rsidRPr="00B370E9" w14:paraId="1AB398F8" w14:textId="77777777" w:rsidTr="00C16BDD">
      <w:tc>
        <w:tcPr>
          <w:tcW w:w="6799" w:type="dxa"/>
          <w:vAlign w:val="center"/>
        </w:tcPr>
        <w:p w14:paraId="479C3C86" w14:textId="77777777" w:rsidR="00485841" w:rsidRPr="0078382D" w:rsidRDefault="00485841" w:rsidP="00B370E9">
          <w:pPr>
            <w:spacing w:line="360" w:lineRule="auto"/>
          </w:pP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Pengembangan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Sistem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Pembelajaran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Digital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untuk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Meningkatkan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Akses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dan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Kualitas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Pendidikan di SKB </w:t>
          </w: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Kabupaten</w:t>
          </w:r>
          <w:proofErr w:type="spellEnd"/>
          <w:r>
            <w:rPr>
              <w:rFonts w:ascii="Times New Roman" w:hAnsi="Times New Roman" w:cs="Times New Roman"/>
              <w:sz w:val="24"/>
              <w:szCs w:val="24"/>
            </w:rPr>
            <w:t xml:space="preserve"> Subang</w:t>
          </w:r>
        </w:p>
      </w:tc>
      <w:tc>
        <w:tcPr>
          <w:tcW w:w="2551" w:type="dxa"/>
          <w:vAlign w:val="center"/>
        </w:tcPr>
        <w:p w14:paraId="4FCACD40" w14:textId="77777777" w:rsidR="00485841" w:rsidRPr="00B370E9" w:rsidRDefault="00485841" w:rsidP="00B370E9">
          <w:pPr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70E9">
            <w:rPr>
              <w:rFonts w:ascii="Times New Roman" w:hAnsi="Times New Roman" w:cs="Times New Roman"/>
              <w:sz w:val="24"/>
              <w:szCs w:val="24"/>
            </w:rPr>
            <w:t>Version:</w:t>
          </w:r>
        </w:p>
        <w:p w14:paraId="3230F1A8" w14:textId="77777777" w:rsidR="00485841" w:rsidRPr="00B370E9" w:rsidRDefault="00485841" w:rsidP="00B370E9">
          <w:pPr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70E9">
            <w:rPr>
              <w:rFonts w:ascii="Times New Roman" w:hAnsi="Times New Roman" w:cs="Times New Roman"/>
              <w:sz w:val="24"/>
              <w:szCs w:val="24"/>
            </w:rPr>
            <w:t>&lt;1.0&gt;</w:t>
          </w:r>
        </w:p>
      </w:tc>
    </w:tr>
    <w:tr w:rsidR="00485841" w:rsidRPr="00B370E9" w14:paraId="438AD5B8" w14:textId="77777777" w:rsidTr="00C16BDD">
      <w:tc>
        <w:tcPr>
          <w:tcW w:w="6799" w:type="dxa"/>
          <w:vAlign w:val="center"/>
        </w:tcPr>
        <w:p w14:paraId="77001AE3" w14:textId="77777777" w:rsidR="00485841" w:rsidRPr="00B370E9" w:rsidRDefault="00485841" w:rsidP="00B370E9">
          <w:pPr>
            <w:spacing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B370E9">
            <w:rPr>
              <w:rFonts w:ascii="Times New Roman" w:hAnsi="Times New Roman" w:cs="Times New Roman"/>
              <w:i/>
              <w:iCs/>
              <w:sz w:val="24"/>
              <w:szCs w:val="24"/>
            </w:rPr>
            <w:t xml:space="preserve">Software </w:t>
          </w:r>
          <w:r>
            <w:rPr>
              <w:rFonts w:ascii="Times New Roman" w:hAnsi="Times New Roman" w:cs="Times New Roman"/>
              <w:i/>
              <w:iCs/>
              <w:sz w:val="24"/>
              <w:szCs w:val="24"/>
            </w:rPr>
            <w:t>Design Documentation</w:t>
          </w:r>
          <w:r w:rsidRPr="00B370E9">
            <w:rPr>
              <w:rFonts w:ascii="Times New Roman" w:hAnsi="Times New Roman" w:cs="Times New Roman"/>
              <w:sz w:val="24"/>
              <w:szCs w:val="24"/>
            </w:rPr>
            <w:t xml:space="preserve"> (</w:t>
          </w:r>
          <w:r>
            <w:rPr>
              <w:rFonts w:ascii="Times New Roman" w:hAnsi="Times New Roman" w:cs="Times New Roman"/>
              <w:sz w:val="24"/>
              <w:szCs w:val="24"/>
            </w:rPr>
            <w:t>SDD</w:t>
          </w:r>
          <w:r w:rsidRPr="00B370E9">
            <w:rPr>
              <w:rFonts w:ascii="Times New Roman" w:hAnsi="Times New Roman" w:cs="Times New Roman"/>
              <w:sz w:val="24"/>
              <w:szCs w:val="24"/>
            </w:rPr>
            <w:t>)</w:t>
          </w:r>
        </w:p>
      </w:tc>
      <w:tc>
        <w:tcPr>
          <w:tcW w:w="2551" w:type="dxa"/>
          <w:vAlign w:val="center"/>
        </w:tcPr>
        <w:p w14:paraId="5A146A87" w14:textId="77777777" w:rsidR="00485841" w:rsidRPr="00B370E9" w:rsidRDefault="00485841" w:rsidP="00B370E9">
          <w:pPr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B370E9">
            <w:rPr>
              <w:rFonts w:ascii="Times New Roman" w:hAnsi="Times New Roman" w:cs="Times New Roman"/>
              <w:sz w:val="24"/>
              <w:szCs w:val="24"/>
            </w:rPr>
            <w:t>Date:</w:t>
          </w:r>
        </w:p>
        <w:p w14:paraId="5C47A4D1" w14:textId="77777777" w:rsidR="00485841" w:rsidRPr="00B370E9" w:rsidRDefault="00485841" w:rsidP="00B370E9">
          <w:pPr>
            <w:spacing w:line="36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proofErr w:type="spellStart"/>
          <w:r>
            <w:rPr>
              <w:rFonts w:ascii="Times New Roman" w:hAnsi="Times New Roman" w:cs="Times New Roman"/>
              <w:sz w:val="24"/>
              <w:szCs w:val="24"/>
            </w:rPr>
            <w:t>Maret</w:t>
          </w:r>
          <w:proofErr w:type="spellEnd"/>
          <w:r w:rsidRPr="00B370E9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</w:rPr>
            <w:t>14</w:t>
          </w:r>
          <w:r w:rsidRPr="00B370E9">
            <w:rPr>
              <w:rFonts w:ascii="Times New Roman" w:hAnsi="Times New Roman" w:cs="Times New Roman"/>
              <w:sz w:val="24"/>
              <w:szCs w:val="24"/>
            </w:rPr>
            <w:t>, 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</w:tbl>
  <w:p w14:paraId="4035CDFC" w14:textId="77777777" w:rsidR="00485841" w:rsidRDefault="004858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B23E9"/>
    <w:multiLevelType w:val="hybridMultilevel"/>
    <w:tmpl w:val="23F84386"/>
    <w:lvl w:ilvl="0" w:tplc="A1B8BA0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45CA"/>
    <w:multiLevelType w:val="hybridMultilevel"/>
    <w:tmpl w:val="12CEEC7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660AC"/>
    <w:multiLevelType w:val="hybridMultilevel"/>
    <w:tmpl w:val="2C32C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E3B70"/>
    <w:multiLevelType w:val="hybridMultilevel"/>
    <w:tmpl w:val="859EA6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A41EF"/>
    <w:multiLevelType w:val="hybridMultilevel"/>
    <w:tmpl w:val="7A94EC38"/>
    <w:lvl w:ilvl="0" w:tplc="C26E73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66D3F6B"/>
    <w:multiLevelType w:val="hybridMultilevel"/>
    <w:tmpl w:val="5748F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3E72DF"/>
    <w:multiLevelType w:val="hybridMultilevel"/>
    <w:tmpl w:val="9C946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A43E1F"/>
    <w:multiLevelType w:val="hybridMultilevel"/>
    <w:tmpl w:val="DE167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CA00D0"/>
    <w:multiLevelType w:val="hybridMultilevel"/>
    <w:tmpl w:val="94F64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4D6F20"/>
    <w:multiLevelType w:val="hybridMultilevel"/>
    <w:tmpl w:val="97B20E1C"/>
    <w:lvl w:ilvl="0" w:tplc="B1FA4B8A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bCs w:val="0"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B801CA"/>
    <w:multiLevelType w:val="hybridMultilevel"/>
    <w:tmpl w:val="FE7A4DC0"/>
    <w:lvl w:ilvl="0" w:tplc="59F2F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8A557E"/>
    <w:multiLevelType w:val="hybridMultilevel"/>
    <w:tmpl w:val="1044796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1074CD"/>
    <w:multiLevelType w:val="hybridMultilevel"/>
    <w:tmpl w:val="728AAE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25332"/>
    <w:multiLevelType w:val="hybridMultilevel"/>
    <w:tmpl w:val="F304A3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574E4D"/>
    <w:multiLevelType w:val="hybridMultilevel"/>
    <w:tmpl w:val="CCB6173E"/>
    <w:lvl w:ilvl="0" w:tplc="DA5C8E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6135F2"/>
    <w:multiLevelType w:val="hybridMultilevel"/>
    <w:tmpl w:val="92541CAC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plc="82AC8794">
      <w:start w:val="1"/>
      <w:numFmt w:val="lowerLetter"/>
      <w:lvlText w:val="%3."/>
      <w:lvlJc w:val="left"/>
      <w:pPr>
        <w:ind w:left="23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3" w:tplc="3809000F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4" w:tplc="82AC8794">
      <w:start w:val="1"/>
      <w:numFmt w:val="lowerLetter"/>
      <w:lvlText w:val="%5."/>
      <w:lvlJc w:val="left"/>
      <w:pPr>
        <w:ind w:left="3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D22481"/>
    <w:multiLevelType w:val="hybridMultilevel"/>
    <w:tmpl w:val="4BF8EA5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8C691C"/>
    <w:multiLevelType w:val="hybridMultilevel"/>
    <w:tmpl w:val="1786EA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8300BA"/>
    <w:multiLevelType w:val="hybridMultilevel"/>
    <w:tmpl w:val="1B2230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59415B0"/>
    <w:multiLevelType w:val="hybridMultilevel"/>
    <w:tmpl w:val="5992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6E28EB"/>
    <w:multiLevelType w:val="hybridMultilevel"/>
    <w:tmpl w:val="65060E20"/>
    <w:lvl w:ilvl="0" w:tplc="493E4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1A6199"/>
    <w:multiLevelType w:val="hybridMultilevel"/>
    <w:tmpl w:val="FBE045A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B02F61"/>
    <w:multiLevelType w:val="hybridMultilevel"/>
    <w:tmpl w:val="D248BE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75196F"/>
    <w:multiLevelType w:val="hybridMultilevel"/>
    <w:tmpl w:val="E90ACD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DEF061D"/>
    <w:multiLevelType w:val="hybridMultilevel"/>
    <w:tmpl w:val="88EC50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D33180"/>
    <w:multiLevelType w:val="hybridMultilevel"/>
    <w:tmpl w:val="829E7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1D526D"/>
    <w:multiLevelType w:val="hybridMultilevel"/>
    <w:tmpl w:val="CC26695E"/>
    <w:lvl w:ilvl="0" w:tplc="8AA8CC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694DBC"/>
    <w:multiLevelType w:val="hybridMultilevel"/>
    <w:tmpl w:val="26B8AD32"/>
    <w:lvl w:ilvl="0" w:tplc="F3162F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27A6D83"/>
    <w:multiLevelType w:val="hybridMultilevel"/>
    <w:tmpl w:val="C060B5B2"/>
    <w:lvl w:ilvl="0" w:tplc="181EB8A8">
      <w:start w:val="1"/>
      <w:numFmt w:val="decimal"/>
      <w:lvlText w:val="2.%1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38ED58E">
      <w:start w:val="1"/>
      <w:numFmt w:val="decimal"/>
      <w:lvlText w:val="%4."/>
      <w:lvlJc w:val="left"/>
      <w:pPr>
        <w:ind w:left="2880" w:hanging="360"/>
      </w:pPr>
      <w:rPr>
        <w:b w:val="0"/>
        <w:bCs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415600B"/>
    <w:multiLevelType w:val="hybridMultilevel"/>
    <w:tmpl w:val="E9C02560"/>
    <w:lvl w:ilvl="0" w:tplc="1D3CF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49F2F2F"/>
    <w:multiLevelType w:val="hybridMultilevel"/>
    <w:tmpl w:val="2BCEF888"/>
    <w:lvl w:ilvl="0" w:tplc="645A2B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68A3CF8"/>
    <w:multiLevelType w:val="hybridMultilevel"/>
    <w:tmpl w:val="E09ECF56"/>
    <w:lvl w:ilvl="0" w:tplc="4574F5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F07E23"/>
    <w:multiLevelType w:val="hybridMultilevel"/>
    <w:tmpl w:val="4F666E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4C4FAD"/>
    <w:multiLevelType w:val="hybridMultilevel"/>
    <w:tmpl w:val="EC6A4998"/>
    <w:lvl w:ilvl="0" w:tplc="8996E8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7CA2609"/>
    <w:multiLevelType w:val="hybridMultilevel"/>
    <w:tmpl w:val="B4DAAE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AC073C"/>
    <w:multiLevelType w:val="hybridMultilevel"/>
    <w:tmpl w:val="B330ED98"/>
    <w:lvl w:ilvl="0" w:tplc="E9C238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8CE1C02"/>
    <w:multiLevelType w:val="hybridMultilevel"/>
    <w:tmpl w:val="2D3EF802"/>
    <w:lvl w:ilvl="0" w:tplc="875694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28EE739A"/>
    <w:multiLevelType w:val="hybridMultilevel"/>
    <w:tmpl w:val="4094B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B9107A5"/>
    <w:multiLevelType w:val="hybridMultilevel"/>
    <w:tmpl w:val="3AA2D36E"/>
    <w:lvl w:ilvl="0" w:tplc="87680D86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39" w15:restartNumberingAfterBreak="0">
    <w:nsid w:val="2BEE0DEB"/>
    <w:multiLevelType w:val="hybridMultilevel"/>
    <w:tmpl w:val="9A424B08"/>
    <w:lvl w:ilvl="0" w:tplc="5CD0FC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2C737383"/>
    <w:multiLevelType w:val="hybridMultilevel"/>
    <w:tmpl w:val="B04AB1D8"/>
    <w:lvl w:ilvl="0" w:tplc="2960BE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C7B3396"/>
    <w:multiLevelType w:val="hybridMultilevel"/>
    <w:tmpl w:val="94B20BF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BF3A36"/>
    <w:multiLevelType w:val="hybridMultilevel"/>
    <w:tmpl w:val="23FE27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4679B4"/>
    <w:multiLevelType w:val="hybridMultilevel"/>
    <w:tmpl w:val="9BA200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38205B"/>
    <w:multiLevelType w:val="hybridMultilevel"/>
    <w:tmpl w:val="5524AB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DF2C1E"/>
    <w:multiLevelType w:val="hybridMultilevel"/>
    <w:tmpl w:val="63729E9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53457BA"/>
    <w:multiLevelType w:val="hybridMultilevel"/>
    <w:tmpl w:val="62303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5873ED2"/>
    <w:multiLevelType w:val="hybridMultilevel"/>
    <w:tmpl w:val="931038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9170D"/>
    <w:multiLevelType w:val="hybridMultilevel"/>
    <w:tmpl w:val="38CC379C"/>
    <w:lvl w:ilvl="0" w:tplc="2E32B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657617D"/>
    <w:multiLevelType w:val="hybridMultilevel"/>
    <w:tmpl w:val="8A7E7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65A5899"/>
    <w:multiLevelType w:val="hybridMultilevel"/>
    <w:tmpl w:val="3BF819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66503CA"/>
    <w:multiLevelType w:val="hybridMultilevel"/>
    <w:tmpl w:val="35045F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6BB68DB"/>
    <w:multiLevelType w:val="hybridMultilevel"/>
    <w:tmpl w:val="50869148"/>
    <w:lvl w:ilvl="0" w:tplc="59F2F9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85857CF"/>
    <w:multiLevelType w:val="hybridMultilevel"/>
    <w:tmpl w:val="B88C7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DBC2026"/>
    <w:multiLevelType w:val="hybridMultilevel"/>
    <w:tmpl w:val="E76E1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E753CF6"/>
    <w:multiLevelType w:val="hybridMultilevel"/>
    <w:tmpl w:val="BF163D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3F7D5994"/>
    <w:multiLevelType w:val="hybridMultilevel"/>
    <w:tmpl w:val="8F0C2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AE3FDE"/>
    <w:multiLevelType w:val="hybridMultilevel"/>
    <w:tmpl w:val="BA8077CC"/>
    <w:lvl w:ilvl="0" w:tplc="12D844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0705583"/>
    <w:multiLevelType w:val="hybridMultilevel"/>
    <w:tmpl w:val="10B2BC6E"/>
    <w:lvl w:ilvl="0" w:tplc="659A62CC">
      <w:start w:val="1"/>
      <w:numFmt w:val="decimal"/>
      <w:lvlText w:val="3.1.%1"/>
      <w:lvlJc w:val="left"/>
      <w:pPr>
        <w:ind w:left="1211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3C51C7B"/>
    <w:multiLevelType w:val="hybridMultilevel"/>
    <w:tmpl w:val="82CC58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6A73664"/>
    <w:multiLevelType w:val="hybridMultilevel"/>
    <w:tmpl w:val="9B42DF7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6FD0AC2"/>
    <w:multiLevelType w:val="hybridMultilevel"/>
    <w:tmpl w:val="A888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9370FD0"/>
    <w:multiLevelType w:val="hybridMultilevel"/>
    <w:tmpl w:val="857418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9382AEF"/>
    <w:multiLevelType w:val="hybridMultilevel"/>
    <w:tmpl w:val="B134AF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9DF3C09"/>
    <w:multiLevelType w:val="hybridMultilevel"/>
    <w:tmpl w:val="2C2E4C30"/>
    <w:lvl w:ilvl="0" w:tplc="59F2F96C">
      <w:start w:val="1"/>
      <w:numFmt w:val="decimal"/>
      <w:lvlText w:val="%1."/>
      <w:lvlJc w:val="left"/>
      <w:pPr>
        <w:ind w:left="27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36" w:hanging="360"/>
      </w:pPr>
    </w:lvl>
    <w:lvl w:ilvl="2" w:tplc="0409001B" w:tentative="1">
      <w:start w:val="1"/>
      <w:numFmt w:val="lowerRoman"/>
      <w:lvlText w:val="%3."/>
      <w:lvlJc w:val="right"/>
      <w:pPr>
        <w:ind w:left="4156" w:hanging="180"/>
      </w:pPr>
    </w:lvl>
    <w:lvl w:ilvl="3" w:tplc="0409000F" w:tentative="1">
      <w:start w:val="1"/>
      <w:numFmt w:val="decimal"/>
      <w:lvlText w:val="%4."/>
      <w:lvlJc w:val="left"/>
      <w:pPr>
        <w:ind w:left="4876" w:hanging="360"/>
      </w:pPr>
    </w:lvl>
    <w:lvl w:ilvl="4" w:tplc="04090019" w:tentative="1">
      <w:start w:val="1"/>
      <w:numFmt w:val="lowerLetter"/>
      <w:lvlText w:val="%5."/>
      <w:lvlJc w:val="left"/>
      <w:pPr>
        <w:ind w:left="5596" w:hanging="360"/>
      </w:pPr>
    </w:lvl>
    <w:lvl w:ilvl="5" w:tplc="0409001B" w:tentative="1">
      <w:start w:val="1"/>
      <w:numFmt w:val="lowerRoman"/>
      <w:lvlText w:val="%6."/>
      <w:lvlJc w:val="right"/>
      <w:pPr>
        <w:ind w:left="6316" w:hanging="180"/>
      </w:pPr>
    </w:lvl>
    <w:lvl w:ilvl="6" w:tplc="0409000F" w:tentative="1">
      <w:start w:val="1"/>
      <w:numFmt w:val="decimal"/>
      <w:lvlText w:val="%7."/>
      <w:lvlJc w:val="left"/>
      <w:pPr>
        <w:ind w:left="7036" w:hanging="360"/>
      </w:pPr>
    </w:lvl>
    <w:lvl w:ilvl="7" w:tplc="04090019" w:tentative="1">
      <w:start w:val="1"/>
      <w:numFmt w:val="lowerLetter"/>
      <w:lvlText w:val="%8."/>
      <w:lvlJc w:val="left"/>
      <w:pPr>
        <w:ind w:left="7756" w:hanging="360"/>
      </w:pPr>
    </w:lvl>
    <w:lvl w:ilvl="8" w:tplc="0409001B" w:tentative="1">
      <w:start w:val="1"/>
      <w:numFmt w:val="lowerRoman"/>
      <w:lvlText w:val="%9."/>
      <w:lvlJc w:val="right"/>
      <w:pPr>
        <w:ind w:left="8476" w:hanging="180"/>
      </w:pPr>
    </w:lvl>
  </w:abstractNum>
  <w:abstractNum w:abstractNumId="65" w15:restartNumberingAfterBreak="0">
    <w:nsid w:val="4A032858"/>
    <w:multiLevelType w:val="hybridMultilevel"/>
    <w:tmpl w:val="DABCE5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A630597"/>
    <w:multiLevelType w:val="hybridMultilevel"/>
    <w:tmpl w:val="43F8F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C150B6E"/>
    <w:multiLevelType w:val="hybridMultilevel"/>
    <w:tmpl w:val="4A146B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D9516E3"/>
    <w:multiLevelType w:val="hybridMultilevel"/>
    <w:tmpl w:val="51E424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F3B48DA"/>
    <w:multiLevelType w:val="hybridMultilevel"/>
    <w:tmpl w:val="A9A219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F6D4918"/>
    <w:multiLevelType w:val="hybridMultilevel"/>
    <w:tmpl w:val="9E20B20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013355A"/>
    <w:multiLevelType w:val="multilevel"/>
    <w:tmpl w:val="3B42D6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i w:val="0"/>
        <w:iCs w:val="0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2" w15:restartNumberingAfterBreak="0">
    <w:nsid w:val="50B033F5"/>
    <w:multiLevelType w:val="hybridMultilevel"/>
    <w:tmpl w:val="254057D4"/>
    <w:lvl w:ilvl="0" w:tplc="673A93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51531663"/>
    <w:multiLevelType w:val="hybridMultilevel"/>
    <w:tmpl w:val="58DE93D4"/>
    <w:lvl w:ilvl="0" w:tplc="A710B2B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4" w15:restartNumberingAfterBreak="0">
    <w:nsid w:val="51FB42AD"/>
    <w:multiLevelType w:val="hybridMultilevel"/>
    <w:tmpl w:val="A536B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2AF5AD9"/>
    <w:multiLevelType w:val="hybridMultilevel"/>
    <w:tmpl w:val="F6C8F270"/>
    <w:lvl w:ilvl="0" w:tplc="F8C8B67E">
      <w:start w:val="1"/>
      <w:numFmt w:val="decimal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31F167D"/>
    <w:multiLevelType w:val="hybridMultilevel"/>
    <w:tmpl w:val="DAE897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35661DE"/>
    <w:multiLevelType w:val="hybridMultilevel"/>
    <w:tmpl w:val="52E6D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41A3F12"/>
    <w:multiLevelType w:val="hybridMultilevel"/>
    <w:tmpl w:val="A4001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7EC4D45"/>
    <w:multiLevelType w:val="hybridMultilevel"/>
    <w:tmpl w:val="3BA48BE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87974D1"/>
    <w:multiLevelType w:val="hybridMultilevel"/>
    <w:tmpl w:val="7480B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8DD6737"/>
    <w:multiLevelType w:val="hybridMultilevel"/>
    <w:tmpl w:val="CF72DC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BD5DBA"/>
    <w:multiLevelType w:val="hybridMultilevel"/>
    <w:tmpl w:val="B708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BB8599F"/>
    <w:multiLevelType w:val="multilevel"/>
    <w:tmpl w:val="539CF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173A4B"/>
    <w:multiLevelType w:val="hybridMultilevel"/>
    <w:tmpl w:val="1016701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1848DB"/>
    <w:multiLevelType w:val="hybridMultilevel"/>
    <w:tmpl w:val="DC7E7158"/>
    <w:lvl w:ilvl="0" w:tplc="1074A874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6" w15:restartNumberingAfterBreak="0">
    <w:nsid w:val="5E7B6EA6"/>
    <w:multiLevelType w:val="hybridMultilevel"/>
    <w:tmpl w:val="9744B94A"/>
    <w:lvl w:ilvl="0" w:tplc="14E26B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5F22563E"/>
    <w:multiLevelType w:val="hybridMultilevel"/>
    <w:tmpl w:val="0CCA1C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0CA720C"/>
    <w:multiLevelType w:val="hybridMultilevel"/>
    <w:tmpl w:val="F8DC9D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2785CDB"/>
    <w:multiLevelType w:val="hybridMultilevel"/>
    <w:tmpl w:val="7DBC2CEC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90" w15:restartNumberingAfterBreak="0">
    <w:nsid w:val="627B58F4"/>
    <w:multiLevelType w:val="hybridMultilevel"/>
    <w:tmpl w:val="C60A247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3D660A8"/>
    <w:multiLevelType w:val="hybridMultilevel"/>
    <w:tmpl w:val="22ACA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4A016A0"/>
    <w:multiLevelType w:val="hybridMultilevel"/>
    <w:tmpl w:val="4964F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6512351F"/>
    <w:multiLevelType w:val="multilevel"/>
    <w:tmpl w:val="84D0846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8"/>
      <w:numFmt w:val="decimal"/>
      <w:isLgl/>
      <w:lvlText w:val="%1.%2.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571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931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291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651" w:hanging="1800"/>
      </w:pPr>
      <w:rPr>
        <w:rFonts w:hint="default"/>
        <w:b/>
      </w:rPr>
    </w:lvl>
  </w:abstractNum>
  <w:abstractNum w:abstractNumId="94" w15:restartNumberingAfterBreak="0">
    <w:nsid w:val="658F6C27"/>
    <w:multiLevelType w:val="hybridMultilevel"/>
    <w:tmpl w:val="7CC87762"/>
    <w:lvl w:ilvl="0" w:tplc="A882F19C">
      <w:start w:val="1"/>
      <w:numFmt w:val="decimal"/>
      <w:lvlText w:val="%1."/>
      <w:lvlJc w:val="left"/>
      <w:pPr>
        <w:ind w:left="9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8" w:hanging="360"/>
      </w:pPr>
    </w:lvl>
    <w:lvl w:ilvl="2" w:tplc="0409001B" w:tentative="1">
      <w:start w:val="1"/>
      <w:numFmt w:val="lowerRoman"/>
      <w:lvlText w:val="%3."/>
      <w:lvlJc w:val="right"/>
      <w:pPr>
        <w:ind w:left="2398" w:hanging="180"/>
      </w:pPr>
    </w:lvl>
    <w:lvl w:ilvl="3" w:tplc="0409000F" w:tentative="1">
      <w:start w:val="1"/>
      <w:numFmt w:val="decimal"/>
      <w:lvlText w:val="%4."/>
      <w:lvlJc w:val="left"/>
      <w:pPr>
        <w:ind w:left="3118" w:hanging="360"/>
      </w:pPr>
    </w:lvl>
    <w:lvl w:ilvl="4" w:tplc="04090019" w:tentative="1">
      <w:start w:val="1"/>
      <w:numFmt w:val="lowerLetter"/>
      <w:lvlText w:val="%5."/>
      <w:lvlJc w:val="left"/>
      <w:pPr>
        <w:ind w:left="3838" w:hanging="360"/>
      </w:pPr>
    </w:lvl>
    <w:lvl w:ilvl="5" w:tplc="0409001B" w:tentative="1">
      <w:start w:val="1"/>
      <w:numFmt w:val="lowerRoman"/>
      <w:lvlText w:val="%6."/>
      <w:lvlJc w:val="right"/>
      <w:pPr>
        <w:ind w:left="4558" w:hanging="180"/>
      </w:pPr>
    </w:lvl>
    <w:lvl w:ilvl="6" w:tplc="0409000F" w:tentative="1">
      <w:start w:val="1"/>
      <w:numFmt w:val="decimal"/>
      <w:lvlText w:val="%7."/>
      <w:lvlJc w:val="left"/>
      <w:pPr>
        <w:ind w:left="5278" w:hanging="360"/>
      </w:pPr>
    </w:lvl>
    <w:lvl w:ilvl="7" w:tplc="04090019" w:tentative="1">
      <w:start w:val="1"/>
      <w:numFmt w:val="lowerLetter"/>
      <w:lvlText w:val="%8."/>
      <w:lvlJc w:val="left"/>
      <w:pPr>
        <w:ind w:left="5998" w:hanging="360"/>
      </w:pPr>
    </w:lvl>
    <w:lvl w:ilvl="8" w:tplc="0409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95" w15:restartNumberingAfterBreak="0">
    <w:nsid w:val="65C74BF1"/>
    <w:multiLevelType w:val="hybridMultilevel"/>
    <w:tmpl w:val="9CAAD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714294F"/>
    <w:multiLevelType w:val="hybridMultilevel"/>
    <w:tmpl w:val="FD705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864026A"/>
    <w:multiLevelType w:val="multilevel"/>
    <w:tmpl w:val="705E2F6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8" w15:restartNumberingAfterBreak="0">
    <w:nsid w:val="69664E62"/>
    <w:multiLevelType w:val="hybridMultilevel"/>
    <w:tmpl w:val="93AE0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B114992"/>
    <w:multiLevelType w:val="multilevel"/>
    <w:tmpl w:val="B5AAC836"/>
    <w:lvl w:ilvl="0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  <w:i w:val="0"/>
        <w:iCs w:val="0"/>
        <w:color w:val="auto"/>
        <w:spacing w:val="-2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3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1800"/>
      </w:pPr>
      <w:rPr>
        <w:rFonts w:hint="default"/>
      </w:rPr>
    </w:lvl>
  </w:abstractNum>
  <w:abstractNum w:abstractNumId="100" w15:restartNumberingAfterBreak="0">
    <w:nsid w:val="6C2816C3"/>
    <w:multiLevelType w:val="hybridMultilevel"/>
    <w:tmpl w:val="C54A4090"/>
    <w:lvl w:ilvl="0" w:tplc="1FCEA5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C8F7948"/>
    <w:multiLevelType w:val="hybridMultilevel"/>
    <w:tmpl w:val="9FC84486"/>
    <w:lvl w:ilvl="0" w:tplc="F0A45E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DEA7464"/>
    <w:multiLevelType w:val="hybridMultilevel"/>
    <w:tmpl w:val="D00AC9A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03" w15:restartNumberingAfterBreak="0">
    <w:nsid w:val="6E562869"/>
    <w:multiLevelType w:val="hybridMultilevel"/>
    <w:tmpl w:val="1A5226D8"/>
    <w:lvl w:ilvl="0" w:tplc="6CC8D786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E6264F6"/>
    <w:multiLevelType w:val="hybridMultilevel"/>
    <w:tmpl w:val="04D013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F416C54"/>
    <w:multiLevelType w:val="hybridMultilevel"/>
    <w:tmpl w:val="2DB02EF8"/>
    <w:lvl w:ilvl="0" w:tplc="87AAEB64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7055346E"/>
    <w:multiLevelType w:val="hybridMultilevel"/>
    <w:tmpl w:val="0C2AF9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2E57C1"/>
    <w:multiLevelType w:val="hybridMultilevel"/>
    <w:tmpl w:val="671E4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5AF1379"/>
    <w:multiLevelType w:val="hybridMultilevel"/>
    <w:tmpl w:val="9DA08C4C"/>
    <w:lvl w:ilvl="0" w:tplc="775ED0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62132F9"/>
    <w:multiLevelType w:val="hybridMultilevel"/>
    <w:tmpl w:val="0E948B30"/>
    <w:lvl w:ilvl="0" w:tplc="4C280A2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76F8625E"/>
    <w:multiLevelType w:val="hybridMultilevel"/>
    <w:tmpl w:val="79923E9C"/>
    <w:lvl w:ilvl="0" w:tplc="EE4EBF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86873F8"/>
    <w:multiLevelType w:val="multilevel"/>
    <w:tmpl w:val="94D8C37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12" w15:restartNumberingAfterBreak="0">
    <w:nsid w:val="7B4B520C"/>
    <w:multiLevelType w:val="hybridMultilevel"/>
    <w:tmpl w:val="2C6ED4C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99ACE44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3" w:tplc="3809000F">
      <w:start w:val="1"/>
      <w:numFmt w:val="decimal"/>
      <w:lvlText w:val="%4."/>
      <w:lvlJc w:val="left"/>
      <w:pPr>
        <w:ind w:left="288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4" w:tplc="0409000F">
      <w:start w:val="1"/>
      <w:numFmt w:val="decimal"/>
      <w:lvlText w:val="%5."/>
      <w:lvlJc w:val="left"/>
      <w:pPr>
        <w:ind w:left="3600" w:hanging="360"/>
      </w:pPr>
      <w:rPr>
        <w:rFonts w:hint="default"/>
        <w:b w:val="0"/>
        <w:bCs w:val="0"/>
        <w:i w:val="0"/>
        <w:iCs w:val="0"/>
        <w:spacing w:val="-2"/>
        <w:w w:val="100"/>
        <w:sz w:val="24"/>
        <w:szCs w:val="24"/>
        <w:lang w:val="id" w:eastAsia="en-US" w:bidi="ar-SA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C4C4C70"/>
    <w:multiLevelType w:val="hybridMultilevel"/>
    <w:tmpl w:val="6ED2ED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CBB6079"/>
    <w:multiLevelType w:val="hybridMultilevel"/>
    <w:tmpl w:val="7A8477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D5A423F"/>
    <w:multiLevelType w:val="hybridMultilevel"/>
    <w:tmpl w:val="4D504A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D784A1C"/>
    <w:multiLevelType w:val="hybridMultilevel"/>
    <w:tmpl w:val="948058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EF306EA"/>
    <w:multiLevelType w:val="hybridMultilevel"/>
    <w:tmpl w:val="39609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F901B91"/>
    <w:multiLevelType w:val="hybridMultilevel"/>
    <w:tmpl w:val="0D90D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7"/>
  </w:num>
  <w:num w:numId="2">
    <w:abstractNumId w:val="3"/>
  </w:num>
  <w:num w:numId="3">
    <w:abstractNumId w:val="19"/>
  </w:num>
  <w:num w:numId="4">
    <w:abstractNumId w:val="56"/>
  </w:num>
  <w:num w:numId="5">
    <w:abstractNumId w:val="114"/>
  </w:num>
  <w:num w:numId="6">
    <w:abstractNumId w:val="95"/>
  </w:num>
  <w:num w:numId="7">
    <w:abstractNumId w:val="9"/>
  </w:num>
  <w:num w:numId="8">
    <w:abstractNumId w:val="76"/>
  </w:num>
  <w:num w:numId="9">
    <w:abstractNumId w:val="63"/>
  </w:num>
  <w:num w:numId="10">
    <w:abstractNumId w:val="84"/>
  </w:num>
  <w:num w:numId="11">
    <w:abstractNumId w:val="69"/>
  </w:num>
  <w:num w:numId="12">
    <w:abstractNumId w:val="1"/>
  </w:num>
  <w:num w:numId="13">
    <w:abstractNumId w:val="115"/>
  </w:num>
  <w:num w:numId="14">
    <w:abstractNumId w:val="23"/>
  </w:num>
  <w:num w:numId="15">
    <w:abstractNumId w:val="34"/>
  </w:num>
  <w:num w:numId="16">
    <w:abstractNumId w:val="116"/>
  </w:num>
  <w:num w:numId="17">
    <w:abstractNumId w:val="32"/>
  </w:num>
  <w:num w:numId="18">
    <w:abstractNumId w:val="43"/>
  </w:num>
  <w:num w:numId="19">
    <w:abstractNumId w:val="62"/>
  </w:num>
  <w:num w:numId="20">
    <w:abstractNumId w:val="41"/>
  </w:num>
  <w:num w:numId="21">
    <w:abstractNumId w:val="33"/>
  </w:num>
  <w:num w:numId="22">
    <w:abstractNumId w:val="74"/>
  </w:num>
  <w:num w:numId="23">
    <w:abstractNumId w:val="26"/>
  </w:num>
  <w:num w:numId="24">
    <w:abstractNumId w:val="101"/>
  </w:num>
  <w:num w:numId="25">
    <w:abstractNumId w:val="14"/>
  </w:num>
  <w:num w:numId="26">
    <w:abstractNumId w:val="29"/>
  </w:num>
  <w:num w:numId="27">
    <w:abstractNumId w:val="49"/>
  </w:num>
  <w:num w:numId="28">
    <w:abstractNumId w:val="48"/>
  </w:num>
  <w:num w:numId="29">
    <w:abstractNumId w:val="61"/>
  </w:num>
  <w:num w:numId="30">
    <w:abstractNumId w:val="86"/>
  </w:num>
  <w:num w:numId="31">
    <w:abstractNumId w:val="46"/>
  </w:num>
  <w:num w:numId="32">
    <w:abstractNumId w:val="100"/>
  </w:num>
  <w:num w:numId="33">
    <w:abstractNumId w:val="27"/>
  </w:num>
  <w:num w:numId="34">
    <w:abstractNumId w:val="20"/>
  </w:num>
  <w:num w:numId="35">
    <w:abstractNumId w:val="96"/>
  </w:num>
  <w:num w:numId="36">
    <w:abstractNumId w:val="57"/>
  </w:num>
  <w:num w:numId="37">
    <w:abstractNumId w:val="110"/>
  </w:num>
  <w:num w:numId="38">
    <w:abstractNumId w:val="31"/>
  </w:num>
  <w:num w:numId="39">
    <w:abstractNumId w:val="40"/>
  </w:num>
  <w:num w:numId="40">
    <w:abstractNumId w:val="53"/>
  </w:num>
  <w:num w:numId="41">
    <w:abstractNumId w:val="87"/>
  </w:num>
  <w:num w:numId="42">
    <w:abstractNumId w:val="51"/>
  </w:num>
  <w:num w:numId="43">
    <w:abstractNumId w:val="79"/>
  </w:num>
  <w:num w:numId="44">
    <w:abstractNumId w:val="16"/>
  </w:num>
  <w:num w:numId="45">
    <w:abstractNumId w:val="18"/>
  </w:num>
  <w:num w:numId="46">
    <w:abstractNumId w:val="45"/>
  </w:num>
  <w:num w:numId="47">
    <w:abstractNumId w:val="81"/>
  </w:num>
  <w:num w:numId="48">
    <w:abstractNumId w:val="22"/>
  </w:num>
  <w:num w:numId="49">
    <w:abstractNumId w:val="113"/>
  </w:num>
  <w:num w:numId="50">
    <w:abstractNumId w:val="67"/>
  </w:num>
  <w:num w:numId="51">
    <w:abstractNumId w:val="21"/>
  </w:num>
  <w:num w:numId="52">
    <w:abstractNumId w:val="11"/>
  </w:num>
  <w:num w:numId="53">
    <w:abstractNumId w:val="70"/>
  </w:num>
  <w:num w:numId="54">
    <w:abstractNumId w:val="60"/>
  </w:num>
  <w:num w:numId="55">
    <w:abstractNumId w:val="47"/>
  </w:num>
  <w:num w:numId="56">
    <w:abstractNumId w:val="104"/>
  </w:num>
  <w:num w:numId="57">
    <w:abstractNumId w:val="24"/>
  </w:num>
  <w:num w:numId="58">
    <w:abstractNumId w:val="12"/>
  </w:num>
  <w:num w:numId="59">
    <w:abstractNumId w:val="102"/>
  </w:num>
  <w:num w:numId="60">
    <w:abstractNumId w:val="65"/>
  </w:num>
  <w:num w:numId="61">
    <w:abstractNumId w:val="59"/>
  </w:num>
  <w:num w:numId="62">
    <w:abstractNumId w:val="55"/>
  </w:num>
  <w:num w:numId="63">
    <w:abstractNumId w:val="68"/>
  </w:num>
  <w:num w:numId="64">
    <w:abstractNumId w:val="50"/>
  </w:num>
  <w:num w:numId="65">
    <w:abstractNumId w:val="90"/>
  </w:num>
  <w:num w:numId="66">
    <w:abstractNumId w:val="91"/>
  </w:num>
  <w:num w:numId="67">
    <w:abstractNumId w:val="99"/>
  </w:num>
  <w:num w:numId="68">
    <w:abstractNumId w:val="112"/>
  </w:num>
  <w:num w:numId="69">
    <w:abstractNumId w:val="73"/>
  </w:num>
  <w:num w:numId="70">
    <w:abstractNumId w:val="71"/>
  </w:num>
  <w:num w:numId="71">
    <w:abstractNumId w:val="93"/>
  </w:num>
  <w:num w:numId="72">
    <w:abstractNumId w:val="83"/>
  </w:num>
  <w:num w:numId="73">
    <w:abstractNumId w:val="15"/>
  </w:num>
  <w:num w:numId="74">
    <w:abstractNumId w:val="8"/>
  </w:num>
  <w:num w:numId="75">
    <w:abstractNumId w:val="28"/>
  </w:num>
  <w:num w:numId="76">
    <w:abstractNumId w:val="103"/>
  </w:num>
  <w:num w:numId="77">
    <w:abstractNumId w:val="58"/>
  </w:num>
  <w:num w:numId="78">
    <w:abstractNumId w:val="105"/>
  </w:num>
  <w:num w:numId="79">
    <w:abstractNumId w:val="75"/>
  </w:num>
  <w:num w:numId="80">
    <w:abstractNumId w:val="64"/>
  </w:num>
  <w:num w:numId="81">
    <w:abstractNumId w:val="52"/>
  </w:num>
  <w:num w:numId="82">
    <w:abstractNumId w:val="10"/>
  </w:num>
  <w:num w:numId="83">
    <w:abstractNumId w:val="117"/>
  </w:num>
  <w:num w:numId="84">
    <w:abstractNumId w:val="37"/>
  </w:num>
  <w:num w:numId="85">
    <w:abstractNumId w:val="39"/>
  </w:num>
  <w:num w:numId="86">
    <w:abstractNumId w:val="98"/>
  </w:num>
  <w:num w:numId="87">
    <w:abstractNumId w:val="6"/>
  </w:num>
  <w:num w:numId="88">
    <w:abstractNumId w:val="78"/>
  </w:num>
  <w:num w:numId="89">
    <w:abstractNumId w:val="118"/>
  </w:num>
  <w:num w:numId="90">
    <w:abstractNumId w:val="72"/>
  </w:num>
  <w:num w:numId="91">
    <w:abstractNumId w:val="89"/>
  </w:num>
  <w:num w:numId="92">
    <w:abstractNumId w:val="17"/>
  </w:num>
  <w:num w:numId="93">
    <w:abstractNumId w:val="109"/>
  </w:num>
  <w:num w:numId="94">
    <w:abstractNumId w:val="2"/>
  </w:num>
  <w:num w:numId="95">
    <w:abstractNumId w:val="82"/>
  </w:num>
  <w:num w:numId="96">
    <w:abstractNumId w:val="108"/>
  </w:num>
  <w:num w:numId="97">
    <w:abstractNumId w:val="44"/>
  </w:num>
  <w:num w:numId="98">
    <w:abstractNumId w:val="36"/>
  </w:num>
  <w:num w:numId="99">
    <w:abstractNumId w:val="13"/>
  </w:num>
  <w:num w:numId="100">
    <w:abstractNumId w:val="4"/>
  </w:num>
  <w:num w:numId="101">
    <w:abstractNumId w:val="0"/>
  </w:num>
  <w:num w:numId="102">
    <w:abstractNumId w:val="107"/>
  </w:num>
  <w:num w:numId="103">
    <w:abstractNumId w:val="5"/>
  </w:num>
  <w:num w:numId="104">
    <w:abstractNumId w:val="85"/>
  </w:num>
  <w:num w:numId="105">
    <w:abstractNumId w:val="77"/>
  </w:num>
  <w:num w:numId="106">
    <w:abstractNumId w:val="42"/>
  </w:num>
  <w:num w:numId="107">
    <w:abstractNumId w:val="111"/>
  </w:num>
  <w:num w:numId="108">
    <w:abstractNumId w:val="92"/>
  </w:num>
  <w:num w:numId="109">
    <w:abstractNumId w:val="38"/>
  </w:num>
  <w:num w:numId="110">
    <w:abstractNumId w:val="88"/>
  </w:num>
  <w:num w:numId="111">
    <w:abstractNumId w:val="94"/>
  </w:num>
  <w:num w:numId="112">
    <w:abstractNumId w:val="30"/>
  </w:num>
  <w:num w:numId="113">
    <w:abstractNumId w:val="25"/>
  </w:num>
  <w:num w:numId="114">
    <w:abstractNumId w:val="66"/>
  </w:num>
  <w:num w:numId="115">
    <w:abstractNumId w:val="106"/>
  </w:num>
  <w:num w:numId="116">
    <w:abstractNumId w:val="7"/>
  </w:num>
  <w:num w:numId="117">
    <w:abstractNumId w:val="54"/>
  </w:num>
  <w:num w:numId="118">
    <w:abstractNumId w:val="80"/>
  </w:num>
  <w:num w:numId="119">
    <w:abstractNumId w:val="35"/>
  </w:num>
  <w:numIdMacAtCleanup w:val="1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DD"/>
    <w:rsid w:val="000018F9"/>
    <w:rsid w:val="00004B56"/>
    <w:rsid w:val="00007E44"/>
    <w:rsid w:val="000158D3"/>
    <w:rsid w:val="000423EF"/>
    <w:rsid w:val="00042E8F"/>
    <w:rsid w:val="00052030"/>
    <w:rsid w:val="00066927"/>
    <w:rsid w:val="000757B9"/>
    <w:rsid w:val="00080BC1"/>
    <w:rsid w:val="000837CF"/>
    <w:rsid w:val="0009319F"/>
    <w:rsid w:val="000A47C0"/>
    <w:rsid w:val="000E50DF"/>
    <w:rsid w:val="000F58B9"/>
    <w:rsid w:val="001017FC"/>
    <w:rsid w:val="00102CD6"/>
    <w:rsid w:val="0010368E"/>
    <w:rsid w:val="00104D74"/>
    <w:rsid w:val="001108A5"/>
    <w:rsid w:val="00134BE1"/>
    <w:rsid w:val="0014242F"/>
    <w:rsid w:val="00155659"/>
    <w:rsid w:val="00165AE6"/>
    <w:rsid w:val="00176565"/>
    <w:rsid w:val="0018652C"/>
    <w:rsid w:val="0019607F"/>
    <w:rsid w:val="001A6904"/>
    <w:rsid w:val="001B5555"/>
    <w:rsid w:val="001C57D7"/>
    <w:rsid w:val="001D4464"/>
    <w:rsid w:val="001D4948"/>
    <w:rsid w:val="001E1C60"/>
    <w:rsid w:val="0020015C"/>
    <w:rsid w:val="00221AEA"/>
    <w:rsid w:val="00227500"/>
    <w:rsid w:val="0024486C"/>
    <w:rsid w:val="00287B8D"/>
    <w:rsid w:val="00290204"/>
    <w:rsid w:val="002945A5"/>
    <w:rsid w:val="002A06D0"/>
    <w:rsid w:val="002A11BE"/>
    <w:rsid w:val="002A2311"/>
    <w:rsid w:val="002A323F"/>
    <w:rsid w:val="002A467F"/>
    <w:rsid w:val="002B5EFB"/>
    <w:rsid w:val="002C1385"/>
    <w:rsid w:val="002D1498"/>
    <w:rsid w:val="002D1C4C"/>
    <w:rsid w:val="002F1309"/>
    <w:rsid w:val="00315C62"/>
    <w:rsid w:val="00321E5F"/>
    <w:rsid w:val="00322A70"/>
    <w:rsid w:val="00324EED"/>
    <w:rsid w:val="00327070"/>
    <w:rsid w:val="00332191"/>
    <w:rsid w:val="0033477F"/>
    <w:rsid w:val="003347E6"/>
    <w:rsid w:val="003352BD"/>
    <w:rsid w:val="003526FA"/>
    <w:rsid w:val="00372A74"/>
    <w:rsid w:val="00373B8E"/>
    <w:rsid w:val="003815D0"/>
    <w:rsid w:val="00383421"/>
    <w:rsid w:val="003849C6"/>
    <w:rsid w:val="00396EC8"/>
    <w:rsid w:val="003B4A70"/>
    <w:rsid w:val="003B64B5"/>
    <w:rsid w:val="003D03EC"/>
    <w:rsid w:val="003D4F16"/>
    <w:rsid w:val="003D5206"/>
    <w:rsid w:val="003E27FC"/>
    <w:rsid w:val="003F4122"/>
    <w:rsid w:val="00400F8F"/>
    <w:rsid w:val="0040793E"/>
    <w:rsid w:val="004113C2"/>
    <w:rsid w:val="0041509E"/>
    <w:rsid w:val="004200AA"/>
    <w:rsid w:val="00445B0D"/>
    <w:rsid w:val="00452EAE"/>
    <w:rsid w:val="004533A6"/>
    <w:rsid w:val="004616A6"/>
    <w:rsid w:val="00472A0F"/>
    <w:rsid w:val="004737DD"/>
    <w:rsid w:val="00485841"/>
    <w:rsid w:val="0049609E"/>
    <w:rsid w:val="004A033F"/>
    <w:rsid w:val="004A3516"/>
    <w:rsid w:val="004A3F73"/>
    <w:rsid w:val="004A5FBB"/>
    <w:rsid w:val="004B7D08"/>
    <w:rsid w:val="004C4839"/>
    <w:rsid w:val="004D24BA"/>
    <w:rsid w:val="004D3E88"/>
    <w:rsid w:val="004F0790"/>
    <w:rsid w:val="004F2853"/>
    <w:rsid w:val="004F3819"/>
    <w:rsid w:val="004F63D5"/>
    <w:rsid w:val="00501968"/>
    <w:rsid w:val="00513310"/>
    <w:rsid w:val="00520CC1"/>
    <w:rsid w:val="005362EE"/>
    <w:rsid w:val="005378FC"/>
    <w:rsid w:val="00540A65"/>
    <w:rsid w:val="00546197"/>
    <w:rsid w:val="005509A8"/>
    <w:rsid w:val="00550D84"/>
    <w:rsid w:val="005567CB"/>
    <w:rsid w:val="00557946"/>
    <w:rsid w:val="00561B96"/>
    <w:rsid w:val="005642A0"/>
    <w:rsid w:val="005844A9"/>
    <w:rsid w:val="005B0E94"/>
    <w:rsid w:val="005B22C4"/>
    <w:rsid w:val="005C58DB"/>
    <w:rsid w:val="005E239B"/>
    <w:rsid w:val="005F4328"/>
    <w:rsid w:val="006016FB"/>
    <w:rsid w:val="006178CC"/>
    <w:rsid w:val="0062074D"/>
    <w:rsid w:val="0062765A"/>
    <w:rsid w:val="006340A8"/>
    <w:rsid w:val="00635202"/>
    <w:rsid w:val="00636C1D"/>
    <w:rsid w:val="0065504D"/>
    <w:rsid w:val="006628BC"/>
    <w:rsid w:val="0066619F"/>
    <w:rsid w:val="00674D38"/>
    <w:rsid w:val="00686C1E"/>
    <w:rsid w:val="006A75D2"/>
    <w:rsid w:val="006B34F3"/>
    <w:rsid w:val="006B4EC5"/>
    <w:rsid w:val="006B608B"/>
    <w:rsid w:val="006C0FEF"/>
    <w:rsid w:val="006C3270"/>
    <w:rsid w:val="006C69D4"/>
    <w:rsid w:val="006D07C3"/>
    <w:rsid w:val="006F293A"/>
    <w:rsid w:val="007055EB"/>
    <w:rsid w:val="0071337D"/>
    <w:rsid w:val="007371B2"/>
    <w:rsid w:val="00740E8A"/>
    <w:rsid w:val="00741401"/>
    <w:rsid w:val="00741F4D"/>
    <w:rsid w:val="00751126"/>
    <w:rsid w:val="00751321"/>
    <w:rsid w:val="007519EC"/>
    <w:rsid w:val="00754551"/>
    <w:rsid w:val="007724E7"/>
    <w:rsid w:val="00777F5E"/>
    <w:rsid w:val="0078382D"/>
    <w:rsid w:val="007A6CDA"/>
    <w:rsid w:val="007B3459"/>
    <w:rsid w:val="007C1701"/>
    <w:rsid w:val="007D6806"/>
    <w:rsid w:val="007F6B3A"/>
    <w:rsid w:val="00803E66"/>
    <w:rsid w:val="00810C14"/>
    <w:rsid w:val="0081594A"/>
    <w:rsid w:val="00833C1E"/>
    <w:rsid w:val="008409C8"/>
    <w:rsid w:val="0085207F"/>
    <w:rsid w:val="00855FFF"/>
    <w:rsid w:val="008746F8"/>
    <w:rsid w:val="00887BD0"/>
    <w:rsid w:val="008954CD"/>
    <w:rsid w:val="008A133D"/>
    <w:rsid w:val="008B2D87"/>
    <w:rsid w:val="008C287A"/>
    <w:rsid w:val="008E5380"/>
    <w:rsid w:val="008E6C0B"/>
    <w:rsid w:val="00901030"/>
    <w:rsid w:val="00903A48"/>
    <w:rsid w:val="00913391"/>
    <w:rsid w:val="0092082A"/>
    <w:rsid w:val="00921382"/>
    <w:rsid w:val="00921728"/>
    <w:rsid w:val="0092782B"/>
    <w:rsid w:val="009333FA"/>
    <w:rsid w:val="00934145"/>
    <w:rsid w:val="00937B59"/>
    <w:rsid w:val="009411C3"/>
    <w:rsid w:val="00942078"/>
    <w:rsid w:val="00947887"/>
    <w:rsid w:val="00951A23"/>
    <w:rsid w:val="009521E0"/>
    <w:rsid w:val="0095340B"/>
    <w:rsid w:val="009658CB"/>
    <w:rsid w:val="009A6A84"/>
    <w:rsid w:val="009B003C"/>
    <w:rsid w:val="009C0B8B"/>
    <w:rsid w:val="009C598E"/>
    <w:rsid w:val="009D4147"/>
    <w:rsid w:val="009D7BEF"/>
    <w:rsid w:val="009F427C"/>
    <w:rsid w:val="009F7232"/>
    <w:rsid w:val="00A27D62"/>
    <w:rsid w:val="00A96569"/>
    <w:rsid w:val="00AE5F42"/>
    <w:rsid w:val="00B1108A"/>
    <w:rsid w:val="00B125C7"/>
    <w:rsid w:val="00B145F4"/>
    <w:rsid w:val="00B2525C"/>
    <w:rsid w:val="00B370E9"/>
    <w:rsid w:val="00B71EB8"/>
    <w:rsid w:val="00B76B9B"/>
    <w:rsid w:val="00B90789"/>
    <w:rsid w:val="00B9082E"/>
    <w:rsid w:val="00BB73CD"/>
    <w:rsid w:val="00BB7467"/>
    <w:rsid w:val="00BC1AE3"/>
    <w:rsid w:val="00BC3F03"/>
    <w:rsid w:val="00BC66DD"/>
    <w:rsid w:val="00BD3638"/>
    <w:rsid w:val="00BD5684"/>
    <w:rsid w:val="00BE51C5"/>
    <w:rsid w:val="00BE5E08"/>
    <w:rsid w:val="00BE7637"/>
    <w:rsid w:val="00C066DB"/>
    <w:rsid w:val="00C16BDD"/>
    <w:rsid w:val="00C54A9B"/>
    <w:rsid w:val="00C558B4"/>
    <w:rsid w:val="00C61F65"/>
    <w:rsid w:val="00C73917"/>
    <w:rsid w:val="00C9136E"/>
    <w:rsid w:val="00C962C4"/>
    <w:rsid w:val="00CA4921"/>
    <w:rsid w:val="00CB7846"/>
    <w:rsid w:val="00CC68FD"/>
    <w:rsid w:val="00CC761B"/>
    <w:rsid w:val="00CC76EB"/>
    <w:rsid w:val="00CD1F0C"/>
    <w:rsid w:val="00CD6CBD"/>
    <w:rsid w:val="00CF6AA3"/>
    <w:rsid w:val="00D04A57"/>
    <w:rsid w:val="00D42673"/>
    <w:rsid w:val="00D54A18"/>
    <w:rsid w:val="00D5789D"/>
    <w:rsid w:val="00D57BAF"/>
    <w:rsid w:val="00D623FD"/>
    <w:rsid w:val="00D7080C"/>
    <w:rsid w:val="00D776B0"/>
    <w:rsid w:val="00DC692E"/>
    <w:rsid w:val="00DD3343"/>
    <w:rsid w:val="00DD528F"/>
    <w:rsid w:val="00DF66E6"/>
    <w:rsid w:val="00E06E8E"/>
    <w:rsid w:val="00E12136"/>
    <w:rsid w:val="00E15BA3"/>
    <w:rsid w:val="00E46DF6"/>
    <w:rsid w:val="00E47577"/>
    <w:rsid w:val="00E5269C"/>
    <w:rsid w:val="00E53FB8"/>
    <w:rsid w:val="00E734C0"/>
    <w:rsid w:val="00E76375"/>
    <w:rsid w:val="00E77883"/>
    <w:rsid w:val="00EA3EDD"/>
    <w:rsid w:val="00EA6C33"/>
    <w:rsid w:val="00EC0B55"/>
    <w:rsid w:val="00EE4A87"/>
    <w:rsid w:val="00EF091C"/>
    <w:rsid w:val="00EF4FFB"/>
    <w:rsid w:val="00F00561"/>
    <w:rsid w:val="00F00578"/>
    <w:rsid w:val="00F1471E"/>
    <w:rsid w:val="00F2235A"/>
    <w:rsid w:val="00F3485E"/>
    <w:rsid w:val="00F40119"/>
    <w:rsid w:val="00F41722"/>
    <w:rsid w:val="00F433EC"/>
    <w:rsid w:val="00F450D2"/>
    <w:rsid w:val="00F47B06"/>
    <w:rsid w:val="00F61EC0"/>
    <w:rsid w:val="00F63B31"/>
    <w:rsid w:val="00F65D68"/>
    <w:rsid w:val="00F80395"/>
    <w:rsid w:val="00F92860"/>
    <w:rsid w:val="00F945BB"/>
    <w:rsid w:val="00FA5C78"/>
    <w:rsid w:val="00FB02A5"/>
    <w:rsid w:val="00FC1B1F"/>
    <w:rsid w:val="00FD1C09"/>
    <w:rsid w:val="00FD3048"/>
    <w:rsid w:val="00FF4F43"/>
    <w:rsid w:val="08CFAC91"/>
    <w:rsid w:val="1C1CB09F"/>
    <w:rsid w:val="2100031E"/>
    <w:rsid w:val="253B258B"/>
    <w:rsid w:val="2BB8205D"/>
    <w:rsid w:val="322E3D59"/>
    <w:rsid w:val="42B6B372"/>
    <w:rsid w:val="5766E484"/>
    <w:rsid w:val="6BBC3636"/>
    <w:rsid w:val="778F2D36"/>
    <w:rsid w:val="7DC2A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E8E0EA"/>
  <w15:chartTrackingRefBased/>
  <w15:docId w15:val="{42A2502C-9C1B-4D17-BAEC-A443AF02F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0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17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5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B370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SUB BAB2,Tabel,gyjgy,heading 3,List Paragraph1,Heading 31,List Paragraph1 Char Char,Body of text,Colorful List - Accent 11,sub1,skripsi,Body of text+1,Body of text+2,Body of text+3,List Paragraph11,no subbab,DWA List 1"/>
    <w:basedOn w:val="Normal"/>
    <w:link w:val="ListParagraphChar"/>
    <w:uiPriority w:val="34"/>
    <w:qFormat/>
    <w:rsid w:val="00B370E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0E9"/>
  </w:style>
  <w:style w:type="paragraph" w:styleId="Footer">
    <w:name w:val="footer"/>
    <w:basedOn w:val="Normal"/>
    <w:link w:val="FooterChar"/>
    <w:uiPriority w:val="99"/>
    <w:unhideWhenUsed/>
    <w:rsid w:val="00B370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0E9"/>
  </w:style>
  <w:style w:type="character" w:customStyle="1" w:styleId="Heading1Char">
    <w:name w:val="Heading 1 Char"/>
    <w:basedOn w:val="DefaultParagraphFont"/>
    <w:link w:val="Heading1"/>
    <w:uiPriority w:val="9"/>
    <w:rsid w:val="00B37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370E9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5C58DB"/>
    <w:pPr>
      <w:spacing w:after="0" w:line="240" w:lineRule="auto"/>
    </w:pPr>
    <w:rPr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29020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link w:val="TitleChar"/>
    <w:uiPriority w:val="10"/>
    <w:qFormat/>
    <w:rsid w:val="0078382D"/>
    <w:pPr>
      <w:suppressAutoHyphens/>
      <w:spacing w:before="240" w:after="60" w:line="360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Arial" w:eastAsia="Times New Roman" w:hAnsi="Arial" w:cs="Times New Roman"/>
      <w:b/>
      <w:kern w:val="28"/>
      <w:position w:val="-1"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78382D"/>
    <w:rPr>
      <w:rFonts w:ascii="Arial" w:eastAsia="Times New Roman" w:hAnsi="Arial" w:cs="Times New Roman"/>
      <w:b/>
      <w:kern w:val="28"/>
      <w:position w:val="-1"/>
      <w:sz w:val="24"/>
      <w:szCs w:val="24"/>
      <w:lang w:val="en-GB"/>
    </w:rPr>
  </w:style>
  <w:style w:type="character" w:customStyle="1" w:styleId="ListParagraphChar">
    <w:name w:val="List Paragraph Char"/>
    <w:aliases w:val="SUB BAB2 Char,Tabel Char,gyjgy Char,heading 3 Char,List Paragraph1 Char,Heading 31 Char,List Paragraph1 Char Char Char,Body of text Char,Colorful List - Accent 11 Char,sub1 Char,skripsi Char,Body of text+1 Char,Body of text+2 Char"/>
    <w:basedOn w:val="DefaultParagraphFont"/>
    <w:link w:val="ListParagraph"/>
    <w:uiPriority w:val="34"/>
    <w:qFormat/>
    <w:rsid w:val="00740E8A"/>
  </w:style>
  <w:style w:type="paragraph" w:customStyle="1" w:styleId="paragraph">
    <w:name w:val="paragraph"/>
    <w:basedOn w:val="Normal"/>
    <w:rsid w:val="00C1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16BDD"/>
  </w:style>
  <w:style w:type="character" w:customStyle="1" w:styleId="contentcontrolboundarysink">
    <w:name w:val="contentcontrolboundarysink"/>
    <w:basedOn w:val="DefaultParagraphFont"/>
    <w:rsid w:val="00C16BDD"/>
  </w:style>
  <w:style w:type="character" w:customStyle="1" w:styleId="eop">
    <w:name w:val="eop"/>
    <w:basedOn w:val="DefaultParagraphFont"/>
    <w:rsid w:val="00C16BDD"/>
  </w:style>
  <w:style w:type="character" w:customStyle="1" w:styleId="tabchar">
    <w:name w:val="tabchar"/>
    <w:basedOn w:val="DefaultParagraphFont"/>
    <w:rsid w:val="00CC68FD"/>
  </w:style>
  <w:style w:type="paragraph" w:styleId="NormalWeb">
    <w:name w:val="Normal (Web)"/>
    <w:basedOn w:val="Normal"/>
    <w:uiPriority w:val="99"/>
    <w:unhideWhenUsed/>
    <w:rsid w:val="001E1C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C17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51126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C066DB"/>
    <w:pPr>
      <w:tabs>
        <w:tab w:val="left" w:pos="440"/>
        <w:tab w:val="right" w:leader="dot" w:pos="8261"/>
      </w:tabs>
      <w:spacing w:after="100"/>
      <w:jc w:val="right"/>
    </w:pPr>
  </w:style>
  <w:style w:type="character" w:styleId="Hyperlink">
    <w:name w:val="Hyperlink"/>
    <w:basedOn w:val="DefaultParagraphFont"/>
    <w:uiPriority w:val="99"/>
    <w:unhideWhenUsed/>
    <w:rsid w:val="000F58B9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B71EB8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4150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540A6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8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55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2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9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5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223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3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70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14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7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9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86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87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7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64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10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40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19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7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76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1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5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0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4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9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6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8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7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0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8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2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7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3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89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3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5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4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jpeg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FP04-Template%20SD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682BA914698D4165802400F3F02E3C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97397D-3E45-4B0F-A4A2-CB868310882A}"/>
      </w:docPartPr>
      <w:docPartBody>
        <w:p w:rsidR="001A2F1E" w:rsidRDefault="001A2F1E" w:rsidP="001A2F1E">
          <w:pPr>
            <w:pStyle w:val="682BA914698D4165802400F3F02E3CCF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E9441973FC491B9FB7A81258F062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48066-D19E-47EB-B8B3-B9E35606B4C3}"/>
      </w:docPartPr>
      <w:docPartBody>
        <w:p w:rsidR="001A2F1E" w:rsidRDefault="001A2F1E" w:rsidP="001A2F1E">
          <w:pPr>
            <w:pStyle w:val="DFE9441973FC491B9FB7A81258F0627A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40B68A63C9946928CF654179DDF2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74F35-C890-4C64-9182-3A5C3511FF30}"/>
      </w:docPartPr>
      <w:docPartBody>
        <w:p w:rsidR="001A2F1E" w:rsidRDefault="001A2F1E" w:rsidP="001A2F1E">
          <w:pPr>
            <w:pStyle w:val="040B68A63C9946928CF654179DDF2EC8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AD401276EF42678B6BCA790A5257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798B1D-10F4-4D05-B9CA-DC2F5CEB9361}"/>
      </w:docPartPr>
      <w:docPartBody>
        <w:p w:rsidR="001A2F1E" w:rsidRDefault="001A2F1E" w:rsidP="001A2F1E">
          <w:pPr>
            <w:pStyle w:val="28AD401276EF42678B6BCA790A5257B8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79D4080BCEC471987660C29514528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8A298A-0CE2-41B7-85B8-01EFBF2B2314}"/>
      </w:docPartPr>
      <w:docPartBody>
        <w:p w:rsidR="001A2F1E" w:rsidRDefault="001A2F1E" w:rsidP="001A2F1E">
          <w:pPr>
            <w:pStyle w:val="479D4080BCEC471987660C29514528D8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D3F1F20EB1450AA1C76F87B40B7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34445-C33E-40CE-B773-4423F0172D5B}"/>
      </w:docPartPr>
      <w:docPartBody>
        <w:p w:rsidR="001A2F1E" w:rsidRDefault="001A2F1E" w:rsidP="001A2F1E">
          <w:pPr>
            <w:pStyle w:val="8CD3F1F20EB1450AA1C76F87B40B7A95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77E201046542C2B001732A6A18F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267458-C5F9-453D-B08E-AFC23C911C1A}"/>
      </w:docPartPr>
      <w:docPartBody>
        <w:p w:rsidR="001A1AAF" w:rsidRDefault="001A2F1E" w:rsidP="001A2F1E">
          <w:pPr>
            <w:pStyle w:val="3E77E201046542C2B001732A6A18F520"/>
          </w:pPr>
          <w:r w:rsidRPr="00242E3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F1E"/>
    <w:rsid w:val="001A1AAF"/>
    <w:rsid w:val="001A2F1E"/>
    <w:rsid w:val="003B32AD"/>
    <w:rsid w:val="00882759"/>
    <w:rsid w:val="00985EBD"/>
    <w:rsid w:val="00CA5E8B"/>
    <w:rsid w:val="00D3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2F1E"/>
    <w:rPr>
      <w:color w:val="666666"/>
    </w:rPr>
  </w:style>
  <w:style w:type="paragraph" w:customStyle="1" w:styleId="F547EFF906934E21A0B7C1DA1AF0C686">
    <w:name w:val="F547EFF906934E21A0B7C1DA1AF0C686"/>
    <w:rsid w:val="001A2F1E"/>
  </w:style>
  <w:style w:type="paragraph" w:customStyle="1" w:styleId="8DC6AEEEB1F34D6CA051B90E18862701">
    <w:name w:val="8DC6AEEEB1F34D6CA051B90E18862701"/>
    <w:rsid w:val="001A2F1E"/>
  </w:style>
  <w:style w:type="paragraph" w:customStyle="1" w:styleId="B1C9EBDCADB54395916FB0D2E6970AB8">
    <w:name w:val="B1C9EBDCADB54395916FB0D2E6970AB8"/>
    <w:rsid w:val="001A2F1E"/>
  </w:style>
  <w:style w:type="paragraph" w:customStyle="1" w:styleId="142BF9E68DA0407F8D7957C360ACBCA4">
    <w:name w:val="142BF9E68DA0407F8D7957C360ACBCA4"/>
    <w:rsid w:val="001A2F1E"/>
  </w:style>
  <w:style w:type="paragraph" w:customStyle="1" w:styleId="595C4BC84C9B42978B00D8EB81402247">
    <w:name w:val="595C4BC84C9B42978B00D8EB81402247"/>
    <w:rsid w:val="001A2F1E"/>
  </w:style>
  <w:style w:type="paragraph" w:customStyle="1" w:styleId="94A5B2FDFE8341ABA3D29C5DFE13BC32">
    <w:name w:val="94A5B2FDFE8341ABA3D29C5DFE13BC32"/>
    <w:rsid w:val="001A2F1E"/>
  </w:style>
  <w:style w:type="paragraph" w:customStyle="1" w:styleId="682BA914698D4165802400F3F02E3CCF">
    <w:name w:val="682BA914698D4165802400F3F02E3CCF"/>
    <w:rsid w:val="001A2F1E"/>
  </w:style>
  <w:style w:type="paragraph" w:customStyle="1" w:styleId="DFE9441973FC491B9FB7A81258F0627A">
    <w:name w:val="DFE9441973FC491B9FB7A81258F0627A"/>
    <w:rsid w:val="001A2F1E"/>
  </w:style>
  <w:style w:type="paragraph" w:customStyle="1" w:styleId="040B68A63C9946928CF654179DDF2EC8">
    <w:name w:val="040B68A63C9946928CF654179DDF2EC8"/>
    <w:rsid w:val="001A2F1E"/>
  </w:style>
  <w:style w:type="paragraph" w:customStyle="1" w:styleId="28AD401276EF42678B6BCA790A5257B8">
    <w:name w:val="28AD401276EF42678B6BCA790A5257B8"/>
    <w:rsid w:val="001A2F1E"/>
  </w:style>
  <w:style w:type="paragraph" w:customStyle="1" w:styleId="479D4080BCEC471987660C29514528D8">
    <w:name w:val="479D4080BCEC471987660C29514528D8"/>
    <w:rsid w:val="001A2F1E"/>
  </w:style>
  <w:style w:type="paragraph" w:customStyle="1" w:styleId="8CD3F1F20EB1450AA1C76F87B40B7A95">
    <w:name w:val="8CD3F1F20EB1450AA1C76F87B40B7A95"/>
    <w:rsid w:val="001A2F1E"/>
  </w:style>
  <w:style w:type="paragraph" w:customStyle="1" w:styleId="3E77E201046542C2B001732A6A18F520">
    <w:name w:val="3E77E201046542C2B001732A6A18F520"/>
    <w:rsid w:val="001A2F1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0a9d94-0934-40bc-acf3-08c68e4a4251" xsi:nil="true"/>
    <lcf76f155ced4ddcb4097134ff3c332f xmlns="67f6c0c3-60f1-41bd-8fad-0a2c637d08a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79AF332AE587468DA01ED6CCB6AD5D" ma:contentTypeVersion="11" ma:contentTypeDescription="Create a new document." ma:contentTypeScope="" ma:versionID="b9e360219193203e7aaf6ec6f318d615">
  <xsd:schema xmlns:xsd="http://www.w3.org/2001/XMLSchema" xmlns:xs="http://www.w3.org/2001/XMLSchema" xmlns:p="http://schemas.microsoft.com/office/2006/metadata/properties" xmlns:ns2="67f6c0c3-60f1-41bd-8fad-0a2c637d08a6" xmlns:ns3="410a9d94-0934-40bc-acf3-08c68e4a4251" targetNamespace="http://schemas.microsoft.com/office/2006/metadata/properties" ma:root="true" ma:fieldsID="742b8c326f0c9cd02960a2eb57039e3a" ns2:_="" ns3:_="">
    <xsd:import namespace="67f6c0c3-60f1-41bd-8fad-0a2c637d08a6"/>
    <xsd:import namespace="410a9d94-0934-40bc-acf3-08c68e4a42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f6c0c3-60f1-41bd-8fad-0a2c637d08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6acf38-2809-431a-aec3-0994c6db43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a9d94-0934-40bc-acf3-08c68e4a425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1ee2b9f-f932-41d4-8b86-d4164322dab4}" ma:internalName="TaxCatchAll" ma:showField="CatchAllData" ma:web="410a9d94-0934-40bc-acf3-08c68e4a42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815FE4-3A35-4638-B329-961CF4279B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75ED4E8-B0E4-4BC5-9BC5-BB10B2AB5656}">
  <ds:schemaRefs>
    <ds:schemaRef ds:uri="http://schemas.microsoft.com/office/2006/metadata/properties"/>
    <ds:schemaRef ds:uri="http://schemas.microsoft.com/office/infopath/2007/PartnerControls"/>
    <ds:schemaRef ds:uri="410a9d94-0934-40bc-acf3-08c68e4a4251"/>
    <ds:schemaRef ds:uri="67f6c0c3-60f1-41bd-8fad-0a2c637d08a6"/>
  </ds:schemaRefs>
</ds:datastoreItem>
</file>

<file path=customXml/itemProps3.xml><?xml version="1.0" encoding="utf-8"?>
<ds:datastoreItem xmlns:ds="http://schemas.openxmlformats.org/officeDocument/2006/customXml" ds:itemID="{6C07E499-694E-40F0-857A-1D625DC122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f6c0c3-60f1-41bd-8fad-0a2c637d08a6"/>
    <ds:schemaRef ds:uri="410a9d94-0934-40bc-acf3-08c68e4a42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71B3E54-54DB-4104-8493-1E7A70823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FP04-Template SDD.dotx</Template>
  <TotalTime>2522</TotalTime>
  <Pages>160</Pages>
  <Words>13925</Words>
  <Characters>79375</Characters>
  <Application>Microsoft Office Word</Application>
  <DocSecurity>0</DocSecurity>
  <Lines>661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Syifa Aulia</cp:lastModifiedBy>
  <cp:revision>14</cp:revision>
  <cp:lastPrinted>2025-05-07T23:41:00Z</cp:lastPrinted>
  <dcterms:created xsi:type="dcterms:W3CDTF">2025-06-13T01:26:00Z</dcterms:created>
  <dcterms:modified xsi:type="dcterms:W3CDTF">2025-06-25T03:58:00Z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0x010100C979AF332AE587468DA01ED6CCB6AD5D</vt:lpwstr>
  </property>
  <property fmtid="{D5CDD505-2E9C-101B-9397-08002B2CF9AE}" pid="3" name="MediaServiceImageTags">
    <vt:lpwstr/>
  </property>
</Properties>
</file>